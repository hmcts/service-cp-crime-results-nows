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6AAE" w14:textId="464944CF" w:rsidR="0040609A" w:rsidRDefault="00BF3B04" w:rsidP="0040609A">
      <w:pPr>
        <w:spacing w:after="80" w:line="240" w:lineRule="auto"/>
        <w:jc w:val="center"/>
      </w:pPr>
      <w:r w:rsidRPr="00D80DC3">
        <w:rPr>
          <w:b/>
          <w:bCs/>
          <w:sz w:val="36"/>
          <w:szCs w:val="36"/>
        </w:rPr>
        <w:t>&lt;&lt;</w:t>
      </w:r>
      <w:r>
        <w:rPr>
          <w:b/>
          <w:bCs/>
          <w:sz w:val="36"/>
          <w:szCs w:val="36"/>
        </w:rPr>
        <w:t>o</w:t>
      </w:r>
      <w:r w:rsidRPr="00CB1331">
        <w:rPr>
          <w:b/>
          <w:bCs/>
          <w:sz w:val="36"/>
          <w:szCs w:val="36"/>
        </w:rPr>
        <w:t>rderName</w:t>
      </w:r>
      <w:r w:rsidRPr="00D80DC3">
        <w:rPr>
          <w:b/>
          <w:bCs/>
          <w:sz w:val="36"/>
          <w:szCs w:val="36"/>
        </w:rPr>
        <w:t>&gt;&gt;</w:t>
      </w:r>
    </w:p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40609A" w:rsidRPr="00044CB4" w14:paraId="546C7379" w14:textId="77777777" w:rsidTr="002E6F11">
        <w:trPr>
          <w:cantSplit/>
          <w:jc w:val="center"/>
        </w:trPr>
        <w:tc>
          <w:tcPr>
            <w:tcW w:w="10206" w:type="dxa"/>
          </w:tcPr>
          <w:p w14:paraId="340239B4" w14:textId="77777777" w:rsidR="0040609A" w:rsidRPr="00044CB4" w:rsidRDefault="0040609A" w:rsidP="00F15EAE">
            <w:pPr>
              <w:contextualSpacing/>
              <w:rPr>
                <w:rFonts w:cs="Arial"/>
                <w:b/>
                <w:bCs/>
                <w:color w:val="000000"/>
              </w:rPr>
            </w:pPr>
          </w:p>
        </w:tc>
      </w:tr>
      <w:tr w:rsidR="005A79E4" w:rsidRPr="00044CB4" w14:paraId="3A024B41" w14:textId="77777777" w:rsidTr="002E6F11">
        <w:trPr>
          <w:cantSplit/>
          <w:jc w:val="center"/>
        </w:trPr>
        <w:tc>
          <w:tcPr>
            <w:tcW w:w="10206" w:type="dxa"/>
          </w:tcPr>
          <w:p w14:paraId="4E414BB5" w14:textId="72D4B36F" w:rsidR="005A79E4" w:rsidRPr="00044CB4" w:rsidRDefault="004E17D5" w:rsidP="00F15EAE">
            <w:pPr>
              <w:contextualSpacing/>
              <w:rPr>
                <w:rFonts w:cs="Arial"/>
                <w:b/>
                <w:bCs/>
                <w:color w:val="000000"/>
              </w:rPr>
            </w:pPr>
            <w:r w:rsidRPr="00044CB4">
              <w:rPr>
                <w:rFonts w:cs="Arial"/>
              </w:rPr>
              <w:t xml:space="preserve">To: </w:t>
            </w:r>
            <w:r w:rsidRPr="00044CB4">
              <w:rPr>
                <w:rFonts w:cs="Arial"/>
                <w:sz w:val="12"/>
                <w:szCs w:val="12"/>
              </w:rPr>
              <w:t xml:space="preserve"> </w:t>
            </w:r>
            <w:r w:rsidRPr="00044CB4">
              <w:rPr>
                <w:rFonts w:cs="Arial"/>
              </w:rPr>
              <w:t>&lt;&lt;dp.value(‘conveyorcustodiannameOrganisationName’)&gt;&gt; and to the manager of the youth detention accommodation</w:t>
            </w:r>
          </w:p>
        </w:tc>
      </w:tr>
      <w:tr w:rsidR="005A79E4" w:rsidRPr="00044CB4" w14:paraId="6D62157D" w14:textId="77777777" w:rsidTr="002E6F11">
        <w:trPr>
          <w:cantSplit/>
          <w:jc w:val="center"/>
        </w:trPr>
        <w:tc>
          <w:tcPr>
            <w:tcW w:w="10206" w:type="dxa"/>
          </w:tcPr>
          <w:p w14:paraId="7CB2AB49" w14:textId="77777777" w:rsidR="005A79E4" w:rsidRPr="00044CB4" w:rsidRDefault="005A79E4" w:rsidP="00F15EAE">
            <w:pPr>
              <w:contextualSpacing/>
              <w:rPr>
                <w:rFonts w:cs="Arial"/>
                <w:b/>
                <w:bCs/>
                <w:color w:val="000000"/>
              </w:rPr>
            </w:pPr>
          </w:p>
        </w:tc>
      </w:tr>
      <w:tr w:rsidR="00553A85" w:rsidRPr="00044CB4" w14:paraId="5EFB86EB" w14:textId="77777777" w:rsidTr="002E6F11">
        <w:trPr>
          <w:cantSplit/>
          <w:jc w:val="center"/>
        </w:trPr>
        <w:tc>
          <w:tcPr>
            <w:tcW w:w="10206" w:type="dxa"/>
          </w:tcPr>
          <w:p w14:paraId="2782C63B" w14:textId="78549061" w:rsidR="00553A85" w:rsidRPr="00044CB4" w:rsidRDefault="0065363F" w:rsidP="00F15EAE">
            <w:pPr>
              <w:contextualSpacing/>
              <w:rPr>
                <w:rFonts w:cs="Arial"/>
                <w:b/>
                <w:bCs/>
                <w:color w:val="000000"/>
              </w:rPr>
            </w:pPr>
            <w:r w:rsidRPr="00044CB4">
              <w:rPr>
                <w:rFonts w:cs="Arial"/>
                <w:b/>
                <w:bCs/>
              </w:rPr>
              <w:t>Date of warrant</w:t>
            </w:r>
            <w:r w:rsidRPr="00044CB4">
              <w:rPr>
                <w:rFonts w:cs="Arial"/>
              </w:rPr>
              <w:t xml:space="preserve"> &lt;&lt;{dateFormat(orderDate, ‘dd MMMM yyyy’, ‘yyyy-MM-dd’)}&gt;&gt;</w:t>
            </w:r>
            <w:r w:rsidRPr="00044CB4">
              <w:rPr>
                <w:rFonts w:eastAsia="Arial" w:cs="Arial"/>
              </w:rPr>
              <w:t xml:space="preserve">&lt;&lt;cs_{amendmentDate &gt; 0}&gt;&gt;    </w:t>
            </w:r>
            <w:r w:rsidRPr="00044CB4">
              <w:rPr>
                <w:rFonts w:eastAsia="Arial" w:cs="Arial"/>
                <w:b/>
              </w:rPr>
              <w:t>Amended on</w:t>
            </w:r>
            <w:r w:rsidRPr="00044CB4">
              <w:rPr>
                <w:rFonts w:eastAsia="Arial" w:cs="Arial"/>
              </w:rPr>
              <w:t xml:space="preserve"> &lt;&lt;{dateFormat(amendmentDate, ‘dd MMMM yyyy’, ‘yyyy-MM-dd’)}&gt;&gt;&lt;&lt;es_&gt;&gt;</w:t>
            </w:r>
          </w:p>
        </w:tc>
      </w:tr>
      <w:tr w:rsidR="00553A85" w:rsidRPr="00044CB4" w14:paraId="24563612" w14:textId="77777777" w:rsidTr="002E6F11">
        <w:trPr>
          <w:cantSplit/>
          <w:jc w:val="center"/>
        </w:trPr>
        <w:tc>
          <w:tcPr>
            <w:tcW w:w="10206" w:type="dxa"/>
          </w:tcPr>
          <w:p w14:paraId="61D0DA5E" w14:textId="331CFEDB" w:rsidR="00553A85" w:rsidRPr="00044CB4" w:rsidRDefault="00553A85" w:rsidP="00F15EAE">
            <w:pPr>
              <w:contextualSpacing/>
              <w:rPr>
                <w:rFonts w:cs="Arial"/>
                <w:color w:val="000000"/>
              </w:rPr>
            </w:pPr>
          </w:p>
        </w:tc>
      </w:tr>
      <w:tr w:rsidR="004B2CFE" w:rsidRPr="00044CB4" w14:paraId="13DB4A2F" w14:textId="77777777" w:rsidTr="002E6F11">
        <w:trPr>
          <w:cantSplit/>
          <w:jc w:val="center"/>
        </w:trPr>
        <w:tc>
          <w:tcPr>
            <w:tcW w:w="10206" w:type="dxa"/>
          </w:tcPr>
          <w:tbl>
            <w:tblPr>
              <w:tblStyle w:val="TableGrid"/>
              <w:tblW w:w="1020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851"/>
              <w:gridCol w:w="4678"/>
            </w:tblGrid>
            <w:tr w:rsidR="004B2CFE" w:rsidRPr="00D23679" w14:paraId="2E29B49F" w14:textId="77777777" w:rsidTr="00114646">
              <w:trPr>
                <w:cantSplit/>
                <w:jc w:val="center"/>
              </w:trPr>
              <w:tc>
                <w:tcPr>
                  <w:tcW w:w="4677" w:type="dxa"/>
                </w:tcPr>
                <w:p w14:paraId="5763284D" w14:textId="77777777" w:rsidR="001B72BF" w:rsidRPr="00D23679" w:rsidRDefault="001B72BF" w:rsidP="00F15EAE">
                  <w:pPr>
                    <w:contextualSpacing/>
                    <w:rPr>
                      <w:rFonts w:cs="Arial"/>
                      <w:b/>
                      <w:bCs/>
                    </w:rPr>
                  </w:pPr>
                  <w:r w:rsidRPr="00D23679">
                    <w:rPr>
                      <w:rFonts w:eastAsiaTheme="minorEastAsia" w:cs="Arial"/>
                      <w:b/>
                      <w:bCs/>
                      <w:lang w:eastAsia="en-GB"/>
                    </w:rPr>
                    <w:t>Defendant</w:t>
                  </w:r>
                </w:p>
                <w:p w14:paraId="120E0750" w14:textId="77777777" w:rsidR="001B72BF" w:rsidRPr="00D23679" w:rsidRDefault="001B72BF" w:rsidP="00F15EAE">
                  <w:pPr>
                    <w:contextualSpacing/>
                    <w:rPr>
                      <w:rFonts w:cs="Arial"/>
                      <w:b/>
                      <w:bCs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&lt;&lt;defendant.name&gt;&gt;</w:t>
                  </w:r>
                </w:p>
                <w:p w14:paraId="3F3B4CC6" w14:textId="77777777" w:rsidR="001B72BF" w:rsidRPr="00D23679" w:rsidRDefault="001B72BF" w:rsidP="00F15EAE">
                  <w:pPr>
                    <w:contextualSpacing/>
                    <w:rPr>
                      <w:rFonts w:cs="Arial"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&lt;&lt;defendant.address.line1&gt;&gt;</w:t>
                  </w:r>
                </w:p>
                <w:p w14:paraId="60FD110F" w14:textId="77777777" w:rsidR="001B72BF" w:rsidRPr="00D23679" w:rsidRDefault="001B72BF" w:rsidP="00F15EAE">
                  <w:pPr>
                    <w:contextualSpacing/>
                    <w:rPr>
                      <w:rFonts w:cs="Arial"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&lt;&lt;op:defendant.address.line2&gt;&gt;</w:t>
                  </w:r>
                </w:p>
                <w:p w14:paraId="67845113" w14:textId="77777777" w:rsidR="001B72BF" w:rsidRPr="00D23679" w:rsidRDefault="001B72BF" w:rsidP="00F15EAE">
                  <w:pPr>
                    <w:contextualSpacing/>
                    <w:rPr>
                      <w:rFonts w:cs="Arial"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&lt;&lt;op:defendant.address.line3&gt;&gt;</w:t>
                  </w:r>
                </w:p>
                <w:p w14:paraId="5A2743EE" w14:textId="77777777" w:rsidR="001B72BF" w:rsidRPr="00D23679" w:rsidRDefault="001B72BF" w:rsidP="00F15EAE">
                  <w:pPr>
                    <w:contextualSpacing/>
                    <w:rPr>
                      <w:rFonts w:cs="Arial"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&lt;&lt;op:defendant.address.line4&gt;&gt;</w:t>
                  </w:r>
                </w:p>
                <w:p w14:paraId="2F65EF3B" w14:textId="77777777" w:rsidR="001B72BF" w:rsidRPr="00D23679" w:rsidRDefault="001B72BF" w:rsidP="00F15EAE">
                  <w:pPr>
                    <w:contextualSpacing/>
                    <w:rPr>
                      <w:rFonts w:cs="Arial"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&lt;&lt;op:defendant.address.line5&gt;&gt;</w:t>
                  </w:r>
                </w:p>
                <w:p w14:paraId="42D47713" w14:textId="57BC1224" w:rsidR="004B2CFE" w:rsidRPr="00D23679" w:rsidRDefault="001B72BF" w:rsidP="00F15EAE">
                  <w:pPr>
                    <w:tabs>
                      <w:tab w:val="right" w:pos="10198"/>
                    </w:tabs>
                    <w:contextualSpacing/>
                    <w:rPr>
                      <w:rFonts w:cs="Arial"/>
                    </w:rPr>
                  </w:pPr>
                  <w:r w:rsidRPr="00D23679">
                    <w:rPr>
                      <w:rFonts w:eastAsiaTheme="minorEastAsia" w:cs="Arial"/>
                      <w:lang w:eastAsia="en-GB"/>
                    </w:rPr>
                    <w:t>&lt;&lt;defendant.address.postCode&gt;&gt;</w:t>
                  </w:r>
                </w:p>
              </w:tc>
              <w:tc>
                <w:tcPr>
                  <w:tcW w:w="851" w:type="dxa"/>
                </w:tcPr>
                <w:p w14:paraId="6BE8F05D" w14:textId="77777777" w:rsidR="004B2CFE" w:rsidRPr="00D23679" w:rsidRDefault="004B2CFE" w:rsidP="00F15EAE">
                  <w:pPr>
                    <w:contextualSpacing/>
                    <w:rPr>
                      <w:rFonts w:cs="Arial"/>
                    </w:rPr>
                  </w:pPr>
                </w:p>
              </w:tc>
              <w:tc>
                <w:tcPr>
                  <w:tcW w:w="4678" w:type="dxa"/>
                </w:tcPr>
                <w:p w14:paraId="1078A69F" w14:textId="77777777" w:rsidR="00A20EB4" w:rsidRPr="004F0B1B" w:rsidRDefault="00A20EB4" w:rsidP="00A20EB4">
                  <w:pPr>
                    <w:jc w:val="right"/>
                    <w:rPr>
                      <w:rFonts w:cs="Arial"/>
                    </w:rPr>
                  </w:pPr>
                  <w:r w:rsidRPr="004F0B1B">
                    <w:rPr>
                      <w:rFonts w:cs="Arial"/>
                      <w:b/>
                      <w:bCs/>
                    </w:rPr>
                    <w:t>Case reference</w:t>
                  </w:r>
                  <w:r w:rsidRPr="004F0B1B">
                    <w:rPr>
                      <w:rFonts w:cs="Arial"/>
                    </w:rPr>
                    <w:t xml:space="preserve"> &lt;&lt;</w:t>
                  </w:r>
                  <w:r w:rsidRPr="003E72DB">
                    <w:rPr>
                      <w:rFonts w:cs="Arial"/>
                      <w:sz w:val="16"/>
                      <w:szCs w:val="16"/>
                    </w:rPr>
                    <w:t>caseApplicationReferences[0]</w:t>
                  </w:r>
                  <w:r w:rsidRPr="004F0B1B">
                    <w:rPr>
                      <w:rFonts w:cs="Arial"/>
                    </w:rPr>
                    <w:t>&gt;&gt;</w:t>
                  </w:r>
                  <w:r w:rsidRPr="003E72DB">
                    <w:rPr>
                      <w:rFonts w:cs="Arial"/>
                      <w:sz w:val="16"/>
                      <w:szCs w:val="16"/>
                    </w:rPr>
                    <w:t>&lt;&lt;cs_{caseApplicationReferences.length&gt;1}&gt;&gt;&lt;&lt;rs_caseApplicationReferences[1-L]&gt;&gt;</w:t>
                  </w:r>
                </w:p>
                <w:p w14:paraId="7F9CDCCD" w14:textId="77777777" w:rsidR="00A20EB4" w:rsidRPr="004F0B1B" w:rsidRDefault="00A20EB4" w:rsidP="00A20EB4">
                  <w:pPr>
                    <w:jc w:val="right"/>
                    <w:rPr>
                      <w:rFonts w:cs="Arial"/>
                    </w:rPr>
                  </w:pPr>
                  <w:r w:rsidRPr="004F0B1B">
                    <w:rPr>
                      <w:rFonts w:cs="Arial"/>
                    </w:rPr>
                    <w:t>&lt;&lt;$this&gt;&gt;</w:t>
                  </w:r>
                  <w:r w:rsidRPr="009A3792">
                    <w:rPr>
                      <w:rFonts w:cs="Arial"/>
                      <w:sz w:val="16"/>
                      <w:szCs w:val="16"/>
                    </w:rPr>
                    <w:t>&lt;&lt;es_&gt;&gt;&lt;&lt;es_&gt;&gt;</w:t>
                  </w:r>
                </w:p>
                <w:p w14:paraId="3FCFA9C5" w14:textId="77777777" w:rsidR="00A20EB4" w:rsidRDefault="00A20EB4" w:rsidP="00A20EB4">
                  <w:pPr>
                    <w:jc w:val="right"/>
                    <w:rPr>
                      <w:rFonts w:cs="Arial"/>
                      <w:b/>
                      <w:bCs/>
                    </w:rPr>
                  </w:pPr>
                  <w:r w:rsidRPr="008C2BB7">
                    <w:rPr>
                      <w:rFonts w:cs="Arial"/>
                      <w:sz w:val="16"/>
                      <w:szCs w:val="16"/>
                    </w:rPr>
                    <w:t>&lt;&lt;cs_{length(defendant.dateOfBirth)&gt;0}&gt;&gt;</w:t>
                  </w:r>
                </w:p>
                <w:p w14:paraId="453A9224" w14:textId="3D6C7EEF" w:rsidR="00A20EB4" w:rsidRDefault="00A20EB4" w:rsidP="00C42DAB">
                  <w:pPr>
                    <w:jc w:val="right"/>
                    <w:rPr>
                      <w:rFonts w:cs="Arial"/>
                    </w:rPr>
                  </w:pPr>
                  <w:r>
                    <w:rPr>
                      <w:rFonts w:cs="Arial"/>
                      <w:b/>
                      <w:bCs/>
                    </w:rPr>
                    <w:t>D</w:t>
                  </w:r>
                  <w:r w:rsidRPr="004F0B1B">
                    <w:rPr>
                      <w:rFonts w:cs="Arial"/>
                      <w:b/>
                      <w:bCs/>
                    </w:rPr>
                    <w:t>ate of birth</w:t>
                  </w:r>
                  <w:r w:rsidRPr="004F0B1B">
                    <w:rPr>
                      <w:rFonts w:cs="Arial"/>
                    </w:rPr>
                    <w:t xml:space="preserve"> &lt;&lt;</w:t>
                  </w:r>
                  <w:r w:rsidRPr="00734302">
                    <w:rPr>
                      <w:rFonts w:cs="Arial"/>
                      <w:sz w:val="16"/>
                      <w:szCs w:val="16"/>
                    </w:rPr>
                    <w:t>{dateFormat(op:defendant.dateOfBirth, ‘dd MMMM yyyy’, ‘yyyy-MM-dd’)}</w:t>
                  </w:r>
                  <w:r w:rsidRPr="004F0B1B">
                    <w:rPr>
                      <w:rFonts w:cs="Arial"/>
                    </w:rPr>
                    <w:t>&gt;&gt;</w:t>
                  </w:r>
                  <w:r w:rsidRPr="00734302">
                    <w:rPr>
                      <w:rFonts w:cs="Arial"/>
                      <w:sz w:val="16"/>
                      <w:szCs w:val="16"/>
                    </w:rPr>
                    <w:t>&lt;&lt;es_&gt;&gt;</w:t>
                  </w:r>
                  <w:r w:rsidRPr="007261B9">
                    <w:rPr>
                      <w:rFonts w:cs="Arial"/>
                    </w:rPr>
                    <w:t>&lt;&lt;cs_{length(defendant.pncId)&gt;0}&gt;&gt;</w:t>
                  </w:r>
                  <w:r w:rsidRPr="007261B9">
                    <w:rPr>
                      <w:rFonts w:cs="Arial"/>
                      <w:b/>
                      <w:bCs/>
                    </w:rPr>
                    <w:t>PNC ID</w:t>
                  </w:r>
                  <w:r w:rsidRPr="007261B9">
                    <w:rPr>
                      <w:rFonts w:cs="Arial"/>
                    </w:rPr>
                    <w:t xml:space="preserve"> &lt;&lt;{defendant.pncId}&gt;&gt;&lt;&lt;es_&gt;&gt;</w:t>
                  </w:r>
                </w:p>
                <w:p w14:paraId="3A822747" w14:textId="4841697C" w:rsidR="004B2CFE" w:rsidRPr="00D23679" w:rsidRDefault="004B2CFE" w:rsidP="00F15EAE">
                  <w:pPr>
                    <w:contextualSpacing/>
                    <w:jc w:val="right"/>
                    <w:rPr>
                      <w:rFonts w:cs="Arial"/>
                    </w:rPr>
                  </w:pPr>
                </w:p>
              </w:tc>
            </w:tr>
          </w:tbl>
          <w:p w14:paraId="26EAAC28" w14:textId="77777777" w:rsidR="004B2CFE" w:rsidRPr="00044CB4" w:rsidRDefault="004B2CFE" w:rsidP="00F15EAE">
            <w:pPr>
              <w:contextualSpacing/>
              <w:rPr>
                <w:rFonts w:cs="Arial"/>
                <w:color w:val="000000"/>
              </w:rPr>
            </w:pPr>
          </w:p>
        </w:tc>
      </w:tr>
      <w:tr w:rsidR="004B2CFE" w:rsidRPr="00044CB4" w14:paraId="51227DE1" w14:textId="77777777" w:rsidTr="002E6F11">
        <w:trPr>
          <w:cantSplit/>
          <w:jc w:val="center"/>
        </w:trPr>
        <w:tc>
          <w:tcPr>
            <w:tcW w:w="10206" w:type="dxa"/>
          </w:tcPr>
          <w:p w14:paraId="12CCAD56" w14:textId="77777777" w:rsidR="004B2CFE" w:rsidRPr="00044CB4" w:rsidRDefault="004B2CFE" w:rsidP="00F15EAE">
            <w:pPr>
              <w:contextualSpacing/>
              <w:rPr>
                <w:rFonts w:cs="Arial"/>
                <w:color w:val="000000"/>
              </w:rPr>
            </w:pPr>
          </w:p>
        </w:tc>
      </w:tr>
      <w:tr w:rsidR="009378BE" w:rsidRPr="00044CB4" w14:paraId="7CD5EA50" w14:textId="77777777" w:rsidTr="002E6F11">
        <w:trPr>
          <w:cantSplit/>
          <w:jc w:val="center"/>
        </w:trPr>
        <w:tc>
          <w:tcPr>
            <w:tcW w:w="10206" w:type="dxa"/>
          </w:tcPr>
          <w:p w14:paraId="415534C3" w14:textId="3AE8EA46" w:rsidR="009378BE" w:rsidRPr="00044CB4" w:rsidRDefault="009378BE" w:rsidP="00F15EAE">
            <w:pPr>
              <w:contextualSpacing/>
              <w:rPr>
                <w:rFonts w:cs="Arial"/>
                <w:color w:val="000000"/>
              </w:rPr>
            </w:pPr>
            <w:r w:rsidRPr="00044CB4">
              <w:rPr>
                <w:rFonts w:cs="Arial"/>
              </w:rPr>
              <w:t>Period to be served &lt;&lt;dp.value(‘</w:t>
            </w:r>
            <w:r w:rsidRPr="00044CB4">
              <w:rPr>
                <w:rFonts w:eastAsiaTheme="minorEastAsia" w:cs="Arial"/>
              </w:rPr>
              <w:t>detentionPeriod’</w:t>
            </w:r>
            <w:r w:rsidRPr="00044CB4">
              <w:rPr>
                <w:rFonts w:cs="Arial"/>
              </w:rPr>
              <w:t xml:space="preserve">)&gt;&gt; </w:t>
            </w:r>
            <w:r w:rsidRPr="00044CB4">
              <w:rPr>
                <w:rFonts w:cs="Arial"/>
                <w:sz w:val="10"/>
                <w:szCs w:val="10"/>
              </w:rPr>
              <w:t>&lt;&lt;cs_{dp.exists(‘concurrent’)}&gt;&gt;</w:t>
            </w:r>
            <w:r w:rsidRPr="00044CB4">
              <w:rPr>
                <w:rFonts w:cs="Arial"/>
              </w:rPr>
              <w:t>&lt;&lt;dp.label(‘</w:t>
            </w:r>
            <w:bookmarkStart w:id="0" w:name="__DdeLink__167_3664131465"/>
            <w:r w:rsidRPr="00044CB4">
              <w:rPr>
                <w:rFonts w:cs="Arial"/>
              </w:rPr>
              <w:t>concurrent</w:t>
            </w:r>
            <w:bookmarkEnd w:id="0"/>
            <w:r w:rsidRPr="00044CB4">
              <w:rPr>
                <w:rFonts w:cs="Arial"/>
              </w:rPr>
              <w:t>’)&gt;&gt;</w:t>
            </w:r>
            <w:r w:rsidRPr="00044CB4">
              <w:rPr>
                <w:rFonts w:cs="Arial"/>
                <w:sz w:val="10"/>
                <w:szCs w:val="10"/>
              </w:rPr>
              <w:t>&lt;&lt;es_&gt;&gt; &lt;&lt;cs_{dp.exists(‘consecutiveToOffenceNumber’)}&gt;&gt;</w:t>
            </w:r>
            <w:r w:rsidRPr="00044CB4">
              <w:rPr>
                <w:rFonts w:cs="Arial"/>
              </w:rPr>
              <w:t xml:space="preserve"> &lt;&lt;dp.label(‘consecutiveToOffenceNumber’)&gt;&gt; &lt;&lt;dp.value(‘consecutiveToOffenceNumber’)&gt;&gt;</w:t>
            </w:r>
            <w:r w:rsidRPr="00044CB4">
              <w:rPr>
                <w:rFonts w:cs="Arial"/>
                <w:sz w:val="10"/>
                <w:szCs w:val="10"/>
              </w:rPr>
              <w:t>&lt;&lt;es_&gt;&gt; &lt;&lt;cs_{dp.exists(‘whereConsecutiveToAnOffenceOnAnotherCaseSpecifyThatCaseNumber’)}&gt;&gt;</w:t>
            </w:r>
            <w:r w:rsidRPr="00044CB4">
              <w:rPr>
                <w:rFonts w:cs="Arial"/>
              </w:rPr>
              <w:t xml:space="preserve"> &lt;&lt;dp.label(‘whereConsecutiveToAnOffenceOnAnotherCaseSpecifyThatCaseNumber’)&gt;&gt; &lt;&lt;dp.value(‘whereConsecutiveToAnOffenceOnAnotherCaseSpecifyThatCaseNumber’)&gt;&gt;</w:t>
            </w:r>
            <w:r w:rsidRPr="00044CB4">
              <w:rPr>
                <w:rFonts w:cs="Arial"/>
                <w:sz w:val="10"/>
                <w:szCs w:val="10"/>
              </w:rPr>
              <w:t>&lt;&lt;es_&gt;&gt;&lt;&lt;cs_{dp.exists(‘consecutiveToSentenceImposedOn’)}&gt;&gt;</w:t>
            </w:r>
            <w:r w:rsidRPr="00044CB4">
              <w:rPr>
                <w:rFonts w:cs="Arial"/>
              </w:rPr>
              <w:t>&lt;&lt;dp.label(‘consecutiveToSentenceImposedOn’)&gt;&gt; &lt;&lt;dp.value(‘consecutiveToSentenceImposedOn’)&gt;&gt;</w:t>
            </w:r>
            <w:r w:rsidRPr="00044CB4">
              <w:rPr>
                <w:rFonts w:cs="Arial"/>
                <w:sz w:val="10"/>
                <w:szCs w:val="10"/>
              </w:rPr>
              <w:t xml:space="preserve">&lt;&lt;es_&gt;&gt;&lt;&lt;cs_{dp.exists(‘whichWasImpBy’)}&gt;&gt; </w:t>
            </w:r>
            <w:r w:rsidRPr="00044CB4">
              <w:rPr>
                <w:rFonts w:cs="Arial"/>
              </w:rPr>
              <w:t>&lt;&lt;dp.label(‘whichWasImpBy’)&gt;&gt; &lt;&lt;dp.value(‘whichWasImpBy’)&gt;&gt;</w:t>
            </w:r>
            <w:r w:rsidRPr="00044CB4">
              <w:rPr>
                <w:rFonts w:cs="Arial"/>
                <w:sz w:val="10"/>
                <w:szCs w:val="10"/>
              </w:rPr>
              <w:t>&lt;&lt;es_&gt;&gt;</w:t>
            </w:r>
            <w:r w:rsidRPr="00044CB4">
              <w:rPr>
                <w:rFonts w:cs="Arial"/>
              </w:rPr>
              <w:t>.</w:t>
            </w:r>
          </w:p>
        </w:tc>
      </w:tr>
      <w:tr w:rsidR="009378BE" w:rsidRPr="00044CB4" w14:paraId="37CC7D1F" w14:textId="77777777" w:rsidTr="002E6F11">
        <w:trPr>
          <w:cantSplit/>
          <w:jc w:val="center"/>
        </w:trPr>
        <w:tc>
          <w:tcPr>
            <w:tcW w:w="10206" w:type="dxa"/>
          </w:tcPr>
          <w:p w14:paraId="42404CBB" w14:textId="77777777" w:rsidR="009378BE" w:rsidRPr="00044CB4" w:rsidRDefault="009378BE" w:rsidP="00F15EAE">
            <w:pPr>
              <w:contextualSpacing/>
              <w:rPr>
                <w:rFonts w:cs="Arial"/>
                <w:color w:val="000000"/>
              </w:rPr>
            </w:pPr>
          </w:p>
        </w:tc>
      </w:tr>
      <w:tr w:rsidR="00DC45ED" w:rsidRPr="00044CB4" w14:paraId="6FB117A8" w14:textId="77777777" w:rsidTr="002E6F11">
        <w:trPr>
          <w:cantSplit/>
          <w:jc w:val="center"/>
        </w:trPr>
        <w:tc>
          <w:tcPr>
            <w:tcW w:w="10206" w:type="dxa"/>
          </w:tcPr>
          <w:p w14:paraId="4CB8FC3A" w14:textId="06E57086" w:rsidR="00DC45ED" w:rsidRPr="00044CB4" w:rsidRDefault="00DC45ED" w:rsidP="003A13EF">
            <w:pPr>
              <w:keepNext/>
              <w:tabs>
                <w:tab w:val="right" w:pos="10198"/>
              </w:tabs>
              <w:contextualSpacing/>
              <w:rPr>
                <w:rFonts w:cs="Arial"/>
                <w:b/>
                <w:bCs/>
              </w:rPr>
            </w:pPr>
            <w:r w:rsidRPr="00044CB4">
              <w:rPr>
                <w:rFonts w:cs="Arial"/>
                <w:b/>
                <w:bCs/>
              </w:rPr>
              <w:t>Direction</w:t>
            </w:r>
          </w:p>
        </w:tc>
      </w:tr>
      <w:tr w:rsidR="00DC45ED" w:rsidRPr="00044CB4" w14:paraId="4D8ED841" w14:textId="77777777" w:rsidTr="002E6F11">
        <w:trPr>
          <w:cantSplit/>
          <w:jc w:val="center"/>
        </w:trPr>
        <w:tc>
          <w:tcPr>
            <w:tcW w:w="10206" w:type="dxa"/>
          </w:tcPr>
          <w:p w14:paraId="2A65F313" w14:textId="77777777" w:rsidR="00774336" w:rsidRPr="00044CB4" w:rsidRDefault="00774336" w:rsidP="00F15EAE">
            <w:pPr>
              <w:shd w:val="clear" w:color="auto" w:fill="FFFFFF"/>
              <w:contextualSpacing/>
              <w:rPr>
                <w:rFonts w:cs="Arial"/>
              </w:rPr>
            </w:pPr>
            <w:r w:rsidRPr="00044CB4">
              <w:rPr>
                <w:rFonts w:cs="Arial"/>
              </w:rPr>
              <w:t>The defendant is to be taken to the youth detention accommodation or such other accommodation as nominated by the Secretary of State and held for the above period.</w:t>
            </w:r>
          </w:p>
          <w:p w14:paraId="242AFC5E" w14:textId="77777777" w:rsidR="00774336" w:rsidRPr="00044CB4" w:rsidRDefault="00774336" w:rsidP="00F15EAE">
            <w:pPr>
              <w:shd w:val="clear" w:color="auto" w:fill="FFFFFF"/>
              <w:contextualSpacing/>
              <w:rPr>
                <w:rFonts w:cs="Arial"/>
              </w:rPr>
            </w:pPr>
          </w:p>
          <w:p w14:paraId="3960B1B9" w14:textId="20205B2C" w:rsidR="00DC45ED" w:rsidRPr="00044CB4" w:rsidRDefault="00774336" w:rsidP="00F15EAE">
            <w:pPr>
              <w:contextualSpacing/>
              <w:rPr>
                <w:rFonts w:cs="Arial"/>
                <w:color w:val="000000"/>
              </w:rPr>
            </w:pPr>
            <w:r w:rsidRPr="00044CB4">
              <w:rPr>
                <w:rFonts w:cs="Arial"/>
              </w:rPr>
              <w:t>The designated local authority is &lt;&lt;dp.value(‘</w:t>
            </w:r>
            <w:bookmarkStart w:id="1" w:name="__DdeLink__178_3664131465"/>
            <w:r w:rsidRPr="00044CB4">
              <w:rPr>
                <w:rFonts w:cs="Arial"/>
              </w:rPr>
              <w:t>designatedLocalAuthority</w:t>
            </w:r>
            <w:bookmarkEnd w:id="1"/>
            <w:r w:rsidRPr="00044CB4">
              <w:rPr>
                <w:rFonts w:cs="Arial"/>
              </w:rPr>
              <w:t>’)&gt;&gt;.</w:t>
            </w:r>
          </w:p>
        </w:tc>
      </w:tr>
      <w:tr w:rsidR="00774336" w:rsidRPr="00044CB4" w14:paraId="046178DA" w14:textId="77777777" w:rsidTr="002E6F11">
        <w:trPr>
          <w:cantSplit/>
          <w:jc w:val="center"/>
        </w:trPr>
        <w:tc>
          <w:tcPr>
            <w:tcW w:w="10206" w:type="dxa"/>
          </w:tcPr>
          <w:p w14:paraId="7FD75EEC" w14:textId="77777777" w:rsidR="00774336" w:rsidRPr="00044CB4" w:rsidRDefault="00774336" w:rsidP="00F15EAE">
            <w:pPr>
              <w:contextualSpacing/>
              <w:rPr>
                <w:rFonts w:cs="Arial"/>
                <w:color w:val="000000"/>
              </w:rPr>
            </w:pPr>
          </w:p>
        </w:tc>
      </w:tr>
      <w:tr w:rsidR="002A0003" w:rsidRPr="00044CB4" w14:paraId="63D7E52F" w14:textId="77777777" w:rsidTr="002E6F11">
        <w:trPr>
          <w:cantSplit/>
          <w:jc w:val="center"/>
        </w:trPr>
        <w:tc>
          <w:tcPr>
            <w:tcW w:w="10206" w:type="dxa"/>
          </w:tcPr>
          <w:p w14:paraId="5B22DF28" w14:textId="77777777" w:rsidR="002A0003" w:rsidRPr="00044CB4" w:rsidRDefault="002A0003" w:rsidP="003C70B8">
            <w:pPr>
              <w:keepNext/>
              <w:pBdr>
                <w:top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2A0003" w:rsidRPr="00044CB4" w14:paraId="0C2E1D25" w14:textId="77777777" w:rsidTr="002E6F11">
        <w:trPr>
          <w:cantSplit/>
          <w:jc w:val="center"/>
        </w:trPr>
        <w:tc>
          <w:tcPr>
            <w:tcW w:w="10206" w:type="dxa"/>
          </w:tcPr>
          <w:p w14:paraId="6C802C3D" w14:textId="77777777" w:rsidR="002A0003" w:rsidRPr="008642AE" w:rsidRDefault="002A0003" w:rsidP="003C70B8">
            <w:pPr>
              <w:keepNext/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8642AE">
              <w:rPr>
                <w:rFonts w:cs="Arial"/>
                <w:sz w:val="16"/>
                <w:szCs w:val="16"/>
              </w:rPr>
              <w:t>&lt;&lt;rr_cases&gt;&gt;</w:t>
            </w:r>
          </w:p>
        </w:tc>
      </w:tr>
      <w:tr w:rsidR="00A868C0" w:rsidRPr="00044CB4" w14:paraId="17320CB3" w14:textId="77777777" w:rsidTr="002E6F11">
        <w:trPr>
          <w:cantSplit/>
          <w:jc w:val="center"/>
        </w:trPr>
        <w:tc>
          <w:tcPr>
            <w:tcW w:w="10206" w:type="dxa"/>
          </w:tcPr>
          <w:p w14:paraId="647FD598" w14:textId="2D2EEA3A" w:rsidR="00A868C0" w:rsidRPr="00044CB4" w:rsidRDefault="00A868C0" w:rsidP="003C70B8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F34DE5">
              <w:rPr>
                <w:rFonts w:cs="Arial"/>
                <w:b/>
                <w:bCs/>
                <w:sz w:val="28"/>
                <w:szCs w:val="28"/>
              </w:rPr>
              <w:t>Case reference:</w:t>
            </w:r>
            <w:r w:rsidRPr="00F34DE5">
              <w:rPr>
                <w:rFonts w:cs="Arial"/>
                <w:sz w:val="28"/>
                <w:szCs w:val="28"/>
              </w:rPr>
              <w:t xml:space="preserve"> &lt;&lt;reference&gt;&gt;</w:t>
            </w:r>
            <w:r w:rsidRPr="00125718">
              <w:rPr>
                <w:rFonts w:cs="Arial"/>
              </w:rPr>
              <w:t>&lt;&lt;cs_{caseMarkers.length</w:t>
            </w:r>
            <w:r>
              <w:rPr>
                <w:rFonts w:cs="Arial"/>
              </w:rPr>
              <w:t>&lt;</w:t>
            </w:r>
            <w:r w:rsidRPr="00125718">
              <w:rPr>
                <w:rFonts w:cs="Arial"/>
              </w:rPr>
              <w:t>=0}&gt;&gt;</w:t>
            </w:r>
            <w:r>
              <w:rPr>
                <w:rFonts w:cs="Arial"/>
              </w:rPr>
              <w:br/>
            </w:r>
            <w:r w:rsidRPr="00125718">
              <w:rPr>
                <w:rFonts w:cs="Arial"/>
              </w:rPr>
              <w:t>&lt;&lt;es_&gt;&gt;</w:t>
            </w:r>
            <w:r w:rsidRPr="00046140">
              <w:rPr>
                <w:rFonts w:cs="Arial"/>
                <w:sz w:val="16"/>
                <w:szCs w:val="16"/>
              </w:rPr>
              <w:t>&lt;&lt;$isApplication=isApplication&gt;&gt;</w:t>
            </w:r>
          </w:p>
        </w:tc>
      </w:tr>
      <w:tr w:rsidR="00755128" w:rsidRPr="00044CB4" w14:paraId="2F770169" w14:textId="77777777" w:rsidTr="002E6F11">
        <w:trPr>
          <w:cantSplit/>
          <w:jc w:val="center"/>
        </w:trPr>
        <w:tc>
          <w:tcPr>
            <w:tcW w:w="10206" w:type="dxa"/>
          </w:tcPr>
          <w:p w14:paraId="1CF99FDF" w14:textId="29355321" w:rsidR="00755128" w:rsidRPr="00D607C4" w:rsidRDefault="00755128" w:rsidP="003C70B8">
            <w:pPr>
              <w:keepNext/>
              <w:tabs>
                <w:tab w:val="right" w:pos="10198"/>
              </w:tabs>
              <w:contextualSpacing/>
            </w:pPr>
            <w:r w:rsidRPr="006056E3">
              <w:rPr>
                <w:rFonts w:cs="Arial"/>
                <w:sz w:val="16"/>
                <w:szCs w:val="16"/>
              </w:rPr>
              <w:t>&lt;&lt;cr_{caseMarkers.length&gt;0}&gt;&gt;</w:t>
            </w:r>
          </w:p>
        </w:tc>
      </w:tr>
      <w:tr w:rsidR="00F53589" w:rsidRPr="00044CB4" w14:paraId="56ADC16B" w14:textId="77777777" w:rsidTr="002E6F11">
        <w:trPr>
          <w:cantSplit/>
          <w:jc w:val="center"/>
        </w:trPr>
        <w:tc>
          <w:tcPr>
            <w:tcW w:w="10206" w:type="dxa"/>
          </w:tcPr>
          <w:p w14:paraId="0D141672" w14:textId="770D2B66" w:rsidR="00F53589" w:rsidRPr="00D607C4" w:rsidRDefault="00F53589" w:rsidP="003C70B8">
            <w:pPr>
              <w:keepNext/>
              <w:tabs>
                <w:tab w:val="right" w:pos="10198"/>
              </w:tabs>
              <w:contextualSpacing/>
            </w:pPr>
            <w:r w:rsidRPr="004C54F1">
              <w:rPr>
                <w:rFonts w:cs="Arial"/>
                <w:b/>
                <w:bCs/>
              </w:rPr>
              <w:t>Case marker(s):</w:t>
            </w:r>
            <w:r w:rsidRPr="001968EC">
              <w:rPr>
                <w:rFonts w:cs="Arial"/>
              </w:rPr>
              <w:t xml:space="preserve"> &lt;&lt;rs_caseMarkers&gt;&gt;&lt;&lt;$this&gt;&gt;&lt;&lt;cs_{$idx&lt;($size-1)}&gt;&gt;, &lt;&lt;es_&gt;&gt;&lt;&lt;es_&gt;&gt;</w:t>
            </w:r>
            <w:r>
              <w:rPr>
                <w:rFonts w:cs="Arial"/>
              </w:rPr>
              <w:br/>
            </w:r>
          </w:p>
        </w:tc>
      </w:tr>
      <w:tr w:rsidR="001B055D" w:rsidRPr="00044CB4" w14:paraId="781D5F40" w14:textId="77777777" w:rsidTr="002E6F11">
        <w:trPr>
          <w:cantSplit/>
          <w:jc w:val="center"/>
        </w:trPr>
        <w:tc>
          <w:tcPr>
            <w:tcW w:w="10206" w:type="dxa"/>
          </w:tcPr>
          <w:p w14:paraId="1623D7E0" w14:textId="5E82DA79" w:rsidR="001B055D" w:rsidRPr="00D607C4" w:rsidRDefault="001B055D" w:rsidP="003C70B8">
            <w:pPr>
              <w:keepNext/>
              <w:tabs>
                <w:tab w:val="right" w:pos="10198"/>
              </w:tabs>
              <w:contextualSpacing/>
            </w:pPr>
            <w:r w:rsidRPr="0063617D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1B055D" w:rsidRPr="00044CB4" w14:paraId="76DCFA1F" w14:textId="77777777" w:rsidTr="002E6F11">
        <w:trPr>
          <w:cantSplit/>
          <w:jc w:val="center"/>
        </w:trPr>
        <w:tc>
          <w:tcPr>
            <w:tcW w:w="10206" w:type="dxa"/>
          </w:tcPr>
          <w:p w14:paraId="761DF8C1" w14:textId="77777777" w:rsidR="001B055D" w:rsidRPr="008642AE" w:rsidRDefault="001B055D" w:rsidP="003C70B8">
            <w:pPr>
              <w:keepNext/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8642AE">
              <w:rPr>
                <w:rFonts w:cs="Arial"/>
                <w:sz w:val="16"/>
                <w:szCs w:val="16"/>
              </w:rPr>
              <w:t>&lt;&lt;rr_defendantCaseOffences&gt;&gt;</w:t>
            </w:r>
          </w:p>
        </w:tc>
      </w:tr>
      <w:tr w:rsidR="002E4AD3" w:rsidRPr="00044CB4" w14:paraId="1DB92ABF" w14:textId="77777777" w:rsidTr="002E4AD3">
        <w:trPr>
          <w:jc w:val="center"/>
        </w:trPr>
        <w:tc>
          <w:tcPr>
            <w:tcW w:w="10206" w:type="dxa"/>
          </w:tcPr>
          <w:tbl>
            <w:tblPr>
              <w:tblStyle w:val="TableGrid"/>
              <w:tblW w:w="1020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81"/>
              <w:gridCol w:w="852"/>
              <w:gridCol w:w="4673"/>
            </w:tblGrid>
            <w:tr w:rsidR="002E4AD3" w:rsidRPr="00044CB4" w14:paraId="51607432" w14:textId="77777777" w:rsidTr="004D4B7F">
              <w:trPr>
                <w:jc w:val="center"/>
              </w:trPr>
              <w:tc>
                <w:tcPr>
                  <w:tcW w:w="4681" w:type="dxa"/>
                </w:tcPr>
                <w:p w14:paraId="7ACAE235" w14:textId="77777777" w:rsidR="00C518CF" w:rsidRDefault="002E4AD3" w:rsidP="003D67F1">
                  <w:pPr>
                    <w:keepLines/>
                    <w:tabs>
                      <w:tab w:val="left" w:pos="1090"/>
                    </w:tabs>
                    <w:contextualSpacing/>
                    <w:rPr>
                      <w:rFonts w:cs="Arial"/>
                    </w:rPr>
                  </w:pPr>
                  <w:r w:rsidRPr="00F969CA">
                    <w:rPr>
                      <w:rFonts w:cs="Arial"/>
                      <w:sz w:val="16"/>
                      <w:szCs w:val="16"/>
                    </w:rPr>
                    <w:t>&lt;&lt;cs_$isApplication&gt;&gt;</w:t>
                  </w:r>
                  <w:r w:rsidRPr="0010482A">
                    <w:rPr>
                      <w:rFonts w:cs="Arial"/>
                      <w:b/>
                      <w:bCs/>
                    </w:rPr>
                    <w:t>&lt;&lt;title&gt;</w:t>
                  </w:r>
                  <w:r>
                    <w:rPr>
                      <w:rFonts w:cs="Arial"/>
                      <w:b/>
                      <w:bCs/>
                    </w:rPr>
                    <w:t>&gt;</w:t>
                  </w:r>
                </w:p>
                <w:p w14:paraId="7F4F4EBA" w14:textId="4FA151C5" w:rsidR="002E4AD3" w:rsidRPr="00D4182C" w:rsidRDefault="002E4AD3" w:rsidP="003D67F1">
                  <w:pPr>
                    <w:keepLines/>
                    <w:tabs>
                      <w:tab w:val="left" w:pos="1090"/>
                    </w:tabs>
                    <w:contextualSpacing/>
                    <w:rPr>
                      <w:rFonts w:cs="Arial"/>
                      <w:b/>
                      <w:bCs/>
                    </w:rPr>
                  </w:pPr>
                  <w:r w:rsidRPr="006A09F2">
                    <w:rPr>
                      <w:rFonts w:cs="Arial"/>
                      <w:sz w:val="16"/>
                      <w:szCs w:val="16"/>
                    </w:rPr>
                    <w:t>&lt;&lt;es_&gt;&gt;</w:t>
                  </w:r>
                  <w:r>
                    <w:rPr>
                      <w:rFonts w:cs="Arial"/>
                    </w:rPr>
                    <w:t>&lt;&lt;wording&gt;&gt;</w:t>
                  </w:r>
                </w:p>
              </w:tc>
              <w:tc>
                <w:tcPr>
                  <w:tcW w:w="852" w:type="dxa"/>
                </w:tcPr>
                <w:p w14:paraId="208C4356" w14:textId="77777777" w:rsidR="002E4AD3" w:rsidRPr="00044CB4" w:rsidRDefault="002E4AD3" w:rsidP="002E4AD3">
                  <w:pPr>
                    <w:tabs>
                      <w:tab w:val="right" w:pos="10198"/>
                    </w:tabs>
                    <w:contextualSpacing/>
                    <w:rPr>
                      <w:rFonts w:cs="Arial"/>
                    </w:rPr>
                  </w:pPr>
                </w:p>
              </w:tc>
              <w:tc>
                <w:tcPr>
                  <w:tcW w:w="4673" w:type="dxa"/>
                </w:tcPr>
                <w:p w14:paraId="40000732" w14:textId="77777777" w:rsidR="002E4AD3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  <w:b/>
                      <w:bCs/>
                    </w:rPr>
                  </w:pPr>
                  <w:r w:rsidRPr="00044CB4">
                    <w:rPr>
                      <w:rFonts w:cs="Arial"/>
                      <w:b/>
                      <w:bCs/>
                    </w:rPr>
                    <w:t>Order(s)</w:t>
                  </w:r>
                </w:p>
                <w:p w14:paraId="5C20D18B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&lt;&lt;rs_results&gt;&gt;</w:t>
                  </w:r>
                </w:p>
                <w:p w14:paraId="7213AD2A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&lt;&lt;cs_{length(label)&gt;0}&gt;&gt;</w:t>
                  </w:r>
                </w:p>
                <w:p w14:paraId="77E72522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&lt;&lt;label&gt;&gt;</w:t>
                  </w:r>
                </w:p>
                <w:p w14:paraId="7988735F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</w:p>
                <w:p w14:paraId="02BF049E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&lt;&lt;es_&gt;&gt;</w:t>
                  </w:r>
                </w:p>
                <w:p w14:paraId="7520D3AC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&lt;&lt;rs_prompts&gt;&gt;</w:t>
                  </w:r>
                </w:p>
                <w:p w14:paraId="0765691F" w14:textId="77777777" w:rsidR="002E4AD3" w:rsidRPr="00044CB4" w:rsidRDefault="002E4AD3" w:rsidP="002E4AD3">
                  <w:pPr>
                    <w:keepNext/>
                    <w:keepLines/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&lt;&lt;op:label&gt;&gt;</w:t>
                  </w:r>
                </w:p>
                <w:p w14:paraId="587E8993" w14:textId="77777777" w:rsidR="002E4AD3" w:rsidRPr="00044CB4" w:rsidRDefault="002E4AD3" w:rsidP="002E4AD3">
                  <w:pPr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&lt;&lt;op:value&gt;&gt;</w:t>
                  </w:r>
                </w:p>
                <w:p w14:paraId="0970B8E7" w14:textId="77777777" w:rsidR="002E4AD3" w:rsidRPr="00044CB4" w:rsidRDefault="002E4AD3" w:rsidP="002E4AD3">
                  <w:pPr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</w:t>
                  </w:r>
                  <w:r w:rsidRPr="00044CB4">
                    <w:rPr>
                      <w:rFonts w:cs="Arial"/>
                      <w:sz w:val="10"/>
                      <w:szCs w:val="10"/>
                    </w:rPr>
                    <w:t>cs_{($parent.$idx &lt; ($parent.$size - 1)) || (($parent.$idx = ($parent.$size - 1)) &amp;&amp; ($idx &lt; ($size - 1)))}</w:t>
                  </w:r>
                  <w:r w:rsidRPr="00044CB4">
                    <w:rPr>
                      <w:rFonts w:cs="Arial"/>
                    </w:rPr>
                    <w:t>&gt;&gt;</w:t>
                  </w:r>
                </w:p>
                <w:p w14:paraId="447229FE" w14:textId="77777777" w:rsidR="002E4AD3" w:rsidRPr="00044CB4" w:rsidRDefault="002E4AD3" w:rsidP="002E4AD3">
                  <w:pPr>
                    <w:contextualSpacing/>
                    <w:rPr>
                      <w:rFonts w:cs="Arial"/>
                    </w:rPr>
                  </w:pPr>
                </w:p>
                <w:p w14:paraId="6AC1D854" w14:textId="77777777" w:rsidR="002E4AD3" w:rsidRPr="00044CB4" w:rsidRDefault="002E4AD3" w:rsidP="002E4AD3">
                  <w:pPr>
                    <w:contextualSpacing/>
                    <w:rPr>
                      <w:rFonts w:cs="Arial"/>
                    </w:rPr>
                  </w:pPr>
                  <w:r w:rsidRPr="00044CB4">
                    <w:rPr>
                      <w:rFonts w:cs="Arial"/>
                    </w:rPr>
                    <w:t>&lt;&lt;</w:t>
                  </w:r>
                  <w:r w:rsidRPr="00044CB4">
                    <w:rPr>
                      <w:rFonts w:cs="Arial"/>
                      <w:sz w:val="10"/>
                      <w:szCs w:val="10"/>
                    </w:rPr>
                    <w:t>es_</w:t>
                  </w:r>
                  <w:r w:rsidRPr="00044CB4">
                    <w:rPr>
                      <w:rFonts w:cs="Arial"/>
                    </w:rPr>
                    <w:t>&gt;&gt;</w:t>
                  </w:r>
                </w:p>
                <w:p w14:paraId="2994ED4D" w14:textId="77777777" w:rsidR="002E4AD3" w:rsidRPr="00044CB4" w:rsidRDefault="002E4AD3" w:rsidP="002E4AD3">
                  <w:pPr>
                    <w:tabs>
                      <w:tab w:val="right" w:pos="10198"/>
                    </w:tabs>
                    <w:contextualSpacing/>
                    <w:rPr>
                      <w:rFonts w:cs="Arial"/>
                      <w:sz w:val="12"/>
                      <w:szCs w:val="12"/>
                    </w:rPr>
                  </w:pPr>
                  <w:r w:rsidRPr="00044CB4">
                    <w:rPr>
                      <w:rFonts w:cs="Arial"/>
                    </w:rPr>
                    <w:t>&lt;&lt;es_&gt;&gt;&lt;&lt;es_&gt;&gt;</w:t>
                  </w:r>
                </w:p>
              </w:tc>
            </w:tr>
          </w:tbl>
          <w:p w14:paraId="0CFB3F54" w14:textId="77777777" w:rsidR="002E4AD3" w:rsidRPr="00044CB4" w:rsidRDefault="002E4AD3" w:rsidP="001B055D">
            <w:pPr>
              <w:tabs>
                <w:tab w:val="right" w:pos="10198"/>
              </w:tabs>
              <w:contextualSpacing/>
            </w:pPr>
          </w:p>
        </w:tc>
      </w:tr>
      <w:tr w:rsidR="001B055D" w:rsidRPr="00044CB4" w14:paraId="671C59C4" w14:textId="77777777" w:rsidTr="002E6F11">
        <w:trPr>
          <w:cantSplit/>
          <w:jc w:val="center"/>
        </w:trPr>
        <w:tc>
          <w:tcPr>
            <w:tcW w:w="10206" w:type="dxa"/>
          </w:tcPr>
          <w:p w14:paraId="762E3E63" w14:textId="77777777" w:rsidR="001B055D" w:rsidRPr="00044CB4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044CB4">
              <w:rPr>
                <w:rFonts w:cs="Arial"/>
                <w:sz w:val="16"/>
                <w:szCs w:val="16"/>
              </w:rPr>
              <w:t>&lt;&lt;cr_{$idx&lt;($size-1)}&gt;&gt;</w:t>
            </w:r>
          </w:p>
        </w:tc>
      </w:tr>
      <w:tr w:rsidR="001B055D" w:rsidRPr="00044CB4" w14:paraId="0D6F4D02" w14:textId="77777777" w:rsidTr="002E6F11">
        <w:trPr>
          <w:cantSplit/>
          <w:jc w:val="center"/>
        </w:trPr>
        <w:tc>
          <w:tcPr>
            <w:tcW w:w="10206" w:type="dxa"/>
          </w:tcPr>
          <w:p w14:paraId="45ACB382" w14:textId="77777777" w:rsidR="001B055D" w:rsidRPr="00044CB4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1B055D" w:rsidRPr="00044CB4" w14:paraId="09A23F34" w14:textId="77777777" w:rsidTr="002E6F11">
        <w:trPr>
          <w:cantSplit/>
          <w:jc w:val="center"/>
        </w:trPr>
        <w:tc>
          <w:tcPr>
            <w:tcW w:w="10206" w:type="dxa"/>
          </w:tcPr>
          <w:p w14:paraId="01EA03D9" w14:textId="77777777" w:rsidR="001B055D" w:rsidRPr="00044CB4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044CB4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1B055D" w:rsidRPr="00044CB4" w14:paraId="54A04D67" w14:textId="77777777" w:rsidTr="002E6F11">
        <w:trPr>
          <w:cantSplit/>
          <w:jc w:val="center"/>
        </w:trPr>
        <w:tc>
          <w:tcPr>
            <w:tcW w:w="10206" w:type="dxa"/>
          </w:tcPr>
          <w:p w14:paraId="305F572E" w14:textId="77777777" w:rsidR="001B055D" w:rsidRPr="008642AE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8642AE">
              <w:rPr>
                <w:rFonts w:cs="Arial"/>
                <w:sz w:val="16"/>
                <w:szCs w:val="16"/>
              </w:rPr>
              <w:t>&lt;&lt;er_defendantCaseOffences&gt;&gt;</w:t>
            </w:r>
          </w:p>
        </w:tc>
      </w:tr>
      <w:tr w:rsidR="00C252EA" w:rsidRPr="00044CB4" w14:paraId="258B2AC7" w14:textId="77777777" w:rsidTr="002E6F11">
        <w:trPr>
          <w:cantSplit/>
          <w:jc w:val="center"/>
        </w:trPr>
        <w:tc>
          <w:tcPr>
            <w:tcW w:w="10206" w:type="dxa"/>
          </w:tcPr>
          <w:p w14:paraId="111D2117" w14:textId="77777777" w:rsidR="00C252EA" w:rsidRPr="00A61157" w:rsidRDefault="00C252EA" w:rsidP="00756975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</w:pPr>
          </w:p>
        </w:tc>
      </w:tr>
      <w:tr w:rsidR="00E33489" w:rsidRPr="00044CB4" w14:paraId="0ECF32B0" w14:textId="77777777" w:rsidTr="002E6F11">
        <w:trPr>
          <w:cantSplit/>
          <w:jc w:val="center"/>
        </w:trPr>
        <w:tc>
          <w:tcPr>
            <w:tcW w:w="10206" w:type="dxa"/>
          </w:tcPr>
          <w:p w14:paraId="27A8B908" w14:textId="77777777" w:rsidR="00E33489" w:rsidRPr="00E33489" w:rsidRDefault="00E33489" w:rsidP="001B055D">
            <w:pPr>
              <w:tabs>
                <w:tab w:val="right" w:pos="10198"/>
              </w:tabs>
              <w:contextualSpacing/>
            </w:pPr>
          </w:p>
        </w:tc>
      </w:tr>
      <w:tr w:rsidR="001B055D" w:rsidRPr="00044CB4" w14:paraId="64B38214" w14:textId="77777777" w:rsidTr="002E6F11">
        <w:trPr>
          <w:cantSplit/>
          <w:jc w:val="center"/>
        </w:trPr>
        <w:tc>
          <w:tcPr>
            <w:tcW w:w="10206" w:type="dxa"/>
          </w:tcPr>
          <w:p w14:paraId="24C640DF" w14:textId="77777777" w:rsidR="001B055D" w:rsidRPr="008642AE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8642AE">
              <w:rPr>
                <w:rFonts w:cs="Arial"/>
                <w:sz w:val="16"/>
                <w:szCs w:val="16"/>
              </w:rPr>
              <w:t>&lt;&lt;er_cases&gt;&gt;</w:t>
            </w:r>
          </w:p>
        </w:tc>
      </w:tr>
      <w:tr w:rsidR="001B055D" w:rsidRPr="00044CB4" w14:paraId="04A516BB" w14:textId="77777777" w:rsidTr="002E6F11">
        <w:trPr>
          <w:cantSplit/>
          <w:jc w:val="center"/>
        </w:trPr>
        <w:tc>
          <w:tcPr>
            <w:tcW w:w="10206" w:type="dxa"/>
          </w:tcPr>
          <w:p w14:paraId="4C65C9D7" w14:textId="77777777" w:rsidR="001B055D" w:rsidRPr="00044CB4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  <w:b/>
                <w:bCs/>
              </w:rPr>
            </w:pPr>
            <w:r w:rsidRPr="00044CB4">
              <w:rPr>
                <w:rFonts w:cs="Arial"/>
                <w:b/>
                <w:bCs/>
              </w:rPr>
              <w:t>&lt;&lt;dp.label(‘riskOrVulnerabilityFactors’)&gt;&gt;</w:t>
            </w:r>
          </w:p>
          <w:p w14:paraId="5AEE57A4" w14:textId="58BAC4EE" w:rsidR="001B055D" w:rsidRPr="00044CB4" w:rsidRDefault="001B055D" w:rsidP="001B055D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044CB4">
              <w:rPr>
                <w:rFonts w:cs="Arial"/>
                <w:b/>
                <w:bCs/>
              </w:rPr>
              <w:t>&lt;&lt;dp.value(‘riskOrVulnerabilityFactors’)&gt;&gt;</w:t>
            </w:r>
          </w:p>
        </w:tc>
      </w:tr>
    </w:tbl>
    <w:p w14:paraId="59028436" w14:textId="77777777" w:rsidR="00F13BA3" w:rsidRPr="00C379B5" w:rsidRDefault="00F13BA3" w:rsidP="00C379B5">
      <w:pPr>
        <w:spacing w:line="20" w:lineRule="exact"/>
        <w:contextualSpacing/>
        <w:rPr>
          <w:vanish/>
          <w:sz w:val="2"/>
        </w:rPr>
      </w:pPr>
    </w:p>
    <w:sectPr w:rsidR="00F13BA3" w:rsidRPr="00C379B5" w:rsidSect="00213A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0" w:right="850" w:bottom="922" w:left="850" w:header="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494F3" w14:textId="77777777" w:rsidR="00375EA6" w:rsidRDefault="00375EA6" w:rsidP="00CE1AF0">
      <w:pPr>
        <w:spacing w:line="240" w:lineRule="auto"/>
      </w:pPr>
      <w:r>
        <w:separator/>
      </w:r>
    </w:p>
  </w:endnote>
  <w:endnote w:type="continuationSeparator" w:id="0">
    <w:p w14:paraId="01B3E297" w14:textId="77777777" w:rsidR="00375EA6" w:rsidRDefault="00375EA6" w:rsidP="00CE1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DS Transport Website Light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58B7" w14:textId="77777777" w:rsidR="002E19BF" w:rsidRDefault="002E1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938"/>
      <w:gridCol w:w="2268"/>
    </w:tblGrid>
    <w:tr w:rsidR="00965901" w:rsidRPr="00794902" w14:paraId="6767B6AD" w14:textId="77777777" w:rsidTr="000545AF">
      <w:trPr>
        <w:cantSplit/>
        <w:trHeight w:hRule="exact" w:val="576"/>
        <w:jc w:val="center"/>
      </w:trPr>
      <w:tc>
        <w:tcPr>
          <w:tcW w:w="7938" w:type="dxa"/>
          <w:vAlign w:val="bottom"/>
        </w:tcPr>
        <w:p w14:paraId="51A1F7E3" w14:textId="34B27CF9" w:rsidR="00965901" w:rsidRPr="000D2480" w:rsidRDefault="00AB2552" w:rsidP="007A7351">
          <w:pPr>
            <w:pStyle w:val="Footer"/>
            <w:spacing w:after="80"/>
            <w:ind w:right="360"/>
            <w:rPr>
              <w:rFonts w:ascii="GDS Transport Website Light" w:hAnsi="GDS Transport Website Light"/>
            </w:rPr>
          </w:pPr>
          <w:r>
            <w:rPr>
              <w:rFonts w:cs="Arial"/>
              <w:sz w:val="22"/>
              <w:szCs w:val="22"/>
            </w:rPr>
            <w:t>&lt;&lt;</w:t>
          </w:r>
          <w:r w:rsidR="00F722B9">
            <w:rPr>
              <w:rFonts w:cs="Arial"/>
              <w:sz w:val="22"/>
              <w:szCs w:val="22"/>
            </w:rPr>
            <w:t>defendant.name</w:t>
          </w:r>
          <w:r>
            <w:rPr>
              <w:rFonts w:cs="Arial"/>
              <w:sz w:val="22"/>
              <w:szCs w:val="22"/>
            </w:rPr>
            <w:t>&gt;&gt;</w:t>
          </w:r>
        </w:p>
      </w:tc>
      <w:tc>
        <w:tcPr>
          <w:tcW w:w="2268" w:type="dxa"/>
          <w:vAlign w:val="bottom"/>
        </w:tcPr>
        <w:p w14:paraId="4DAFAC09" w14:textId="77777777" w:rsidR="00965901" w:rsidRPr="000D2480" w:rsidRDefault="00965901" w:rsidP="007A7351">
          <w:pPr>
            <w:pStyle w:val="Footer"/>
            <w:spacing w:after="80"/>
            <w:jc w:val="right"/>
            <w:rPr>
              <w:rFonts w:cs="Arial"/>
            </w:rPr>
          </w:pPr>
          <w:r>
            <w:rPr>
              <w:rFonts w:cs="Arial"/>
            </w:rPr>
            <w:t>Page</w:t>
          </w:r>
          <w:r w:rsidRPr="000D2480">
            <w:rPr>
              <w:rFonts w:cs="Arial"/>
            </w:rPr>
            <w:t xml:space="preserve">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PAGE </w:instrText>
          </w:r>
          <w:r w:rsidRPr="000D2480">
            <w:fldChar w:fldCharType="separate"/>
          </w:r>
          <w:r>
            <w:rPr>
              <w:rFonts w:cs="Arial"/>
            </w:rPr>
            <w:t>2</w:t>
          </w:r>
          <w:r w:rsidRPr="000D2480">
            <w:fldChar w:fldCharType="end"/>
          </w:r>
          <w:r w:rsidRPr="000D2480">
            <w:rPr>
              <w:rFonts w:cs="Arial"/>
            </w:rPr>
            <w:t xml:space="preserve"> of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NUMPAGES </w:instrText>
          </w:r>
          <w:r w:rsidRPr="000D2480">
            <w:fldChar w:fldCharType="separate"/>
          </w:r>
          <w:r>
            <w:rPr>
              <w:rFonts w:cs="Arial"/>
            </w:rPr>
            <w:t>3</w:t>
          </w:r>
          <w:r w:rsidRPr="000D2480">
            <w:fldChar w:fldCharType="end"/>
          </w:r>
        </w:p>
      </w:tc>
    </w:tr>
  </w:tbl>
  <w:p w14:paraId="2DFAE2A8" w14:textId="77777777" w:rsidR="00EC769C" w:rsidRPr="00423D35" w:rsidRDefault="00EC769C">
    <w:pPr>
      <w:pStyle w:val="Footer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6C0C8" w14:textId="77777777" w:rsidR="002E19BF" w:rsidRDefault="002E1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7F195" w14:textId="77777777" w:rsidR="00375EA6" w:rsidRDefault="00375EA6" w:rsidP="00CE1AF0">
      <w:pPr>
        <w:spacing w:line="240" w:lineRule="auto"/>
      </w:pPr>
      <w:r>
        <w:separator/>
      </w:r>
    </w:p>
  </w:footnote>
  <w:footnote w:type="continuationSeparator" w:id="0">
    <w:p w14:paraId="1255EC16" w14:textId="77777777" w:rsidR="00375EA6" w:rsidRDefault="00375EA6" w:rsidP="00CE1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BE92D" w14:textId="77777777" w:rsidR="002E19BF" w:rsidRDefault="002E1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1"/>
      <w:gridCol w:w="1842"/>
      <w:gridCol w:w="6523"/>
    </w:tblGrid>
    <w:tr w:rsidR="00EC769C" w:rsidRPr="00C83ABA" w14:paraId="53F0D2FE" w14:textId="77777777" w:rsidTr="0086474B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4548AEF9" w14:textId="77777777" w:rsidR="00EC769C" w:rsidRPr="009663FC" w:rsidRDefault="00EC769C" w:rsidP="00C83ABA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anchor distT="0" distB="0" distL="114300" distR="114300" simplePos="0" relativeHeight="251658240" behindDoc="0" locked="0" layoutInCell="1" allowOverlap="1" wp14:anchorId="7036A27E" wp14:editId="36AA277F">
                <wp:simplePos x="0" y="0"/>
                <wp:positionH relativeFrom="column">
                  <wp:posOffset>37</wp:posOffset>
                </wp:positionH>
                <wp:positionV relativeFrom="page">
                  <wp:posOffset>584</wp:posOffset>
                </wp:positionV>
                <wp:extent cx="794385" cy="628650"/>
                <wp:effectExtent l="0" t="0" r="5715" b="0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842" w:type="dxa"/>
        </w:tcPr>
        <w:p w14:paraId="106D7308" w14:textId="77777777" w:rsidR="00EC769C" w:rsidRPr="009663FC" w:rsidRDefault="00EC769C" w:rsidP="00C83ABA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57B56B6F" w14:textId="77777777" w:rsidR="002E19BF" w:rsidRDefault="002E19BF" w:rsidP="002E19BF">
          <w:pPr>
            <w:tabs>
              <w:tab w:val="right" w:pos="6518"/>
            </w:tabs>
            <w:jc w:val="right"/>
            <w:rPr>
              <w:rFonts w:cs="Arial"/>
              <w:w w:val="109"/>
              <w:szCs w:val="24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 w:val="12"/>
              <w:szCs w:val="12"/>
            </w:rPr>
            <w:t>)&gt;0</w:t>
          </w:r>
          <w:r w:rsidRPr="004B21F3">
            <w:rPr>
              <w:rFonts w:cs="Arial"/>
              <w:w w:val="109"/>
              <w:sz w:val="12"/>
              <w:szCs w:val="12"/>
            </w:rPr>
            <w:t>}&gt;&gt;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Cs w:val="24"/>
            </w:rPr>
            <w:t>&gt;&gt;</w:t>
          </w:r>
        </w:p>
        <w:p w14:paraId="65E7671D" w14:textId="77777777" w:rsidR="002E19BF" w:rsidRDefault="002E19BF" w:rsidP="002E19BF">
          <w:pPr>
            <w:tabs>
              <w:tab w:val="right" w:pos="6518"/>
            </w:tabs>
            <w:jc w:val="right"/>
            <w:rPr>
              <w:rFonts w:cs="Arial"/>
              <w:w w:val="109"/>
              <w:sz w:val="12"/>
              <w:szCs w:val="12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&lt;&lt;es_&gt;&gt;&lt;&lt;cs_{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ljaCode)&gt;0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w w:val="109"/>
              <w:szCs w:val="24"/>
            </w:rPr>
            <w:t>Code</w:t>
          </w:r>
          <w:r>
            <w:rPr>
              <w:rFonts w:cs="Arial"/>
              <w:w w:val="109"/>
              <w:szCs w:val="24"/>
            </w:rPr>
            <w:t xml:space="preserve"> 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orderingCourt.ljaCode</w:t>
          </w:r>
          <w:r w:rsidRPr="00D33FFB">
            <w:rPr>
              <w:rFonts w:cs="Arial"/>
              <w:w w:val="109"/>
              <w:szCs w:val="24"/>
            </w:rPr>
            <w:t>&gt;&gt;</w:t>
          </w:r>
          <w:r w:rsidRPr="004B21F3">
            <w:rPr>
              <w:rFonts w:cs="Arial"/>
              <w:w w:val="109"/>
              <w:sz w:val="12"/>
              <w:szCs w:val="12"/>
            </w:rPr>
            <w:t>&lt;&lt;es_&gt;&gt;</w:t>
          </w:r>
        </w:p>
        <w:p w14:paraId="42B5CFC7" w14:textId="796BA756" w:rsidR="00EC769C" w:rsidRPr="00C83ABA" w:rsidRDefault="002E19BF" w:rsidP="002E19BF">
          <w:pPr>
            <w:tabs>
              <w:tab w:val="right" w:pos="6518"/>
            </w:tabs>
            <w:jc w:val="right"/>
            <w:rPr>
              <w:w w:val="109"/>
              <w:sz w:val="12"/>
              <w:szCs w:val="12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courtCentreName)&gt;0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szCs w:val="24"/>
            </w:rPr>
            <w:t>Sitting at &lt;&lt;</w:t>
          </w:r>
          <w:r w:rsidRPr="00A73C66">
            <w:rPr>
              <w:rFonts w:cs="Arial"/>
              <w:sz w:val="12"/>
              <w:szCs w:val="12"/>
            </w:rPr>
            <w:t>orderingCourt.courtCentreName</w:t>
          </w:r>
          <w:r w:rsidRPr="00D33FFB">
            <w:rPr>
              <w:rFonts w:cs="Arial"/>
              <w:szCs w:val="24"/>
            </w:rPr>
            <w:t>&gt;</w:t>
          </w:r>
          <w:r>
            <w:rPr>
              <w:rFonts w:cs="Arial"/>
              <w:szCs w:val="24"/>
            </w:rPr>
            <w:t>&gt;</w:t>
          </w:r>
          <w:r w:rsidRPr="009F4C43">
            <w:rPr>
              <w:rFonts w:cs="Arial"/>
              <w:sz w:val="12"/>
              <w:szCs w:val="12"/>
            </w:rPr>
            <w:t>&lt;&lt;es_&gt;&gt;</w:t>
          </w:r>
        </w:p>
      </w:tc>
    </w:tr>
  </w:tbl>
  <w:p w14:paraId="58DB4D70" w14:textId="77777777" w:rsidR="00EC769C" w:rsidRPr="00AE041A" w:rsidRDefault="00EC769C" w:rsidP="00974E41">
    <w:pPr>
      <w:pStyle w:val="Header"/>
      <w:spacing w:after="80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E1286" w14:textId="77777777" w:rsidR="002E19BF" w:rsidRDefault="002E19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91256"/>
    <w:multiLevelType w:val="hybridMultilevel"/>
    <w:tmpl w:val="45183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737578">
    <w:abstractNumId w:val="0"/>
  </w:num>
  <w:num w:numId="2" w16cid:durableId="97302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3"/>
    <w:rsid w:val="00013F62"/>
    <w:rsid w:val="000220E1"/>
    <w:rsid w:val="00032AA5"/>
    <w:rsid w:val="000365D0"/>
    <w:rsid w:val="00043F43"/>
    <w:rsid w:val="00044A28"/>
    <w:rsid w:val="00044CB4"/>
    <w:rsid w:val="00052ADF"/>
    <w:rsid w:val="000545AF"/>
    <w:rsid w:val="0005553E"/>
    <w:rsid w:val="0006511A"/>
    <w:rsid w:val="00065DB5"/>
    <w:rsid w:val="000713D8"/>
    <w:rsid w:val="0007412E"/>
    <w:rsid w:val="000A16E5"/>
    <w:rsid w:val="000A6F76"/>
    <w:rsid w:val="000B424A"/>
    <w:rsid w:val="000B6D2A"/>
    <w:rsid w:val="000D0C24"/>
    <w:rsid w:val="000D3322"/>
    <w:rsid w:val="000D6C2B"/>
    <w:rsid w:val="000E161E"/>
    <w:rsid w:val="000E4F24"/>
    <w:rsid w:val="000F6687"/>
    <w:rsid w:val="0010367E"/>
    <w:rsid w:val="00111B83"/>
    <w:rsid w:val="00112750"/>
    <w:rsid w:val="0012078C"/>
    <w:rsid w:val="00120FC2"/>
    <w:rsid w:val="0013000E"/>
    <w:rsid w:val="001334DA"/>
    <w:rsid w:val="00134904"/>
    <w:rsid w:val="00140B7F"/>
    <w:rsid w:val="0014302F"/>
    <w:rsid w:val="00153424"/>
    <w:rsid w:val="00163D69"/>
    <w:rsid w:val="001641AA"/>
    <w:rsid w:val="00176E20"/>
    <w:rsid w:val="00193AE7"/>
    <w:rsid w:val="00194DB9"/>
    <w:rsid w:val="00197059"/>
    <w:rsid w:val="001A1337"/>
    <w:rsid w:val="001A5439"/>
    <w:rsid w:val="001A6277"/>
    <w:rsid w:val="001B055D"/>
    <w:rsid w:val="001B13F9"/>
    <w:rsid w:val="001B3360"/>
    <w:rsid w:val="001B72BF"/>
    <w:rsid w:val="001B7530"/>
    <w:rsid w:val="001B78F6"/>
    <w:rsid w:val="001C3FAC"/>
    <w:rsid w:val="001C54E8"/>
    <w:rsid w:val="001C66B8"/>
    <w:rsid w:val="001D18B2"/>
    <w:rsid w:val="001E648F"/>
    <w:rsid w:val="00207F15"/>
    <w:rsid w:val="00213AFA"/>
    <w:rsid w:val="00213BCC"/>
    <w:rsid w:val="00224C16"/>
    <w:rsid w:val="00236CBC"/>
    <w:rsid w:val="00236D4E"/>
    <w:rsid w:val="00241A05"/>
    <w:rsid w:val="002545E9"/>
    <w:rsid w:val="002547BB"/>
    <w:rsid w:val="00262206"/>
    <w:rsid w:val="00267E50"/>
    <w:rsid w:val="002733C1"/>
    <w:rsid w:val="0028235A"/>
    <w:rsid w:val="00282BC3"/>
    <w:rsid w:val="00285992"/>
    <w:rsid w:val="00290422"/>
    <w:rsid w:val="00291F7E"/>
    <w:rsid w:val="002951E0"/>
    <w:rsid w:val="00296BFC"/>
    <w:rsid w:val="002A0003"/>
    <w:rsid w:val="002B61F9"/>
    <w:rsid w:val="002C0D28"/>
    <w:rsid w:val="002C4173"/>
    <w:rsid w:val="002C4EB1"/>
    <w:rsid w:val="002D3552"/>
    <w:rsid w:val="002E19BF"/>
    <w:rsid w:val="002E2E99"/>
    <w:rsid w:val="002E3CE5"/>
    <w:rsid w:val="002E4AD3"/>
    <w:rsid w:val="002E6F11"/>
    <w:rsid w:val="002F56C6"/>
    <w:rsid w:val="002F601F"/>
    <w:rsid w:val="002F6A18"/>
    <w:rsid w:val="00306471"/>
    <w:rsid w:val="00317027"/>
    <w:rsid w:val="0032101A"/>
    <w:rsid w:val="00327604"/>
    <w:rsid w:val="00327A3F"/>
    <w:rsid w:val="003449EB"/>
    <w:rsid w:val="00346995"/>
    <w:rsid w:val="00351137"/>
    <w:rsid w:val="003527E3"/>
    <w:rsid w:val="00352FB0"/>
    <w:rsid w:val="00353471"/>
    <w:rsid w:val="003555E0"/>
    <w:rsid w:val="00355EBA"/>
    <w:rsid w:val="003677B9"/>
    <w:rsid w:val="00375AE7"/>
    <w:rsid w:val="00375EA6"/>
    <w:rsid w:val="00392C31"/>
    <w:rsid w:val="003A06D7"/>
    <w:rsid w:val="003A13EF"/>
    <w:rsid w:val="003A326A"/>
    <w:rsid w:val="003B5038"/>
    <w:rsid w:val="003B695D"/>
    <w:rsid w:val="003C0AC8"/>
    <w:rsid w:val="003C10AC"/>
    <w:rsid w:val="003C70B8"/>
    <w:rsid w:val="003D4D8E"/>
    <w:rsid w:val="003D67F1"/>
    <w:rsid w:val="003D6E68"/>
    <w:rsid w:val="003D7A8A"/>
    <w:rsid w:val="003E5BCB"/>
    <w:rsid w:val="003F27D3"/>
    <w:rsid w:val="003F7C81"/>
    <w:rsid w:val="00402B9B"/>
    <w:rsid w:val="0040609A"/>
    <w:rsid w:val="0042073C"/>
    <w:rsid w:val="00423D35"/>
    <w:rsid w:val="004260E1"/>
    <w:rsid w:val="00432819"/>
    <w:rsid w:val="00447E06"/>
    <w:rsid w:val="00460033"/>
    <w:rsid w:val="00472781"/>
    <w:rsid w:val="004729B3"/>
    <w:rsid w:val="004814CF"/>
    <w:rsid w:val="00483BA3"/>
    <w:rsid w:val="00485E77"/>
    <w:rsid w:val="00491A44"/>
    <w:rsid w:val="004A6188"/>
    <w:rsid w:val="004B17D0"/>
    <w:rsid w:val="004B2CFE"/>
    <w:rsid w:val="004B4360"/>
    <w:rsid w:val="004C085C"/>
    <w:rsid w:val="004D5147"/>
    <w:rsid w:val="004E17D5"/>
    <w:rsid w:val="004E4C30"/>
    <w:rsid w:val="004F0CEB"/>
    <w:rsid w:val="004F76C7"/>
    <w:rsid w:val="00501104"/>
    <w:rsid w:val="00516D24"/>
    <w:rsid w:val="00517A3B"/>
    <w:rsid w:val="00526ED3"/>
    <w:rsid w:val="00550734"/>
    <w:rsid w:val="0055080F"/>
    <w:rsid w:val="00553A85"/>
    <w:rsid w:val="00561C96"/>
    <w:rsid w:val="00571DA2"/>
    <w:rsid w:val="00573A49"/>
    <w:rsid w:val="00573F8C"/>
    <w:rsid w:val="0057457E"/>
    <w:rsid w:val="00596E8C"/>
    <w:rsid w:val="005A4DD8"/>
    <w:rsid w:val="005A7508"/>
    <w:rsid w:val="005A79E4"/>
    <w:rsid w:val="005A7F63"/>
    <w:rsid w:val="005C1C47"/>
    <w:rsid w:val="005C6426"/>
    <w:rsid w:val="005C72F7"/>
    <w:rsid w:val="005E1742"/>
    <w:rsid w:val="005E5C3D"/>
    <w:rsid w:val="005E6801"/>
    <w:rsid w:val="005F4152"/>
    <w:rsid w:val="005F5DBA"/>
    <w:rsid w:val="005F7CF9"/>
    <w:rsid w:val="006032B4"/>
    <w:rsid w:val="006141A6"/>
    <w:rsid w:val="00620880"/>
    <w:rsid w:val="006248AE"/>
    <w:rsid w:val="00624C1E"/>
    <w:rsid w:val="006251B2"/>
    <w:rsid w:val="00640678"/>
    <w:rsid w:val="0064754C"/>
    <w:rsid w:val="0065139F"/>
    <w:rsid w:val="0065363F"/>
    <w:rsid w:val="00656056"/>
    <w:rsid w:val="00661C00"/>
    <w:rsid w:val="00666060"/>
    <w:rsid w:val="00667BB3"/>
    <w:rsid w:val="006839B2"/>
    <w:rsid w:val="00685D42"/>
    <w:rsid w:val="0069005A"/>
    <w:rsid w:val="00696084"/>
    <w:rsid w:val="00696B83"/>
    <w:rsid w:val="006A1FF5"/>
    <w:rsid w:val="006A5BE6"/>
    <w:rsid w:val="006B1ADE"/>
    <w:rsid w:val="006B58DB"/>
    <w:rsid w:val="006B7785"/>
    <w:rsid w:val="006C1B3B"/>
    <w:rsid w:val="006C3578"/>
    <w:rsid w:val="006E2711"/>
    <w:rsid w:val="006E3C16"/>
    <w:rsid w:val="006F4A53"/>
    <w:rsid w:val="00705126"/>
    <w:rsid w:val="0071757E"/>
    <w:rsid w:val="00740D55"/>
    <w:rsid w:val="007543B0"/>
    <w:rsid w:val="00755128"/>
    <w:rsid w:val="0075547F"/>
    <w:rsid w:val="00756975"/>
    <w:rsid w:val="00765C8C"/>
    <w:rsid w:val="00771301"/>
    <w:rsid w:val="00774336"/>
    <w:rsid w:val="00790AC7"/>
    <w:rsid w:val="00794850"/>
    <w:rsid w:val="00797C41"/>
    <w:rsid w:val="007A7351"/>
    <w:rsid w:val="007A76CA"/>
    <w:rsid w:val="007B64D2"/>
    <w:rsid w:val="007C3695"/>
    <w:rsid w:val="007D27B2"/>
    <w:rsid w:val="007D7A2E"/>
    <w:rsid w:val="00800E07"/>
    <w:rsid w:val="00801325"/>
    <w:rsid w:val="00802864"/>
    <w:rsid w:val="0080475B"/>
    <w:rsid w:val="0081384C"/>
    <w:rsid w:val="00817C13"/>
    <w:rsid w:val="0083391A"/>
    <w:rsid w:val="00835EC3"/>
    <w:rsid w:val="00836CDB"/>
    <w:rsid w:val="00840816"/>
    <w:rsid w:val="00844CC0"/>
    <w:rsid w:val="00845D03"/>
    <w:rsid w:val="00850964"/>
    <w:rsid w:val="00850A77"/>
    <w:rsid w:val="00854FA8"/>
    <w:rsid w:val="0086005A"/>
    <w:rsid w:val="008642AE"/>
    <w:rsid w:val="0086474B"/>
    <w:rsid w:val="00873312"/>
    <w:rsid w:val="00880D7A"/>
    <w:rsid w:val="008844F8"/>
    <w:rsid w:val="008903EE"/>
    <w:rsid w:val="00893EC8"/>
    <w:rsid w:val="008A421F"/>
    <w:rsid w:val="008B16D2"/>
    <w:rsid w:val="008B567C"/>
    <w:rsid w:val="008C133F"/>
    <w:rsid w:val="008D00F5"/>
    <w:rsid w:val="008E233F"/>
    <w:rsid w:val="008F102A"/>
    <w:rsid w:val="008F6928"/>
    <w:rsid w:val="00902DE6"/>
    <w:rsid w:val="00904DA1"/>
    <w:rsid w:val="009116D8"/>
    <w:rsid w:val="009201A8"/>
    <w:rsid w:val="00920CF4"/>
    <w:rsid w:val="00924446"/>
    <w:rsid w:val="009337D0"/>
    <w:rsid w:val="009345D2"/>
    <w:rsid w:val="009378BE"/>
    <w:rsid w:val="009602E4"/>
    <w:rsid w:val="00965901"/>
    <w:rsid w:val="009663FC"/>
    <w:rsid w:val="00971BA4"/>
    <w:rsid w:val="00974E41"/>
    <w:rsid w:val="009845B7"/>
    <w:rsid w:val="0098713D"/>
    <w:rsid w:val="009907A8"/>
    <w:rsid w:val="00993F89"/>
    <w:rsid w:val="00997BB9"/>
    <w:rsid w:val="009A1C92"/>
    <w:rsid w:val="009B3FA7"/>
    <w:rsid w:val="009B76B2"/>
    <w:rsid w:val="009D186F"/>
    <w:rsid w:val="009E004D"/>
    <w:rsid w:val="009E1C70"/>
    <w:rsid w:val="009E3F34"/>
    <w:rsid w:val="009E5ADF"/>
    <w:rsid w:val="00A017B2"/>
    <w:rsid w:val="00A11BA3"/>
    <w:rsid w:val="00A144B4"/>
    <w:rsid w:val="00A153F3"/>
    <w:rsid w:val="00A20EB4"/>
    <w:rsid w:val="00A210A6"/>
    <w:rsid w:val="00A248BB"/>
    <w:rsid w:val="00A40416"/>
    <w:rsid w:val="00A43C56"/>
    <w:rsid w:val="00A43E69"/>
    <w:rsid w:val="00A5544B"/>
    <w:rsid w:val="00A61157"/>
    <w:rsid w:val="00A71912"/>
    <w:rsid w:val="00A76159"/>
    <w:rsid w:val="00A868C0"/>
    <w:rsid w:val="00A86C70"/>
    <w:rsid w:val="00A91FE6"/>
    <w:rsid w:val="00A95649"/>
    <w:rsid w:val="00AA0805"/>
    <w:rsid w:val="00AA3AF8"/>
    <w:rsid w:val="00AA523D"/>
    <w:rsid w:val="00AA7936"/>
    <w:rsid w:val="00AB2552"/>
    <w:rsid w:val="00AB7222"/>
    <w:rsid w:val="00AD25A5"/>
    <w:rsid w:val="00AD6F73"/>
    <w:rsid w:val="00AE041A"/>
    <w:rsid w:val="00AE1243"/>
    <w:rsid w:val="00AE4FF9"/>
    <w:rsid w:val="00AE5D56"/>
    <w:rsid w:val="00AF0260"/>
    <w:rsid w:val="00B04975"/>
    <w:rsid w:val="00B1002A"/>
    <w:rsid w:val="00B14824"/>
    <w:rsid w:val="00B231B4"/>
    <w:rsid w:val="00B301DF"/>
    <w:rsid w:val="00B3076A"/>
    <w:rsid w:val="00B314FE"/>
    <w:rsid w:val="00B41BD1"/>
    <w:rsid w:val="00B45CEA"/>
    <w:rsid w:val="00B47CE0"/>
    <w:rsid w:val="00B5567D"/>
    <w:rsid w:val="00B56E12"/>
    <w:rsid w:val="00B65F50"/>
    <w:rsid w:val="00B70673"/>
    <w:rsid w:val="00B70822"/>
    <w:rsid w:val="00B70FB2"/>
    <w:rsid w:val="00B71950"/>
    <w:rsid w:val="00B823ED"/>
    <w:rsid w:val="00B84D9C"/>
    <w:rsid w:val="00B91B64"/>
    <w:rsid w:val="00BA4A38"/>
    <w:rsid w:val="00BA5EC4"/>
    <w:rsid w:val="00BB48A3"/>
    <w:rsid w:val="00BC0545"/>
    <w:rsid w:val="00BC54FA"/>
    <w:rsid w:val="00BE6F79"/>
    <w:rsid w:val="00BF3B04"/>
    <w:rsid w:val="00BF5065"/>
    <w:rsid w:val="00C023CE"/>
    <w:rsid w:val="00C02548"/>
    <w:rsid w:val="00C06D78"/>
    <w:rsid w:val="00C070AA"/>
    <w:rsid w:val="00C10E49"/>
    <w:rsid w:val="00C16691"/>
    <w:rsid w:val="00C252EA"/>
    <w:rsid w:val="00C26337"/>
    <w:rsid w:val="00C30B6A"/>
    <w:rsid w:val="00C3141C"/>
    <w:rsid w:val="00C31F5A"/>
    <w:rsid w:val="00C320B1"/>
    <w:rsid w:val="00C36640"/>
    <w:rsid w:val="00C379B5"/>
    <w:rsid w:val="00C42DAB"/>
    <w:rsid w:val="00C4407A"/>
    <w:rsid w:val="00C518CF"/>
    <w:rsid w:val="00C57CEF"/>
    <w:rsid w:val="00C60E18"/>
    <w:rsid w:val="00C61CF8"/>
    <w:rsid w:val="00C62EF0"/>
    <w:rsid w:val="00C70563"/>
    <w:rsid w:val="00C72EEA"/>
    <w:rsid w:val="00C73015"/>
    <w:rsid w:val="00C743A4"/>
    <w:rsid w:val="00C77DB9"/>
    <w:rsid w:val="00C83ABA"/>
    <w:rsid w:val="00CA7717"/>
    <w:rsid w:val="00CB5AA0"/>
    <w:rsid w:val="00CC32FE"/>
    <w:rsid w:val="00CC4C60"/>
    <w:rsid w:val="00CC7CE7"/>
    <w:rsid w:val="00CD19F4"/>
    <w:rsid w:val="00CD7A76"/>
    <w:rsid w:val="00CE1AF0"/>
    <w:rsid w:val="00CE40E5"/>
    <w:rsid w:val="00CE4620"/>
    <w:rsid w:val="00CE75C2"/>
    <w:rsid w:val="00CF1290"/>
    <w:rsid w:val="00CF4665"/>
    <w:rsid w:val="00CF63DA"/>
    <w:rsid w:val="00D059C5"/>
    <w:rsid w:val="00D0796C"/>
    <w:rsid w:val="00D12AF1"/>
    <w:rsid w:val="00D23679"/>
    <w:rsid w:val="00D23AE9"/>
    <w:rsid w:val="00D30813"/>
    <w:rsid w:val="00D36FE5"/>
    <w:rsid w:val="00D4084A"/>
    <w:rsid w:val="00D408E6"/>
    <w:rsid w:val="00D4182C"/>
    <w:rsid w:val="00D60154"/>
    <w:rsid w:val="00D607C4"/>
    <w:rsid w:val="00D62037"/>
    <w:rsid w:val="00D62050"/>
    <w:rsid w:val="00D62963"/>
    <w:rsid w:val="00D749E2"/>
    <w:rsid w:val="00D800A9"/>
    <w:rsid w:val="00D80F19"/>
    <w:rsid w:val="00D8153E"/>
    <w:rsid w:val="00D84F11"/>
    <w:rsid w:val="00DA18B4"/>
    <w:rsid w:val="00DC45ED"/>
    <w:rsid w:val="00DC60AF"/>
    <w:rsid w:val="00DC7827"/>
    <w:rsid w:val="00DD13DB"/>
    <w:rsid w:val="00DD2524"/>
    <w:rsid w:val="00DD254C"/>
    <w:rsid w:val="00DE575F"/>
    <w:rsid w:val="00DF48AB"/>
    <w:rsid w:val="00DF4DB0"/>
    <w:rsid w:val="00E02039"/>
    <w:rsid w:val="00E033AA"/>
    <w:rsid w:val="00E03C7D"/>
    <w:rsid w:val="00E12CF8"/>
    <w:rsid w:val="00E234F2"/>
    <w:rsid w:val="00E33489"/>
    <w:rsid w:val="00E35D42"/>
    <w:rsid w:val="00E4552C"/>
    <w:rsid w:val="00E55451"/>
    <w:rsid w:val="00E65537"/>
    <w:rsid w:val="00E75CE8"/>
    <w:rsid w:val="00E95772"/>
    <w:rsid w:val="00EA1482"/>
    <w:rsid w:val="00EA3075"/>
    <w:rsid w:val="00EA6619"/>
    <w:rsid w:val="00EB3365"/>
    <w:rsid w:val="00EB3ABC"/>
    <w:rsid w:val="00EB3E54"/>
    <w:rsid w:val="00EC03DE"/>
    <w:rsid w:val="00EC4728"/>
    <w:rsid w:val="00EC769C"/>
    <w:rsid w:val="00ED24DC"/>
    <w:rsid w:val="00ED5441"/>
    <w:rsid w:val="00ED6E15"/>
    <w:rsid w:val="00EE1CF9"/>
    <w:rsid w:val="00EF0CA4"/>
    <w:rsid w:val="00EF1F10"/>
    <w:rsid w:val="00EF2BA7"/>
    <w:rsid w:val="00F100B2"/>
    <w:rsid w:val="00F13BA3"/>
    <w:rsid w:val="00F15EAE"/>
    <w:rsid w:val="00F167C6"/>
    <w:rsid w:val="00F168BF"/>
    <w:rsid w:val="00F2154D"/>
    <w:rsid w:val="00F242B5"/>
    <w:rsid w:val="00F3116D"/>
    <w:rsid w:val="00F318EA"/>
    <w:rsid w:val="00F36BF4"/>
    <w:rsid w:val="00F53589"/>
    <w:rsid w:val="00F66E03"/>
    <w:rsid w:val="00F722B9"/>
    <w:rsid w:val="00F740F4"/>
    <w:rsid w:val="00F75626"/>
    <w:rsid w:val="00F90F71"/>
    <w:rsid w:val="00FA4550"/>
    <w:rsid w:val="00FB7D90"/>
    <w:rsid w:val="00FD781B"/>
    <w:rsid w:val="00FE0FFF"/>
    <w:rsid w:val="00FE19D0"/>
    <w:rsid w:val="00FE4A69"/>
    <w:rsid w:val="00FF0481"/>
    <w:rsid w:val="00FF3B94"/>
    <w:rsid w:val="00FF4CF8"/>
    <w:rsid w:val="00FF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152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Benan Aktas</cp:lastModifiedBy>
  <cp:revision>357</cp:revision>
  <dcterms:created xsi:type="dcterms:W3CDTF">2020-09-17T12:44:00Z</dcterms:created>
  <dcterms:modified xsi:type="dcterms:W3CDTF">2022-06-16T15:35:00Z</dcterms:modified>
</cp:coreProperties>
</file>