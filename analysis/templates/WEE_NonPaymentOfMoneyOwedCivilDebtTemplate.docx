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9315C" w14:textId="25AA62E6" w:rsidR="009F0A8F" w:rsidRDefault="00A52F64" w:rsidP="009F0A8F">
      <w:pPr>
        <w:spacing w:after="80" w:line="240" w:lineRule="auto"/>
        <w:jc w:val="center"/>
      </w:pPr>
      <w:r>
        <w:rPr>
          <w:b/>
          <w:bCs/>
          <w:sz w:val="36"/>
          <w:szCs w:val="36"/>
        </w:rPr>
        <w:t>&lt;&lt;</w:t>
      </w:r>
      <w:proofErr w:type="spellStart"/>
      <w:r>
        <w:rPr>
          <w:b/>
          <w:bCs/>
          <w:sz w:val="36"/>
          <w:szCs w:val="36"/>
        </w:rPr>
        <w:t>orderName</w:t>
      </w:r>
      <w:proofErr w:type="spellEnd"/>
      <w:r>
        <w:rPr>
          <w:b/>
          <w:bCs/>
          <w:sz w:val="36"/>
          <w:szCs w:val="36"/>
        </w:rPr>
        <w:t>&gt;&gt;</w:t>
      </w:r>
    </w:p>
    <w:tbl>
      <w:tblPr>
        <w:tblStyle w:val="TableGrid"/>
        <w:tblW w:w="10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3554"/>
        <w:gridCol w:w="522"/>
        <w:gridCol w:w="5421"/>
        <w:gridCol w:w="6"/>
      </w:tblGrid>
      <w:tr w:rsidR="0040609A" w:rsidRPr="00485D92" w14:paraId="546C7379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340239B4" w14:textId="77777777" w:rsidR="0040609A" w:rsidRPr="003A55FD" w:rsidRDefault="0040609A" w:rsidP="00632AC9">
            <w:pPr>
              <w:contextualSpacing/>
              <w:rPr>
                <w:b/>
                <w:bCs/>
                <w:color w:val="000000"/>
              </w:rPr>
            </w:pPr>
          </w:p>
        </w:tc>
      </w:tr>
      <w:tr w:rsidR="005A79E4" w:rsidRPr="00485D92" w14:paraId="3A024B41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4E414BB5" w14:textId="1227EE54" w:rsidR="005A79E4" w:rsidRPr="003A55FD" w:rsidRDefault="00414FED" w:rsidP="00632AC9">
            <w:pPr>
              <w:contextualSpacing/>
              <w:rPr>
                <w:b/>
                <w:bCs/>
                <w:color w:val="000000"/>
              </w:rPr>
            </w:pPr>
            <w:r w:rsidRPr="001E5F55">
              <w:rPr>
                <w:rFonts w:cs="Arial"/>
              </w:rPr>
              <w:t xml:space="preserve">To: </w:t>
            </w:r>
            <w:r w:rsidRPr="00A5165C">
              <w:rPr>
                <w:rFonts w:cs="Arial"/>
              </w:rPr>
              <w:t>&lt;&lt;</w:t>
            </w:r>
            <w:proofErr w:type="spellStart"/>
            <w:r>
              <w:rPr>
                <w:rFonts w:cs="Arial"/>
              </w:rPr>
              <w:t>dp.value</w:t>
            </w:r>
            <w:proofErr w:type="spellEnd"/>
            <w:r>
              <w:rPr>
                <w:rFonts w:cs="Arial"/>
              </w:rPr>
              <w:t>(‘</w:t>
            </w:r>
            <w:proofErr w:type="spellStart"/>
            <w:r w:rsidR="00C646F9" w:rsidRPr="00C646F9">
              <w:rPr>
                <w:rFonts w:cs="Arial"/>
              </w:rPr>
              <w:t>conveyorcustodiannameOrganisationName</w:t>
            </w:r>
            <w:proofErr w:type="spellEnd"/>
            <w:r>
              <w:rPr>
                <w:rFonts w:cs="Arial"/>
              </w:rPr>
              <w:t xml:space="preserve">’)&gt;&gt; and </w:t>
            </w:r>
            <w:r w:rsidR="00C646F9">
              <w:rPr>
                <w:rFonts w:cs="Arial"/>
              </w:rPr>
              <w:t xml:space="preserve">to </w:t>
            </w:r>
            <w:r>
              <w:rPr>
                <w:rFonts w:cs="Arial"/>
              </w:rPr>
              <w:t>the Governor of &lt;&lt;</w:t>
            </w:r>
            <w:proofErr w:type="spellStart"/>
            <w:r>
              <w:rPr>
                <w:rFonts w:cs="Arial"/>
              </w:rPr>
              <w:t>dp.value</w:t>
            </w:r>
            <w:proofErr w:type="spellEnd"/>
            <w:r>
              <w:rPr>
                <w:rFonts w:cs="Arial"/>
              </w:rPr>
              <w:t>(‘</w:t>
            </w:r>
            <w:proofErr w:type="spellStart"/>
            <w:r w:rsidR="00C646F9" w:rsidRPr="00C646F9">
              <w:rPr>
                <w:rFonts w:cs="Arial"/>
              </w:rPr>
              <w:t>prisonOrganisationName</w:t>
            </w:r>
            <w:proofErr w:type="spellEnd"/>
            <w:r w:rsidR="00C646F9">
              <w:rPr>
                <w:rFonts w:cs="Arial"/>
              </w:rPr>
              <w:t>’</w:t>
            </w:r>
            <w:r>
              <w:rPr>
                <w:rFonts w:cs="Arial"/>
              </w:rPr>
              <w:t>)&gt;&gt;</w:t>
            </w:r>
          </w:p>
        </w:tc>
      </w:tr>
      <w:tr w:rsidR="005A79E4" w:rsidRPr="00485D92" w14:paraId="6D62157D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7CB2AB49" w14:textId="77777777" w:rsidR="005A79E4" w:rsidRPr="003A55FD" w:rsidRDefault="005A79E4" w:rsidP="00632AC9">
            <w:pPr>
              <w:contextualSpacing/>
              <w:rPr>
                <w:b/>
                <w:bCs/>
                <w:color w:val="000000"/>
              </w:rPr>
            </w:pPr>
          </w:p>
        </w:tc>
      </w:tr>
      <w:tr w:rsidR="00414FED" w:rsidRPr="00485D92" w14:paraId="4F2BBBE4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32A7170A" w14:textId="77777777" w:rsidR="00414FED" w:rsidRPr="007261B9" w:rsidRDefault="00414FED" w:rsidP="007A357F">
            <w:pPr>
              <w:contextualSpacing/>
              <w:rPr>
                <w:rFonts w:cs="Arial"/>
                <w:b/>
                <w:bCs/>
                <w:color w:val="000000"/>
              </w:rPr>
            </w:pPr>
            <w:r w:rsidRPr="007261B9">
              <w:rPr>
                <w:rFonts w:cs="Arial"/>
                <w:b/>
                <w:bCs/>
              </w:rPr>
              <w:t xml:space="preserve">Date of </w:t>
            </w:r>
            <w:r>
              <w:rPr>
                <w:rFonts w:cs="Arial"/>
                <w:b/>
                <w:bCs/>
              </w:rPr>
              <w:t>warrant</w:t>
            </w:r>
            <w:r w:rsidRPr="007261B9">
              <w:rPr>
                <w:rFonts w:cs="Arial"/>
              </w:rPr>
              <w:t xml:space="preserve"> &lt;</w:t>
            </w:r>
            <w:proofErr w:type="gramStart"/>
            <w:r w:rsidRPr="007261B9">
              <w:rPr>
                <w:rFonts w:cs="Arial"/>
              </w:rPr>
              <w:t>&lt;{</w:t>
            </w:r>
            <w:proofErr w:type="spellStart"/>
            <w:proofErr w:type="gramEnd"/>
            <w:r w:rsidRPr="007261B9">
              <w:rPr>
                <w:rFonts w:cs="Arial"/>
              </w:rPr>
              <w:t>dateFormat</w:t>
            </w:r>
            <w:proofErr w:type="spellEnd"/>
            <w:r w:rsidRPr="007261B9">
              <w:rPr>
                <w:rFonts w:cs="Arial"/>
              </w:rPr>
              <w:t>(</w:t>
            </w:r>
            <w:proofErr w:type="spellStart"/>
            <w:r w:rsidRPr="007261B9">
              <w:rPr>
                <w:rFonts w:cs="Arial"/>
              </w:rPr>
              <w:t>orderDate</w:t>
            </w:r>
            <w:proofErr w:type="spellEnd"/>
            <w:r w:rsidRPr="007261B9">
              <w:rPr>
                <w:rFonts w:cs="Arial"/>
              </w:rPr>
              <w:t xml:space="preserve">, ‘dd MMMM </w:t>
            </w:r>
            <w:proofErr w:type="spellStart"/>
            <w:r w:rsidRPr="007261B9">
              <w:rPr>
                <w:rFonts w:cs="Arial"/>
              </w:rPr>
              <w:t>yyyy</w:t>
            </w:r>
            <w:proofErr w:type="spellEnd"/>
            <w:r w:rsidRPr="007261B9">
              <w:rPr>
                <w:rFonts w:cs="Arial"/>
              </w:rPr>
              <w:t>’, ‘</w:t>
            </w:r>
            <w:proofErr w:type="spellStart"/>
            <w:r w:rsidRPr="007261B9">
              <w:rPr>
                <w:rFonts w:cs="Arial"/>
              </w:rPr>
              <w:t>yyyy</w:t>
            </w:r>
            <w:proofErr w:type="spellEnd"/>
            <w:r w:rsidRPr="007261B9">
              <w:rPr>
                <w:rFonts w:cs="Arial"/>
              </w:rPr>
              <w:t>-MM-dd’)}&gt;&gt;</w:t>
            </w:r>
            <w:r w:rsidRPr="007261B9">
              <w:rPr>
                <w:rFonts w:eastAsia="Arial" w:cs="Arial"/>
              </w:rPr>
              <w:t>&lt;&lt;cs_{</w:t>
            </w:r>
            <w:proofErr w:type="spellStart"/>
            <w:r w:rsidRPr="007261B9">
              <w:rPr>
                <w:rFonts w:eastAsia="Arial" w:cs="Arial"/>
              </w:rPr>
              <w:t>amendmentDate</w:t>
            </w:r>
            <w:proofErr w:type="spellEnd"/>
            <w:r w:rsidRPr="007261B9">
              <w:rPr>
                <w:rFonts w:eastAsia="Arial" w:cs="Arial"/>
              </w:rPr>
              <w:t xml:space="preserve"> &gt; 0}&gt;&gt;    </w:t>
            </w:r>
            <w:r w:rsidRPr="007261B9">
              <w:rPr>
                <w:rFonts w:eastAsia="Arial" w:cs="Arial"/>
                <w:b/>
              </w:rPr>
              <w:t>Amended on</w:t>
            </w:r>
            <w:r w:rsidRPr="007261B9">
              <w:rPr>
                <w:rFonts w:eastAsia="Arial" w:cs="Arial"/>
              </w:rPr>
              <w:t xml:space="preserve"> &lt;&lt;{</w:t>
            </w:r>
            <w:proofErr w:type="spellStart"/>
            <w:r w:rsidRPr="007261B9">
              <w:rPr>
                <w:rFonts w:eastAsia="Arial" w:cs="Arial"/>
              </w:rPr>
              <w:t>dateFormat</w:t>
            </w:r>
            <w:proofErr w:type="spellEnd"/>
            <w:r w:rsidRPr="007261B9">
              <w:rPr>
                <w:rFonts w:eastAsia="Arial" w:cs="Arial"/>
              </w:rPr>
              <w:t>(</w:t>
            </w:r>
            <w:proofErr w:type="spellStart"/>
            <w:r w:rsidRPr="007261B9">
              <w:rPr>
                <w:rFonts w:eastAsia="Arial" w:cs="Arial"/>
              </w:rPr>
              <w:t>amendmentDate</w:t>
            </w:r>
            <w:proofErr w:type="spellEnd"/>
            <w:r w:rsidRPr="007261B9">
              <w:rPr>
                <w:rFonts w:eastAsia="Arial" w:cs="Arial"/>
              </w:rPr>
              <w:t xml:space="preserve">, ‘dd MMMM </w:t>
            </w:r>
            <w:proofErr w:type="spellStart"/>
            <w:r w:rsidRPr="007261B9">
              <w:rPr>
                <w:rFonts w:eastAsia="Arial" w:cs="Arial"/>
              </w:rPr>
              <w:t>yyyy</w:t>
            </w:r>
            <w:proofErr w:type="spellEnd"/>
            <w:r w:rsidRPr="007261B9">
              <w:rPr>
                <w:rFonts w:eastAsia="Arial" w:cs="Arial"/>
              </w:rPr>
              <w:t>’, ‘</w:t>
            </w:r>
            <w:proofErr w:type="spellStart"/>
            <w:r w:rsidRPr="007261B9">
              <w:rPr>
                <w:rFonts w:eastAsia="Arial" w:cs="Arial"/>
              </w:rPr>
              <w:t>yyyy</w:t>
            </w:r>
            <w:proofErr w:type="spellEnd"/>
            <w:r w:rsidRPr="007261B9">
              <w:rPr>
                <w:rFonts w:eastAsia="Arial" w:cs="Arial"/>
              </w:rPr>
              <w:t>-MM-dd’)}&gt;&gt;&lt;&lt;es_&gt;&gt;</w:t>
            </w:r>
          </w:p>
        </w:tc>
      </w:tr>
      <w:tr w:rsidR="00414FED" w:rsidRPr="00485D92" w14:paraId="6BE4880D" w14:textId="77777777" w:rsidTr="00DB74D3">
        <w:trPr>
          <w:gridAfter w:val="1"/>
          <w:wAfter w:w="6" w:type="dxa"/>
          <w:trHeight w:hRule="exact" w:val="425"/>
        </w:trPr>
        <w:tc>
          <w:tcPr>
            <w:tcW w:w="10206" w:type="dxa"/>
            <w:gridSpan w:val="4"/>
          </w:tcPr>
          <w:p w14:paraId="5BD3EAD3" w14:textId="77777777" w:rsidR="00414FED" w:rsidRPr="002D3552" w:rsidRDefault="00414FED" w:rsidP="007A357F">
            <w:pPr>
              <w:contextualSpacing/>
              <w:rPr>
                <w:color w:val="000000"/>
              </w:rPr>
            </w:pPr>
          </w:p>
        </w:tc>
      </w:tr>
      <w:tr w:rsidR="00414FED" w14:paraId="145DF53D" w14:textId="77777777" w:rsidTr="00DB74D3">
        <w:tc>
          <w:tcPr>
            <w:tcW w:w="4263" w:type="dxa"/>
            <w:gridSpan w:val="2"/>
            <w:tcMar>
              <w:left w:w="0" w:type="dxa"/>
              <w:right w:w="0" w:type="dxa"/>
            </w:tcMar>
          </w:tcPr>
          <w:p w14:paraId="290D5CE1" w14:textId="77777777" w:rsidR="00C646F9" w:rsidRPr="00A94C16" w:rsidRDefault="00C646F9" w:rsidP="00C646F9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Respondent</w:t>
            </w:r>
          </w:p>
          <w:p w14:paraId="0C729E18" w14:textId="6D608D1C" w:rsidR="00414FED" w:rsidRDefault="00414FED" w:rsidP="007A357F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r w:rsidR="00C646F9">
              <w:rPr>
                <w:rFonts w:cs="Arial"/>
              </w:rPr>
              <w:t>respondents</w:t>
            </w:r>
            <w:r w:rsidRPr="00A5165C">
              <w:rPr>
                <w:rFonts w:cs="Arial"/>
              </w:rPr>
              <w:t>.name&gt;&gt;</w:t>
            </w:r>
          </w:p>
          <w:p w14:paraId="2427A4A2" w14:textId="54F83C7B" w:rsidR="00414FED" w:rsidRDefault="00414FED" w:rsidP="007A357F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="00C646F9">
              <w:rPr>
                <w:rFonts w:cs="Arial"/>
              </w:rPr>
              <w:t>respondents</w:t>
            </w:r>
            <w:r w:rsidRPr="00A5165C">
              <w:rPr>
                <w:rFonts w:cs="Arial"/>
              </w:rPr>
              <w:t>.address</w:t>
            </w:r>
            <w:proofErr w:type="gramEnd"/>
            <w:r w:rsidRPr="00A5165C">
              <w:rPr>
                <w:rFonts w:cs="Arial"/>
              </w:rPr>
              <w:t>.line1&gt;&gt;</w:t>
            </w:r>
          </w:p>
          <w:p w14:paraId="1FE3B13F" w14:textId="6DF1167A" w:rsidR="00414FED" w:rsidRDefault="00414FED" w:rsidP="007A357F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Pr="00A5165C">
              <w:rPr>
                <w:rFonts w:cs="Arial"/>
              </w:rPr>
              <w:t>op:</w:t>
            </w:r>
            <w:r w:rsidR="00C646F9">
              <w:rPr>
                <w:rFonts w:cs="Arial"/>
              </w:rPr>
              <w:t>respondents</w:t>
            </w:r>
            <w:proofErr w:type="gramEnd"/>
            <w:r w:rsidRPr="00A5165C">
              <w:rPr>
                <w:rFonts w:cs="Arial"/>
              </w:rPr>
              <w:t>.address.line2&gt;&gt;</w:t>
            </w:r>
          </w:p>
          <w:p w14:paraId="7D1381EB" w14:textId="124160DB" w:rsidR="00414FED" w:rsidRDefault="00414FED" w:rsidP="007A357F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Pr="00A5165C">
              <w:rPr>
                <w:rFonts w:cs="Arial"/>
              </w:rPr>
              <w:t>op:</w:t>
            </w:r>
            <w:r w:rsidR="00C646F9">
              <w:rPr>
                <w:rFonts w:cs="Arial"/>
              </w:rPr>
              <w:t>respondents</w:t>
            </w:r>
            <w:proofErr w:type="gramEnd"/>
            <w:r w:rsidRPr="00A5165C">
              <w:rPr>
                <w:rFonts w:cs="Arial"/>
              </w:rPr>
              <w:t>.address.line3&gt;&gt;</w:t>
            </w:r>
          </w:p>
          <w:p w14:paraId="706C11E0" w14:textId="50116CD8" w:rsidR="00414FED" w:rsidRDefault="00414FED" w:rsidP="007A357F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Pr="00A5165C">
              <w:rPr>
                <w:rFonts w:cs="Arial"/>
              </w:rPr>
              <w:t>op:</w:t>
            </w:r>
            <w:r w:rsidR="00C646F9">
              <w:rPr>
                <w:rFonts w:cs="Arial"/>
              </w:rPr>
              <w:t>respondents</w:t>
            </w:r>
            <w:proofErr w:type="gramEnd"/>
            <w:r w:rsidRPr="00A5165C">
              <w:rPr>
                <w:rFonts w:cs="Arial"/>
              </w:rPr>
              <w:t>.address.line4&gt;&gt;</w:t>
            </w:r>
          </w:p>
          <w:p w14:paraId="7CF6A1CD" w14:textId="51EB6F15" w:rsidR="00414FED" w:rsidRDefault="00414FED" w:rsidP="007A357F">
            <w:pPr>
              <w:contextualSpacing/>
              <w:rPr>
                <w:rFonts w:cs="Arial"/>
                <w:b/>
                <w:bCs/>
              </w:rPr>
            </w:pPr>
            <w:r w:rsidRPr="00A5165C">
              <w:rPr>
                <w:rFonts w:cs="Arial"/>
              </w:rPr>
              <w:t>&lt;&lt;</w:t>
            </w:r>
            <w:proofErr w:type="gramStart"/>
            <w:r w:rsidRPr="00A5165C">
              <w:rPr>
                <w:rFonts w:cs="Arial"/>
              </w:rPr>
              <w:t>op:</w:t>
            </w:r>
            <w:r w:rsidR="00C646F9">
              <w:rPr>
                <w:rFonts w:cs="Arial"/>
              </w:rPr>
              <w:t>respondents</w:t>
            </w:r>
            <w:proofErr w:type="gramEnd"/>
            <w:r w:rsidRPr="00A5165C">
              <w:rPr>
                <w:rFonts w:cs="Arial"/>
              </w:rPr>
              <w:t>.address.line5&gt;&gt;</w:t>
            </w:r>
          </w:p>
          <w:p w14:paraId="1CAA372D" w14:textId="41E038AF" w:rsidR="00414FED" w:rsidRPr="00A94C16" w:rsidRDefault="00414FED" w:rsidP="007A357F">
            <w:r w:rsidRPr="00A5165C">
              <w:rPr>
                <w:rFonts w:cs="Arial"/>
              </w:rPr>
              <w:t>&lt;&lt;</w:t>
            </w:r>
            <w:proofErr w:type="spellStart"/>
            <w:proofErr w:type="gramStart"/>
            <w:r w:rsidR="00C646F9">
              <w:rPr>
                <w:rFonts w:cs="Arial"/>
              </w:rPr>
              <w:t>respondents</w:t>
            </w:r>
            <w:r w:rsidRPr="00A5165C">
              <w:rPr>
                <w:rFonts w:cs="Arial"/>
              </w:rPr>
              <w:t>.address</w:t>
            </w:r>
            <w:proofErr w:type="gramEnd"/>
            <w:r w:rsidRPr="00A5165C">
              <w:rPr>
                <w:rFonts w:cs="Arial"/>
              </w:rPr>
              <w:t>.postCode</w:t>
            </w:r>
            <w:proofErr w:type="spellEnd"/>
            <w:r w:rsidRPr="00A5165C">
              <w:rPr>
                <w:rFonts w:cs="Arial"/>
              </w:rPr>
              <w:t>&gt;&gt;</w:t>
            </w:r>
          </w:p>
        </w:tc>
        <w:tc>
          <w:tcPr>
            <w:tcW w:w="522" w:type="dxa"/>
            <w:tcMar>
              <w:left w:w="0" w:type="dxa"/>
              <w:right w:w="0" w:type="dxa"/>
            </w:tcMar>
          </w:tcPr>
          <w:p w14:paraId="49137D02" w14:textId="77777777" w:rsidR="00414FED" w:rsidRPr="00A94C16" w:rsidRDefault="00414FED" w:rsidP="007A357F">
            <w:pPr>
              <w:jc w:val="right"/>
            </w:pPr>
          </w:p>
        </w:tc>
        <w:tc>
          <w:tcPr>
            <w:tcW w:w="5427" w:type="dxa"/>
            <w:gridSpan w:val="2"/>
            <w:tcMar>
              <w:left w:w="0" w:type="dxa"/>
              <w:right w:w="0" w:type="dxa"/>
            </w:tcMar>
          </w:tcPr>
          <w:p w14:paraId="0BAF9065" w14:textId="77777777" w:rsidR="00414FED" w:rsidRPr="007261B9" w:rsidRDefault="00414FED" w:rsidP="007A357F">
            <w:pPr>
              <w:contextualSpacing/>
              <w:jc w:val="right"/>
              <w:rPr>
                <w:rFonts w:cs="Arial"/>
              </w:rPr>
            </w:pPr>
            <w:r w:rsidRPr="007261B9">
              <w:rPr>
                <w:rFonts w:cs="Arial"/>
                <w:b/>
                <w:bCs/>
              </w:rPr>
              <w:t xml:space="preserve">Case reference </w:t>
            </w:r>
            <w:r w:rsidRPr="007261B9">
              <w:rPr>
                <w:rFonts w:cs="Arial"/>
              </w:rPr>
              <w:t>&lt;&lt;caseApplicationReferences[0]&gt;&gt;&lt;&lt;cs_{caseApplicationReferences.length&gt;1}&gt;&gt;&lt;&lt;rs_caseApplicationReferences[1-L]&gt;&gt;</w:t>
            </w:r>
          </w:p>
          <w:p w14:paraId="69431DEC" w14:textId="17427F00" w:rsidR="00414FED" w:rsidRPr="007261B9" w:rsidRDefault="00414FED" w:rsidP="007A357F">
            <w:pPr>
              <w:contextualSpacing/>
              <w:jc w:val="right"/>
              <w:rPr>
                <w:rFonts w:cs="Arial"/>
              </w:rPr>
            </w:pPr>
            <w:r w:rsidRPr="007261B9">
              <w:rPr>
                <w:rFonts w:cs="Arial"/>
              </w:rPr>
              <w:t>&lt;&lt;$this&gt;&gt;&lt;&lt;es_&gt;&gt;&lt;&lt;es_</w:t>
            </w:r>
            <w:r w:rsidRPr="007261B9">
              <w:rPr>
                <w:rFonts w:cs="Arial"/>
                <w:lang w:val="en-US"/>
              </w:rPr>
              <w:t>&gt;&gt;</w:t>
            </w:r>
            <w:r w:rsidRPr="007261B9">
              <w:rPr>
                <w:rFonts w:cs="Arial"/>
              </w:rPr>
              <w:t>&lt;&lt;cs_{length(</w:t>
            </w:r>
            <w:proofErr w:type="spellStart"/>
            <w:proofErr w:type="gramStart"/>
            <w:r w:rsidR="00C646F9">
              <w:rPr>
                <w:rFonts w:cs="Arial"/>
              </w:rPr>
              <w:t>respondents</w:t>
            </w:r>
            <w:r w:rsidRPr="007261B9">
              <w:rPr>
                <w:rFonts w:cs="Arial"/>
              </w:rPr>
              <w:t>.dateOfBirth</w:t>
            </w:r>
            <w:proofErr w:type="spellEnd"/>
            <w:proofErr w:type="gramEnd"/>
            <w:r w:rsidRPr="007261B9">
              <w:rPr>
                <w:rFonts w:cs="Arial"/>
              </w:rPr>
              <w:t>)&gt;0}&gt;&gt;</w:t>
            </w:r>
          </w:p>
          <w:p w14:paraId="60DCDED8" w14:textId="0C51606B" w:rsidR="00414FED" w:rsidRPr="00A94C16" w:rsidRDefault="00414FED" w:rsidP="00C646F9">
            <w:pPr>
              <w:contextualSpacing/>
              <w:jc w:val="right"/>
            </w:pPr>
            <w:r w:rsidRPr="007261B9">
              <w:rPr>
                <w:rFonts w:cs="Arial"/>
                <w:b/>
                <w:bCs/>
              </w:rPr>
              <w:t>Date of birth</w:t>
            </w:r>
            <w:r w:rsidRPr="007261B9">
              <w:rPr>
                <w:rFonts w:cs="Arial"/>
              </w:rPr>
              <w:t xml:space="preserve"> &lt;</w:t>
            </w:r>
            <w:proofErr w:type="gramStart"/>
            <w:r w:rsidRPr="007261B9">
              <w:rPr>
                <w:rFonts w:cs="Arial"/>
              </w:rPr>
              <w:t>&lt;{</w:t>
            </w:r>
            <w:proofErr w:type="spellStart"/>
            <w:proofErr w:type="gramEnd"/>
            <w:r w:rsidRPr="007261B9">
              <w:rPr>
                <w:rFonts w:cs="Arial"/>
              </w:rPr>
              <w:t>dateFormat</w:t>
            </w:r>
            <w:proofErr w:type="spellEnd"/>
            <w:r w:rsidRPr="007261B9">
              <w:rPr>
                <w:rFonts w:cs="Arial"/>
              </w:rPr>
              <w:t>(</w:t>
            </w:r>
            <w:proofErr w:type="spellStart"/>
            <w:r w:rsidR="00C646F9">
              <w:rPr>
                <w:rFonts w:cs="Arial"/>
              </w:rPr>
              <w:t>respondents</w:t>
            </w:r>
            <w:r w:rsidRPr="007261B9">
              <w:rPr>
                <w:rFonts w:cs="Arial"/>
              </w:rPr>
              <w:t>.dateOfBirth</w:t>
            </w:r>
            <w:proofErr w:type="spellEnd"/>
            <w:r w:rsidRPr="007261B9">
              <w:rPr>
                <w:rFonts w:cs="Arial"/>
              </w:rPr>
              <w:t xml:space="preserve">, ‘dd MMMM </w:t>
            </w:r>
            <w:proofErr w:type="spellStart"/>
            <w:r w:rsidRPr="007261B9">
              <w:rPr>
                <w:rFonts w:cs="Arial"/>
              </w:rPr>
              <w:t>yyyy</w:t>
            </w:r>
            <w:proofErr w:type="spellEnd"/>
            <w:r w:rsidRPr="007261B9">
              <w:rPr>
                <w:rFonts w:cs="Arial"/>
              </w:rPr>
              <w:t>’, ‘</w:t>
            </w:r>
            <w:proofErr w:type="spellStart"/>
            <w:r w:rsidRPr="007261B9">
              <w:rPr>
                <w:rFonts w:cs="Arial"/>
              </w:rPr>
              <w:t>yyyy</w:t>
            </w:r>
            <w:proofErr w:type="spellEnd"/>
            <w:r w:rsidRPr="007261B9">
              <w:rPr>
                <w:rFonts w:cs="Arial"/>
              </w:rPr>
              <w:t>-MM-dd’)}&gt;&gt;&lt;&lt;es_&gt;&gt;</w:t>
            </w:r>
          </w:p>
        </w:tc>
      </w:tr>
      <w:tr w:rsidR="00414FED" w14:paraId="58C3FE71" w14:textId="77777777" w:rsidTr="00DB74D3">
        <w:trPr>
          <w:trHeight w:hRule="exact" w:val="425"/>
        </w:trPr>
        <w:tc>
          <w:tcPr>
            <w:tcW w:w="10212" w:type="dxa"/>
            <w:gridSpan w:val="5"/>
            <w:tcMar>
              <w:left w:w="0" w:type="dxa"/>
              <w:right w:w="0" w:type="dxa"/>
            </w:tcMar>
          </w:tcPr>
          <w:p w14:paraId="7395E6CB" w14:textId="77777777" w:rsidR="00414FED" w:rsidRDefault="00414FED" w:rsidP="007A357F">
            <w:pPr>
              <w:jc w:val="right"/>
            </w:pPr>
          </w:p>
        </w:tc>
      </w:tr>
      <w:tr w:rsidR="00D021F2" w14:paraId="23D5612E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080DACD8" w14:textId="77777777" w:rsidR="0072370D" w:rsidRPr="0072370D" w:rsidRDefault="0072370D" w:rsidP="0072370D">
            <w:pPr>
              <w:tabs>
                <w:tab w:val="left" w:pos="-1440"/>
                <w:tab w:val="left" w:pos="1440"/>
                <w:tab w:val="right" w:pos="9356"/>
              </w:tabs>
              <w:suppressAutoHyphens/>
              <w:rPr>
                <w:szCs w:val="28"/>
              </w:rPr>
            </w:pPr>
            <w:r w:rsidRPr="0072370D">
              <w:rPr>
                <w:szCs w:val="28"/>
              </w:rPr>
              <w:t>Total money owed on this warrant: &lt;&lt;cs_{dr.resultIdentifierExists('5ece1266-d2a6-4615-b290-5ebc30b92358')}&gt;&gt;&lt;&lt;cs_{dp.exists(‘forArrearsAndCostsOf’)}&gt;&gt;&lt;&lt;dp.value(‘forArrearsAndCostsOf’)&gt;&gt;&lt;&lt;es_&gt;&gt;&lt;&lt;es_&gt;&gt;&lt;&lt;cs_{dr.resultIdentifierExists('89f0798d-d412-417e-af87-156f72b7f528')}&gt;&gt;&lt;&lt;cs_{dp.exists('forADebtAndCostsOf')}&gt;&gt;&lt;&lt;dp.value('forADebtAndCostsOf')&gt;&gt;&lt;&lt;es_&gt;&gt;&lt;&lt;es_&gt;&gt;&lt;&lt;cs_{dr.resultIdentifierExists('70ac1629-6c74-4bff-a01f-61a82e0f83d8')}&gt;&gt;&lt;&lt;cs_{dp.exists('theCommittalIsInRespectOfTheAmountOutstandingPlusTheCostsOfCommitment')}&gt;&gt;&lt;&lt;dp.value('theCommittalIsInRespectOfTheAmountOutstandingPlusTheCostsOfCommitment')&gt;&gt;&lt;&lt;es_&gt;&gt;&lt;&lt;es_&gt;&gt;</w:t>
            </w:r>
          </w:p>
          <w:p w14:paraId="0FAC9F7B" w14:textId="77777777" w:rsidR="0072370D" w:rsidRPr="0072370D" w:rsidRDefault="0072370D" w:rsidP="0072370D">
            <w:pPr>
              <w:tabs>
                <w:tab w:val="left" w:pos="-1440"/>
                <w:tab w:val="left" w:pos="1440"/>
                <w:tab w:val="right" w:pos="9356"/>
              </w:tabs>
              <w:suppressAutoHyphens/>
              <w:rPr>
                <w:szCs w:val="28"/>
              </w:rPr>
            </w:pPr>
            <w:r w:rsidRPr="0072370D">
              <w:rPr>
                <w:szCs w:val="28"/>
              </w:rPr>
              <w:t>Committed to prison for: &lt;&lt;</w:t>
            </w:r>
            <w:proofErr w:type="spellStart"/>
            <w:r w:rsidRPr="0072370D">
              <w:rPr>
                <w:szCs w:val="28"/>
              </w:rPr>
              <w:t>dp.value</w:t>
            </w:r>
            <w:proofErr w:type="spellEnd"/>
            <w:r w:rsidRPr="0072370D">
              <w:rPr>
                <w:szCs w:val="28"/>
              </w:rPr>
              <w:t>(‘</w:t>
            </w:r>
            <w:proofErr w:type="spellStart"/>
            <w:r w:rsidRPr="0072370D">
              <w:rPr>
                <w:szCs w:val="28"/>
              </w:rPr>
              <w:t>committedToPrisonFor</w:t>
            </w:r>
            <w:proofErr w:type="spellEnd"/>
            <w:r w:rsidRPr="0072370D">
              <w:rPr>
                <w:szCs w:val="28"/>
              </w:rPr>
              <w:t>’)&gt;&gt;</w:t>
            </w:r>
          </w:p>
          <w:p w14:paraId="40262F26" w14:textId="4FB6E356" w:rsidR="0087196D" w:rsidRDefault="0072370D" w:rsidP="0072370D">
            <w:pPr>
              <w:tabs>
                <w:tab w:val="left" w:pos="-1440"/>
                <w:tab w:val="left" w:pos="1440"/>
                <w:tab w:val="left" w:pos="5760"/>
              </w:tabs>
              <w:suppressAutoHyphens/>
              <w:rPr>
                <w:szCs w:val="28"/>
              </w:rPr>
            </w:pPr>
            <w:r w:rsidRPr="0072370D">
              <w:rPr>
                <w:szCs w:val="28"/>
              </w:rPr>
              <w:t>Basis of committal: &lt;&lt;cs_{dr.resultIdentifierExists('5ece1266-d2a6-4615-b290-5ebc30b92358') || dr.resultIdentifierExists('89f0798d-d412-417e-af87-156f72b7f528') }&gt;&gt;&lt;&lt;cs_{dp.exists('herWilfulRefusal')}&gt;&gt;&lt;&lt;dp.</w:t>
            </w:r>
            <w:r w:rsidR="00FB2698">
              <w:rPr>
                <w:szCs w:val="28"/>
              </w:rPr>
              <w:t>label</w:t>
            </w:r>
            <w:r w:rsidRPr="0072370D">
              <w:rPr>
                <w:szCs w:val="28"/>
              </w:rPr>
              <w:t>('herWilfulRefusal')&gt;&gt;&lt;&lt;else_{dp.exists('herCulpable')}&gt;&gt;&lt;&lt;dp.</w:t>
            </w:r>
            <w:r w:rsidR="00FB2698">
              <w:rPr>
                <w:szCs w:val="28"/>
              </w:rPr>
              <w:t>label</w:t>
            </w:r>
            <w:r w:rsidRPr="0072370D">
              <w:rPr>
                <w:szCs w:val="28"/>
              </w:rPr>
              <w:t>('herCulpable')&gt;&gt;&lt;&lt;es_&gt;&gt;&lt;&lt;es_&gt;&gt;&lt;&lt;cs_{dr.resultIdentifierExists('70ac1629-6c74-4bff-a01f-61a82e0f83d8')}&gt;&gt;&lt;&lt;cs_{dp.exists(‘culpableNeglect’)}&gt;&gt;&lt;&lt;dp.</w:t>
            </w:r>
            <w:r w:rsidR="00FB2698">
              <w:rPr>
                <w:szCs w:val="28"/>
              </w:rPr>
              <w:t>label</w:t>
            </w:r>
            <w:r w:rsidRPr="0072370D">
              <w:rPr>
                <w:szCs w:val="28"/>
              </w:rPr>
              <w:t>('culpableNeglect')&gt;&gt;&lt;&lt;else_{dp.exists('wilfulRefusal')}&gt;&gt;&lt;&lt;dp.</w:t>
            </w:r>
            <w:r w:rsidR="00FB2698">
              <w:rPr>
                <w:szCs w:val="28"/>
              </w:rPr>
              <w:t>label</w:t>
            </w:r>
            <w:r w:rsidRPr="0072370D">
              <w:rPr>
                <w:szCs w:val="28"/>
              </w:rPr>
              <w:t xml:space="preserve">('wilfulRefusal')&gt;&gt;&lt;&lt;es_&gt;&gt;&lt;&lt;es_&gt;&gt; </w:t>
            </w:r>
          </w:p>
          <w:p w14:paraId="2EC056F9" w14:textId="06993F83" w:rsidR="00180DC9" w:rsidRPr="00F170A9" w:rsidRDefault="00180DC9" w:rsidP="0072370D">
            <w:pPr>
              <w:tabs>
                <w:tab w:val="left" w:pos="-1440"/>
                <w:tab w:val="left" w:pos="1440"/>
                <w:tab w:val="left" w:pos="5760"/>
              </w:tabs>
              <w:suppressAutoHyphens/>
              <w:rPr>
                <w:szCs w:val="28"/>
              </w:rPr>
            </w:pPr>
          </w:p>
        </w:tc>
      </w:tr>
      <w:tr w:rsidR="00064E57" w14:paraId="66F229ED" w14:textId="77777777" w:rsidTr="00DB74D3">
        <w:trPr>
          <w:gridAfter w:val="1"/>
          <w:wAfter w:w="6" w:type="dxa"/>
          <w:trHeight w:hRule="exact" w:val="281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168427A9" w14:textId="77777777" w:rsidR="00064E57" w:rsidRDefault="00064E57" w:rsidP="00D251FC">
            <w:pPr>
              <w:jc w:val="right"/>
            </w:pPr>
          </w:p>
        </w:tc>
      </w:tr>
      <w:tr w:rsidR="00064E57" w:rsidRPr="00941C0D" w14:paraId="60087F8D" w14:textId="77777777" w:rsidTr="00DB74D3">
        <w:trPr>
          <w:gridAfter w:val="1"/>
          <w:wAfter w:w="6" w:type="dxa"/>
          <w:trHeight w:hRule="exact" w:val="20"/>
        </w:trPr>
        <w:tc>
          <w:tcPr>
            <w:tcW w:w="10206" w:type="dxa"/>
            <w:gridSpan w:val="4"/>
            <w:tcBorders>
              <w:bottom w:val="single" w:sz="8" w:space="0" w:color="AEAAAA" w:themeColor="background2" w:themeShade="BF"/>
            </w:tcBorders>
            <w:tcMar>
              <w:left w:w="0" w:type="dxa"/>
            </w:tcMar>
          </w:tcPr>
          <w:p w14:paraId="733F5764" w14:textId="77777777" w:rsidR="00064E57" w:rsidRPr="00941C0D" w:rsidRDefault="00064E57" w:rsidP="00D251FC">
            <w:pPr>
              <w:keepNext/>
            </w:pPr>
          </w:p>
        </w:tc>
      </w:tr>
      <w:tr w:rsidR="00064E57" w:rsidRPr="00941C0D" w14:paraId="72E97183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  <w:tcBorders>
              <w:top w:val="single" w:sz="8" w:space="0" w:color="AEAAAA" w:themeColor="background2" w:themeShade="BF"/>
            </w:tcBorders>
            <w:tcMar>
              <w:left w:w="0" w:type="dxa"/>
            </w:tcMar>
          </w:tcPr>
          <w:p w14:paraId="4112378A" w14:textId="77777777" w:rsidR="00064E57" w:rsidRPr="00941C0D" w:rsidRDefault="00064E57" w:rsidP="00D251FC">
            <w:pPr>
              <w:keepNext/>
            </w:pPr>
          </w:p>
        </w:tc>
      </w:tr>
      <w:tr w:rsidR="00414FED" w:rsidRPr="00F654E6" w14:paraId="06EC4B37" w14:textId="77777777" w:rsidTr="00DB74D3">
        <w:tc>
          <w:tcPr>
            <w:tcW w:w="10212" w:type="dxa"/>
            <w:gridSpan w:val="5"/>
            <w:tcMar>
              <w:left w:w="0" w:type="dxa"/>
              <w:right w:w="0" w:type="dxa"/>
            </w:tcMar>
          </w:tcPr>
          <w:p w14:paraId="4B6F4664" w14:textId="745E3091" w:rsidR="00414FED" w:rsidRPr="005705DC" w:rsidRDefault="00AB2477" w:rsidP="007A35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Consideration of other options</w:t>
            </w:r>
          </w:p>
        </w:tc>
      </w:tr>
      <w:tr w:rsidR="00414FED" w:rsidRPr="005705DC" w14:paraId="2D55FC8D" w14:textId="77777777" w:rsidTr="00DB74D3">
        <w:trPr>
          <w:trHeight w:hRule="exact" w:val="210"/>
        </w:trPr>
        <w:tc>
          <w:tcPr>
            <w:tcW w:w="10212" w:type="dxa"/>
            <w:gridSpan w:val="5"/>
            <w:tcMar>
              <w:left w:w="0" w:type="dxa"/>
              <w:right w:w="0" w:type="dxa"/>
            </w:tcMar>
          </w:tcPr>
          <w:p w14:paraId="60C62A6A" w14:textId="77777777" w:rsidR="00414FED" w:rsidRPr="005705DC" w:rsidRDefault="00414FED" w:rsidP="007A35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cs="Arial"/>
                <w:color w:val="000000"/>
              </w:rPr>
            </w:pPr>
          </w:p>
        </w:tc>
      </w:tr>
      <w:tr w:rsidR="00D12D4D" w14:paraId="60DD7007" w14:textId="77777777" w:rsidTr="00DB74D3">
        <w:trPr>
          <w:gridAfter w:val="1"/>
          <w:wAfter w:w="6" w:type="dxa"/>
          <w:trHeight w:hRule="exact" w:val="287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20BF2AE6" w14:textId="77777777" w:rsidR="00D12D4D" w:rsidRPr="00485D92" w:rsidRDefault="00D12D4D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601B07">
              <w:rPr>
                <w:rFonts w:cs="Arial"/>
              </w:rPr>
              <w:t>&lt;&lt;</w:t>
            </w:r>
            <w:proofErr w:type="spellStart"/>
            <w:r w:rsidRPr="00601B07">
              <w:rPr>
                <w:rFonts w:cs="Arial"/>
              </w:rPr>
              <w:t>rr_distinctResults</w:t>
            </w:r>
            <w:proofErr w:type="spellEnd"/>
            <w:r w:rsidRPr="00601B07">
              <w:rPr>
                <w:rFonts w:cs="Arial"/>
              </w:rPr>
              <w:t>&gt;&gt;</w:t>
            </w:r>
          </w:p>
        </w:tc>
      </w:tr>
      <w:tr w:rsidR="00D12D4D" w14:paraId="19269BC9" w14:textId="77777777" w:rsidTr="00DB74D3">
        <w:trPr>
          <w:gridAfter w:val="1"/>
          <w:wAfter w:w="6" w:type="dxa"/>
          <w:trHeight w:hRule="exact" w:val="609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2A1F9868" w14:textId="3B40ADD3" w:rsidR="00D12D4D" w:rsidRPr="00485D92" w:rsidRDefault="00D12D4D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601B07">
              <w:rPr>
                <w:rFonts w:cs="Arial"/>
              </w:rPr>
              <w:t>&lt;&lt;</w:t>
            </w:r>
            <w:proofErr w:type="spellStart"/>
            <w:r w:rsidRPr="00601B07">
              <w:rPr>
                <w:rFonts w:cs="Arial"/>
              </w:rPr>
              <w:t>cr</w:t>
            </w:r>
            <w:proofErr w:type="spellEnd"/>
            <w:proofErr w:type="gramStart"/>
            <w:r w:rsidRPr="00601B07">
              <w:rPr>
                <w:rFonts w:cs="Arial"/>
              </w:rPr>
              <w:t>_{</w:t>
            </w:r>
            <w:proofErr w:type="spellStart"/>
            <w:proofErr w:type="gramEnd"/>
            <w:r w:rsidRPr="00601B07">
              <w:rPr>
                <w:rFonts w:cs="Arial"/>
              </w:rPr>
              <w:t>resultIdentifier</w:t>
            </w:r>
            <w:proofErr w:type="spellEnd"/>
            <w:r w:rsidR="00245116">
              <w:rPr>
                <w:rFonts w:cs="Arial"/>
              </w:rPr>
              <w:t>!</w:t>
            </w:r>
            <w:r w:rsidRPr="00601B07">
              <w:rPr>
                <w:rFonts w:cs="Arial"/>
              </w:rPr>
              <w:t>=</w:t>
            </w:r>
            <w:r>
              <w:rPr>
                <w:rFonts w:cs="Arial"/>
              </w:rPr>
              <w:t>’</w:t>
            </w:r>
            <w:r w:rsidR="00B36AF4" w:rsidRPr="00B36AF4">
              <w:rPr>
                <w:rFonts w:cs="Arial"/>
              </w:rPr>
              <w:t>5ece1266-d2a6-4615-b290-5ebc30b92358</w:t>
            </w:r>
            <w:r w:rsidR="00245116">
              <w:rPr>
                <w:rFonts w:cs="Arial"/>
              </w:rPr>
              <w:t xml:space="preserve">’ &amp;&amp; </w:t>
            </w:r>
            <w:proofErr w:type="spellStart"/>
            <w:r w:rsidR="00245116" w:rsidRPr="00601B07">
              <w:rPr>
                <w:rFonts w:cs="Arial"/>
              </w:rPr>
              <w:t>resultIdentifier</w:t>
            </w:r>
            <w:proofErr w:type="spellEnd"/>
            <w:r w:rsidR="00245116">
              <w:rPr>
                <w:rFonts w:cs="Arial"/>
              </w:rPr>
              <w:t>!</w:t>
            </w:r>
            <w:r w:rsidR="00245116" w:rsidRPr="00601B07">
              <w:rPr>
                <w:rFonts w:cs="Arial"/>
              </w:rPr>
              <w:t>=</w:t>
            </w:r>
            <w:r w:rsidR="00245116">
              <w:rPr>
                <w:rFonts w:cs="Arial"/>
              </w:rPr>
              <w:t>’</w:t>
            </w:r>
            <w:r w:rsidR="00B36AF4" w:rsidRPr="00B36AF4">
              <w:rPr>
                <w:rFonts w:cs="Arial"/>
              </w:rPr>
              <w:t>89f0798d-d412-417e-af87-156f72b7f528</w:t>
            </w:r>
            <w:r w:rsidR="00245116">
              <w:rPr>
                <w:rFonts w:cs="Arial"/>
              </w:rPr>
              <w:t>’ &amp;&amp;</w:t>
            </w:r>
            <w:r w:rsidR="00245116" w:rsidRPr="00601B07">
              <w:rPr>
                <w:rFonts w:cs="Arial"/>
              </w:rPr>
              <w:t xml:space="preserve"> </w:t>
            </w:r>
            <w:proofErr w:type="spellStart"/>
            <w:r w:rsidR="00245116" w:rsidRPr="00601B07">
              <w:rPr>
                <w:rFonts w:cs="Arial"/>
              </w:rPr>
              <w:t>resultIdentifier</w:t>
            </w:r>
            <w:proofErr w:type="spellEnd"/>
            <w:r w:rsidR="00245116">
              <w:rPr>
                <w:rFonts w:cs="Arial"/>
              </w:rPr>
              <w:t>!</w:t>
            </w:r>
            <w:r w:rsidR="00245116" w:rsidRPr="00601B07">
              <w:rPr>
                <w:rFonts w:cs="Arial"/>
              </w:rPr>
              <w:t>=</w:t>
            </w:r>
            <w:r w:rsidR="00245116">
              <w:rPr>
                <w:rFonts w:cs="Arial"/>
              </w:rPr>
              <w:t>’</w:t>
            </w:r>
            <w:r w:rsidR="00B36AF4" w:rsidRPr="00B36AF4">
              <w:rPr>
                <w:rFonts w:cs="Arial"/>
              </w:rPr>
              <w:t>70ac1629-6c74-4bff-a01f-61a82e0f83d8</w:t>
            </w:r>
            <w:r w:rsidR="00245116">
              <w:rPr>
                <w:rFonts w:cs="Arial"/>
              </w:rPr>
              <w:t>’</w:t>
            </w:r>
            <w:r w:rsidRPr="00601B07">
              <w:rPr>
                <w:rFonts w:cs="Arial"/>
              </w:rPr>
              <w:t>}&gt;&gt;</w:t>
            </w:r>
          </w:p>
        </w:tc>
      </w:tr>
      <w:tr w:rsidR="00D12D4D" w14:paraId="4A721413" w14:textId="77777777" w:rsidTr="00DB74D3">
        <w:trPr>
          <w:gridAfter w:val="1"/>
          <w:wAfter w:w="6" w:type="dxa"/>
          <w:trHeight w:hRule="exact" w:val="945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50C950B5" w14:textId="77777777" w:rsidR="0051403D" w:rsidRDefault="0051403D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</w:p>
          <w:p w14:paraId="3A1A30FD" w14:textId="254485AF" w:rsidR="00D12D4D" w:rsidRDefault="00D12D4D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>
              <w:rPr>
                <w:rFonts w:cs="Arial"/>
              </w:rPr>
              <w:t>&lt;&lt;label&gt;&gt;</w:t>
            </w:r>
          </w:p>
          <w:p w14:paraId="19D639BF" w14:textId="77777777" w:rsidR="00D12D4D" w:rsidRPr="00601B07" w:rsidRDefault="00D12D4D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</w:p>
        </w:tc>
      </w:tr>
      <w:tr w:rsidR="00D12D4D" w14:paraId="5EE34E92" w14:textId="77777777" w:rsidTr="00DB74D3">
        <w:trPr>
          <w:gridAfter w:val="1"/>
          <w:wAfter w:w="6" w:type="dxa"/>
          <w:trHeight w:hRule="exact" w:val="287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157905E1" w14:textId="77777777" w:rsidR="00D12D4D" w:rsidRPr="00485D92" w:rsidRDefault="00D12D4D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601B07">
              <w:rPr>
                <w:rFonts w:cs="Arial"/>
              </w:rPr>
              <w:t>&lt;&lt;</w:t>
            </w:r>
            <w:proofErr w:type="spellStart"/>
            <w:r w:rsidRPr="00601B07">
              <w:rPr>
                <w:rFonts w:cs="Arial"/>
              </w:rPr>
              <w:t>rr_prompts</w:t>
            </w:r>
            <w:proofErr w:type="spellEnd"/>
            <w:r w:rsidRPr="00601B07">
              <w:rPr>
                <w:rFonts w:cs="Arial"/>
              </w:rPr>
              <w:t>&gt;&gt;</w:t>
            </w:r>
          </w:p>
        </w:tc>
      </w:tr>
      <w:tr w:rsidR="00D12D4D" w14:paraId="2760B602" w14:textId="77777777" w:rsidTr="00DB74D3">
        <w:trPr>
          <w:gridAfter w:val="1"/>
          <w:wAfter w:w="6" w:type="dxa"/>
          <w:trHeight w:hRule="exact" w:val="855"/>
        </w:trPr>
        <w:tc>
          <w:tcPr>
            <w:tcW w:w="709" w:type="dxa"/>
            <w:tcMar>
              <w:left w:w="0" w:type="dxa"/>
              <w:right w:w="0" w:type="dxa"/>
            </w:tcMar>
          </w:tcPr>
          <w:p w14:paraId="514A1BF7" w14:textId="77777777" w:rsidR="00D12D4D" w:rsidRPr="00485D92" w:rsidRDefault="00D12D4D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4724518" wp14:editId="3ED17B3E">
                      <wp:simplePos x="0" y="0"/>
                      <wp:positionH relativeFrom="column">
                        <wp:posOffset>143510</wp:posOffset>
                      </wp:positionH>
                      <wp:positionV relativeFrom="paragraph">
                        <wp:posOffset>12700</wp:posOffset>
                      </wp:positionV>
                      <wp:extent cx="54000" cy="594000"/>
                      <wp:effectExtent l="0" t="0" r="9525" b="1587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54000" cy="59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C5300B" id="Rectangle 3" o:spid="_x0000_s1026" style="position:absolute;margin-left:11.3pt;margin-top:1pt;width:4.25pt;height:46.7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" fillcolor="#d8d8d8 [2732]" strokecolor="#d8d8d8 [2732]" strokeweight="1pt"/>
                  </w:pict>
                </mc:Fallback>
              </mc:AlternateContent>
            </w:r>
          </w:p>
        </w:tc>
        <w:tc>
          <w:tcPr>
            <w:tcW w:w="9497" w:type="dxa"/>
            <w:gridSpan w:val="3"/>
          </w:tcPr>
          <w:p w14:paraId="231FC646" w14:textId="77777777" w:rsidR="00D12D4D" w:rsidRDefault="00D12D4D" w:rsidP="00D251FC">
            <w:pPr>
              <w:tabs>
                <w:tab w:val="right" w:pos="10198"/>
              </w:tabs>
              <w:contextualSpacing/>
              <w:rPr>
                <w:rFonts w:cs="Arial"/>
                <w:b/>
                <w:bCs/>
              </w:rPr>
            </w:pPr>
            <w:r w:rsidRPr="00DD0B1F">
              <w:rPr>
                <w:rFonts w:cs="Arial"/>
                <w:b/>
                <w:bCs/>
              </w:rPr>
              <w:t>&lt;&lt;label&gt;&gt;</w:t>
            </w:r>
          </w:p>
          <w:p w14:paraId="1506225B" w14:textId="77777777" w:rsidR="00D12D4D" w:rsidRPr="00485D92" w:rsidRDefault="00D12D4D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DD0B1F">
              <w:rPr>
                <w:rFonts w:cs="Arial"/>
              </w:rPr>
              <w:t>&lt;&lt;value&gt;&gt;</w:t>
            </w:r>
          </w:p>
        </w:tc>
      </w:tr>
      <w:tr w:rsidR="00D12D4D" w14:paraId="785F7F75" w14:textId="77777777" w:rsidTr="00DB74D3">
        <w:trPr>
          <w:gridAfter w:val="1"/>
          <w:wAfter w:w="6" w:type="dxa"/>
          <w:trHeight w:hRule="exact" w:val="287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44332000" w14:textId="77777777" w:rsidR="00D12D4D" w:rsidRPr="00485D92" w:rsidRDefault="00D12D4D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601B07">
              <w:rPr>
                <w:rFonts w:cs="Arial"/>
              </w:rPr>
              <w:t>&lt;&lt;</w:t>
            </w:r>
            <w:proofErr w:type="spellStart"/>
            <w:r w:rsidRPr="00601B07">
              <w:rPr>
                <w:rFonts w:cs="Arial"/>
              </w:rPr>
              <w:t>er_prompts</w:t>
            </w:r>
            <w:proofErr w:type="spellEnd"/>
            <w:r w:rsidRPr="00601B07">
              <w:rPr>
                <w:rFonts w:cs="Arial"/>
              </w:rPr>
              <w:t>&gt;&gt;</w:t>
            </w:r>
          </w:p>
        </w:tc>
      </w:tr>
      <w:tr w:rsidR="00D12D4D" w14:paraId="3EC8F78F" w14:textId="77777777" w:rsidTr="00DB74D3">
        <w:trPr>
          <w:gridAfter w:val="1"/>
          <w:wAfter w:w="6" w:type="dxa"/>
          <w:trHeight w:hRule="exact" w:val="287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02A99515" w14:textId="77777777" w:rsidR="00D12D4D" w:rsidRPr="00485D92" w:rsidRDefault="00D12D4D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601B07">
              <w:rPr>
                <w:rFonts w:cs="Arial"/>
              </w:rPr>
              <w:t>&lt;&lt;er_&gt;&gt;</w:t>
            </w:r>
          </w:p>
        </w:tc>
      </w:tr>
      <w:tr w:rsidR="00D12D4D" w14:paraId="0C73E058" w14:textId="77777777" w:rsidTr="00DB74D3">
        <w:trPr>
          <w:gridAfter w:val="1"/>
          <w:wAfter w:w="6" w:type="dxa"/>
          <w:trHeight w:hRule="exact" w:val="287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2D2C02CB" w14:textId="77777777" w:rsidR="00D12D4D" w:rsidRPr="00485D92" w:rsidRDefault="00D12D4D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601B07">
              <w:rPr>
                <w:rFonts w:cs="Arial"/>
              </w:rPr>
              <w:t>&lt;&lt;</w:t>
            </w:r>
            <w:proofErr w:type="spellStart"/>
            <w:r w:rsidRPr="00601B07">
              <w:rPr>
                <w:rFonts w:cs="Arial"/>
              </w:rPr>
              <w:t>er_distinctResults</w:t>
            </w:r>
            <w:proofErr w:type="spellEnd"/>
            <w:r w:rsidRPr="00601B07">
              <w:rPr>
                <w:rFonts w:cs="Arial"/>
              </w:rPr>
              <w:t>&gt;&gt;</w:t>
            </w:r>
          </w:p>
        </w:tc>
      </w:tr>
      <w:tr w:rsidR="00D12D4D" w:rsidRPr="005705DC" w14:paraId="7F2DF28E" w14:textId="77777777" w:rsidTr="00DB74D3">
        <w:trPr>
          <w:trHeight w:hRule="exact" w:val="425"/>
        </w:trPr>
        <w:tc>
          <w:tcPr>
            <w:tcW w:w="10212" w:type="dxa"/>
            <w:gridSpan w:val="5"/>
            <w:tcMar>
              <w:left w:w="0" w:type="dxa"/>
              <w:right w:w="0" w:type="dxa"/>
            </w:tcMar>
          </w:tcPr>
          <w:p w14:paraId="1D847FF7" w14:textId="77777777" w:rsidR="00D12D4D" w:rsidRPr="005705DC" w:rsidRDefault="00D12D4D" w:rsidP="007A35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</w:p>
        </w:tc>
      </w:tr>
      <w:tr w:rsidR="00414FED" w:rsidRPr="005705DC" w14:paraId="15EE0861" w14:textId="77777777" w:rsidTr="00DB74D3">
        <w:tc>
          <w:tcPr>
            <w:tcW w:w="10212" w:type="dxa"/>
            <w:gridSpan w:val="5"/>
            <w:tcMar>
              <w:left w:w="0" w:type="dxa"/>
              <w:right w:w="0" w:type="dxa"/>
            </w:tcMar>
          </w:tcPr>
          <w:p w14:paraId="2CC76EFA" w14:textId="77777777" w:rsidR="00EF2752" w:rsidRDefault="00414FED" w:rsidP="007A35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  <w:r w:rsidRPr="001F0DED">
              <w:rPr>
                <w:b/>
                <w:bCs/>
                <w:sz w:val="28"/>
                <w:szCs w:val="28"/>
              </w:rPr>
              <w:t>Direction</w:t>
            </w:r>
          </w:p>
          <w:p w14:paraId="56C6711B" w14:textId="1EBE355F" w:rsidR="00414FED" w:rsidRPr="00CC17E8" w:rsidRDefault="00414FED" w:rsidP="007A35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</w:pPr>
            <w:r w:rsidRPr="00CC17E8">
              <w:br/>
            </w:r>
            <w:r w:rsidR="00EF2752" w:rsidRPr="00D50FCF">
              <w:rPr>
                <w:color w:val="000000"/>
              </w:rPr>
              <w:t xml:space="preserve">The </w:t>
            </w:r>
            <w:r w:rsidR="00EF2752">
              <w:rPr>
                <w:color w:val="000000"/>
              </w:rPr>
              <w:t>respondent</w:t>
            </w:r>
            <w:r w:rsidR="00EF2752" w:rsidRPr="00D50FCF">
              <w:rPr>
                <w:color w:val="000000"/>
              </w:rPr>
              <w:t xml:space="preserve"> shall be taken to the above prison establishment and kept there for the total period ordered above unless the money owed is paid, with consideration for a deduction for any period served</w:t>
            </w:r>
            <w:r w:rsidR="00EF2752">
              <w:rPr>
                <w:color w:val="000000"/>
              </w:rPr>
              <w:t>.</w:t>
            </w:r>
          </w:p>
        </w:tc>
      </w:tr>
      <w:tr w:rsidR="0026574A" w:rsidRPr="005705DC" w14:paraId="1D6F676E" w14:textId="77777777" w:rsidTr="00DB74D3">
        <w:tc>
          <w:tcPr>
            <w:tcW w:w="10212" w:type="dxa"/>
            <w:gridSpan w:val="5"/>
            <w:tcMar>
              <w:left w:w="0" w:type="dxa"/>
              <w:right w:w="0" w:type="dxa"/>
            </w:tcMar>
          </w:tcPr>
          <w:p w14:paraId="43B8A3C4" w14:textId="77777777" w:rsidR="0026574A" w:rsidRPr="001F0DED" w:rsidRDefault="0026574A" w:rsidP="007A35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</w:p>
        </w:tc>
      </w:tr>
      <w:tr w:rsidR="00AD5BA2" w:rsidRPr="009459FA" w14:paraId="74916B86" w14:textId="77777777" w:rsidTr="00DB74D3">
        <w:trPr>
          <w:gridAfter w:val="1"/>
          <w:wAfter w:w="6" w:type="dxa"/>
          <w:trHeight w:val="417"/>
        </w:trPr>
        <w:tc>
          <w:tcPr>
            <w:tcW w:w="10206" w:type="dxa"/>
            <w:gridSpan w:val="4"/>
          </w:tcPr>
          <w:p w14:paraId="22D2303D" w14:textId="77777777" w:rsidR="00AD5BA2" w:rsidRPr="009459FA" w:rsidRDefault="00AD5BA2" w:rsidP="00D251FC">
            <w:pPr>
              <w:pBdr>
                <w:bottom w:val="single" w:sz="8" w:space="1" w:color="AEAAAA" w:themeColor="background2" w:themeShade="BF"/>
              </w:pBdr>
              <w:tabs>
                <w:tab w:val="right" w:pos="10198"/>
              </w:tabs>
              <w:rPr>
                <w:rFonts w:cs="Arial"/>
                <w:sz w:val="16"/>
                <w:szCs w:val="16"/>
              </w:rPr>
            </w:pPr>
          </w:p>
        </w:tc>
      </w:tr>
      <w:tr w:rsidR="00AD5BA2" w:rsidRPr="005705DC" w14:paraId="3D8B4490" w14:textId="77777777" w:rsidTr="00DB74D3">
        <w:tc>
          <w:tcPr>
            <w:tcW w:w="10212" w:type="dxa"/>
            <w:gridSpan w:val="5"/>
            <w:tcMar>
              <w:left w:w="0" w:type="dxa"/>
              <w:right w:w="0" w:type="dxa"/>
            </w:tcMar>
          </w:tcPr>
          <w:p w14:paraId="385F5D4E" w14:textId="77777777" w:rsidR="00AD5BA2" w:rsidRPr="001F0DED" w:rsidRDefault="00AD5BA2" w:rsidP="007A357F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sz w:val="28"/>
                <w:szCs w:val="28"/>
              </w:rPr>
            </w:pPr>
          </w:p>
        </w:tc>
      </w:tr>
      <w:tr w:rsidR="004B3D1A" w:rsidRPr="005705DC" w14:paraId="001676CA" w14:textId="77777777" w:rsidTr="00DB74D3">
        <w:tc>
          <w:tcPr>
            <w:tcW w:w="10212" w:type="dxa"/>
            <w:gridSpan w:val="5"/>
            <w:tcMar>
              <w:left w:w="0" w:type="dxa"/>
              <w:right w:w="0" w:type="dxa"/>
            </w:tcMar>
          </w:tcPr>
          <w:p w14:paraId="56ECEA0D" w14:textId="77777777" w:rsidR="004B3D1A" w:rsidRDefault="004B3D1A" w:rsidP="004B3D1A">
            <w:pPr>
              <w:keepNext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Money owed and committal terms </w:t>
            </w:r>
          </w:p>
          <w:p w14:paraId="017EFF58" w14:textId="0393C4AE" w:rsidR="0096446B" w:rsidRPr="004B3D1A" w:rsidRDefault="0096446B" w:rsidP="004B3D1A">
            <w:pPr>
              <w:keepNext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b/>
                <w:bCs/>
                <w:color w:val="000000"/>
                <w:sz w:val="28"/>
                <w:szCs w:val="28"/>
              </w:rPr>
            </w:pPr>
          </w:p>
        </w:tc>
      </w:tr>
      <w:tr w:rsidR="0071147F" w:rsidRPr="00485D92" w14:paraId="6E24EDA7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48F4B086" w14:textId="77777777" w:rsidR="0071147F" w:rsidRPr="00485D92" w:rsidRDefault="0071147F" w:rsidP="00D251FC">
            <w:pPr>
              <w:keepNext/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</w:rPr>
              <w:t>&lt;&lt;</w:t>
            </w:r>
            <w:proofErr w:type="spellStart"/>
            <w:r w:rsidRPr="00485D92">
              <w:rPr>
                <w:rFonts w:cs="Arial"/>
              </w:rPr>
              <w:t>rr_cases</w:t>
            </w:r>
            <w:proofErr w:type="spellEnd"/>
            <w:r w:rsidRPr="00485D92">
              <w:rPr>
                <w:rFonts w:cs="Arial"/>
              </w:rPr>
              <w:t>&gt;&gt;</w:t>
            </w:r>
          </w:p>
        </w:tc>
      </w:tr>
      <w:tr w:rsidR="00E25269" w:rsidRPr="00485D92" w14:paraId="4C96AD5C" w14:textId="77777777" w:rsidTr="00DB74D3">
        <w:trPr>
          <w:gridAfter w:val="1"/>
          <w:wAfter w:w="6" w:type="dxa"/>
          <w:trHeight w:val="223"/>
        </w:trPr>
        <w:tc>
          <w:tcPr>
            <w:tcW w:w="10206" w:type="dxa"/>
            <w:gridSpan w:val="4"/>
          </w:tcPr>
          <w:p w14:paraId="7AC4023C" w14:textId="6F7E5EA4" w:rsidR="00C02D5A" w:rsidRPr="00485D92" w:rsidRDefault="00E25269" w:rsidP="00D251FC">
            <w:pPr>
              <w:keepNext/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</w:rPr>
              <w:t>&lt;&lt;</w:t>
            </w:r>
            <w:proofErr w:type="spellStart"/>
            <w:r w:rsidRPr="00485D92">
              <w:rPr>
                <w:rFonts w:cs="Arial"/>
              </w:rPr>
              <w:t>cr</w:t>
            </w:r>
            <w:proofErr w:type="spellEnd"/>
            <w:r w:rsidRPr="00485D92">
              <w:rPr>
                <w:rFonts w:cs="Arial"/>
              </w:rPr>
              <w:t>_{$</w:t>
            </w:r>
            <w:proofErr w:type="spellStart"/>
            <w:proofErr w:type="gramStart"/>
            <w:r w:rsidRPr="00485D92">
              <w:rPr>
                <w:rFonts w:cs="Arial"/>
              </w:rPr>
              <w:t>idx</w:t>
            </w:r>
            <w:proofErr w:type="spellEnd"/>
            <w:r w:rsidR="00321BB2">
              <w:rPr>
                <w:rFonts w:cs="Arial"/>
              </w:rPr>
              <w:t>!</w:t>
            </w:r>
            <w:r>
              <w:rPr>
                <w:rFonts w:cs="Arial"/>
              </w:rPr>
              <w:t>=</w:t>
            </w:r>
            <w:proofErr w:type="gramEnd"/>
            <w:r>
              <w:rPr>
                <w:rFonts w:cs="Arial"/>
              </w:rPr>
              <w:t>0</w:t>
            </w:r>
            <w:r w:rsidRPr="00485D92">
              <w:rPr>
                <w:rFonts w:cs="Arial"/>
              </w:rPr>
              <w:t>}&gt;&gt;</w:t>
            </w:r>
          </w:p>
        </w:tc>
      </w:tr>
      <w:tr w:rsidR="0071147F" w:rsidRPr="00485D92" w14:paraId="2ADA0237" w14:textId="77777777" w:rsidTr="00DB74D3">
        <w:trPr>
          <w:gridAfter w:val="1"/>
          <w:wAfter w:w="6" w:type="dxa"/>
          <w:trHeight w:val="355"/>
        </w:trPr>
        <w:tc>
          <w:tcPr>
            <w:tcW w:w="10206" w:type="dxa"/>
            <w:gridSpan w:val="4"/>
          </w:tcPr>
          <w:p w14:paraId="19BE0BDE" w14:textId="351CE899" w:rsidR="0071147F" w:rsidRPr="00485D92" w:rsidRDefault="0071147F" w:rsidP="00D251FC">
            <w:pPr>
              <w:keepNext/>
              <w:pBdr>
                <w:top w:val="single" w:sz="8" w:space="14" w:color="BFBFBF" w:themeColor="background1" w:themeShade="BF"/>
              </w:pBdr>
              <w:tabs>
                <w:tab w:val="right" w:pos="10198"/>
              </w:tabs>
              <w:rPr>
                <w:rFonts w:cs="Arial"/>
              </w:rPr>
            </w:pPr>
          </w:p>
        </w:tc>
      </w:tr>
      <w:tr w:rsidR="0071147F" w:rsidRPr="00485D92" w14:paraId="27FF6CD2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0893C529" w14:textId="2396BBDF" w:rsidR="0071147F" w:rsidRPr="00485D92" w:rsidRDefault="00E25269" w:rsidP="00D251FC">
            <w:pPr>
              <w:keepNext/>
              <w:tabs>
                <w:tab w:val="right" w:pos="10198"/>
              </w:tabs>
              <w:contextualSpacing/>
              <w:rPr>
                <w:rFonts w:cs="Arial"/>
              </w:rPr>
            </w:pPr>
            <w:r>
              <w:rPr>
                <w:rFonts w:cs="Arial"/>
              </w:rPr>
              <w:t>&lt;&lt;er_&gt;&gt;</w:t>
            </w:r>
          </w:p>
        </w:tc>
      </w:tr>
      <w:tr w:rsidR="00E25269" w:rsidRPr="00485D92" w14:paraId="4129DE6E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045B6477" w14:textId="39113514" w:rsidR="00E25269" w:rsidRPr="00485D92" w:rsidRDefault="00E25269" w:rsidP="00D251FC">
            <w:pPr>
              <w:keepNext/>
              <w:tabs>
                <w:tab w:val="right" w:pos="10198"/>
              </w:tabs>
              <w:contextualSpacing/>
            </w:pPr>
            <w:r>
              <w:rPr>
                <w:rFonts w:cs="Arial"/>
                <w:b/>
                <w:bCs/>
                <w:sz w:val="28"/>
                <w:szCs w:val="28"/>
              </w:rPr>
              <w:t>C</w:t>
            </w:r>
            <w:r w:rsidRPr="00485D92">
              <w:rPr>
                <w:rFonts w:cs="Arial"/>
                <w:b/>
                <w:bCs/>
                <w:sz w:val="28"/>
                <w:szCs w:val="28"/>
              </w:rPr>
              <w:t>ase reference:</w:t>
            </w:r>
            <w:r w:rsidRPr="00485D92">
              <w:rPr>
                <w:rFonts w:cs="Arial"/>
                <w:sz w:val="28"/>
                <w:szCs w:val="28"/>
              </w:rPr>
              <w:t xml:space="preserve"> &lt;&lt;reference&gt;&gt;</w:t>
            </w:r>
          </w:p>
        </w:tc>
      </w:tr>
      <w:tr w:rsidR="0071147F" w:rsidRPr="00485D92" w14:paraId="17B17270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0CFE6D3D" w14:textId="77777777" w:rsidR="0071147F" w:rsidRPr="00485D92" w:rsidRDefault="0071147F" w:rsidP="00D251FC">
            <w:pPr>
              <w:keepNext/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</w:rPr>
              <w:t>&lt;&lt;</w:t>
            </w:r>
            <w:proofErr w:type="spellStart"/>
            <w:r w:rsidRPr="00485D92">
              <w:rPr>
                <w:rFonts w:cs="Arial"/>
              </w:rPr>
              <w:t>rr_defendantCaseOffences</w:t>
            </w:r>
            <w:proofErr w:type="spellEnd"/>
            <w:r w:rsidRPr="00485D92">
              <w:rPr>
                <w:rFonts w:cs="Arial"/>
              </w:rPr>
              <w:t>&gt;&gt;</w:t>
            </w:r>
          </w:p>
        </w:tc>
      </w:tr>
      <w:tr w:rsidR="0071147F" w:rsidRPr="00485D92" w14:paraId="7F85413A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0D7FEBC9" w14:textId="77777777" w:rsidR="0071147F" w:rsidRPr="00485D92" w:rsidRDefault="0071147F" w:rsidP="00D251FC">
            <w:pPr>
              <w:keepNext/>
              <w:tabs>
                <w:tab w:val="left" w:pos="512"/>
              </w:tabs>
              <w:contextualSpacing/>
              <w:rPr>
                <w:rFonts w:cs="Arial"/>
              </w:rPr>
            </w:pPr>
            <w:r w:rsidRPr="005528DF">
              <w:rPr>
                <w:rFonts w:cs="Arial"/>
              </w:rPr>
              <w:t>&lt;&lt;</w:t>
            </w:r>
            <w:proofErr w:type="spellStart"/>
            <w:r w:rsidRPr="005528DF">
              <w:rPr>
                <w:rFonts w:cs="Arial"/>
              </w:rPr>
              <w:t>cr</w:t>
            </w:r>
            <w:proofErr w:type="spellEnd"/>
            <w:r w:rsidRPr="005528DF">
              <w:rPr>
                <w:rFonts w:cs="Arial"/>
              </w:rPr>
              <w:t>_{$</w:t>
            </w:r>
            <w:proofErr w:type="spellStart"/>
            <w:proofErr w:type="gramStart"/>
            <w:r w:rsidRPr="005528DF">
              <w:rPr>
                <w:rFonts w:cs="Arial"/>
              </w:rPr>
              <w:t>parent.isApplication</w:t>
            </w:r>
            <w:proofErr w:type="spellEnd"/>
            <w:proofErr w:type="gramEnd"/>
            <w:r w:rsidRPr="005528DF">
              <w:rPr>
                <w:rFonts w:cs="Arial"/>
              </w:rPr>
              <w:t>}&gt;&gt;</w:t>
            </w:r>
          </w:p>
        </w:tc>
      </w:tr>
      <w:tr w:rsidR="0071147F" w:rsidRPr="00485D92" w14:paraId="297709A1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52255E12" w14:textId="77777777" w:rsidR="00A32566" w:rsidRDefault="00A32566" w:rsidP="00D251FC">
            <w:pPr>
              <w:tabs>
                <w:tab w:val="right" w:pos="10198"/>
              </w:tabs>
              <w:contextualSpacing/>
              <w:rPr>
                <w:rFonts w:cs="Arial"/>
                <w:b/>
                <w:bCs/>
              </w:rPr>
            </w:pPr>
          </w:p>
          <w:p w14:paraId="36244BA7" w14:textId="04F8A6D8" w:rsidR="0071147F" w:rsidRPr="006C595A" w:rsidRDefault="0071147F" w:rsidP="00D251FC">
            <w:pPr>
              <w:tabs>
                <w:tab w:val="right" w:pos="10198"/>
              </w:tabs>
              <w:contextualSpacing/>
              <w:rPr>
                <w:rFonts w:cs="Arial"/>
                <w:b/>
                <w:bCs/>
              </w:rPr>
            </w:pPr>
            <w:r w:rsidRPr="006C595A">
              <w:rPr>
                <w:rFonts w:cs="Arial"/>
                <w:b/>
                <w:bCs/>
              </w:rPr>
              <w:t>&lt;&lt;title&gt;&gt;</w:t>
            </w:r>
          </w:p>
        </w:tc>
      </w:tr>
      <w:tr w:rsidR="0071147F" w:rsidRPr="00485D92" w14:paraId="1A4C7BE0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56B935A9" w14:textId="77777777" w:rsidR="0071147F" w:rsidRPr="006C595A" w:rsidRDefault="0071147F" w:rsidP="00D251FC">
            <w:pPr>
              <w:tabs>
                <w:tab w:val="right" w:pos="10198"/>
              </w:tabs>
              <w:contextualSpacing/>
              <w:rPr>
                <w:b/>
                <w:bCs/>
              </w:rPr>
            </w:pPr>
          </w:p>
        </w:tc>
      </w:tr>
      <w:tr w:rsidR="0071147F" w:rsidRPr="00485D92" w14:paraId="3A0CAE16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0338EDEF" w14:textId="77777777" w:rsidR="0071147F" w:rsidRPr="00485D92" w:rsidRDefault="0071147F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5528DF">
              <w:rPr>
                <w:rFonts w:cs="Arial"/>
              </w:rPr>
              <w:t>&lt;&lt;er_&gt;&gt;</w:t>
            </w:r>
          </w:p>
        </w:tc>
      </w:tr>
      <w:tr w:rsidR="0071147F" w:rsidRPr="00485D92" w14:paraId="14EDA5D8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137F47AE" w14:textId="77777777" w:rsidR="0071147F" w:rsidRPr="00485D92" w:rsidRDefault="0071147F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</w:rPr>
              <w:t>&lt;&lt;wording&gt;&gt;</w:t>
            </w:r>
            <w:r w:rsidRPr="00485D92">
              <w:rPr>
                <w:rFonts w:cs="Arial"/>
              </w:rPr>
              <w:br/>
            </w:r>
          </w:p>
        </w:tc>
      </w:tr>
      <w:tr w:rsidR="0071147F" w:rsidRPr="00485D92" w14:paraId="2B3824A7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7C001BD1" w14:textId="77777777" w:rsidR="0071147F" w:rsidRPr="00485D92" w:rsidRDefault="0071147F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</w:rPr>
              <w:t>&lt;&lt;</w:t>
            </w:r>
            <w:proofErr w:type="spellStart"/>
            <w:r w:rsidRPr="00485D92">
              <w:rPr>
                <w:rFonts w:cs="Arial"/>
              </w:rPr>
              <w:t>er_defendantCaseOffences</w:t>
            </w:r>
            <w:proofErr w:type="spellEnd"/>
            <w:r w:rsidRPr="00485D92">
              <w:rPr>
                <w:rFonts w:cs="Arial"/>
              </w:rPr>
              <w:t>&gt;&gt;</w:t>
            </w:r>
          </w:p>
        </w:tc>
      </w:tr>
      <w:tr w:rsidR="0071147F" w:rsidRPr="00485D92" w14:paraId="0AF1FC87" w14:textId="77777777" w:rsidTr="00DB74D3">
        <w:trPr>
          <w:gridAfter w:val="1"/>
          <w:wAfter w:w="6" w:type="dxa"/>
        </w:trPr>
        <w:tc>
          <w:tcPr>
            <w:tcW w:w="10206" w:type="dxa"/>
            <w:gridSpan w:val="4"/>
          </w:tcPr>
          <w:p w14:paraId="4F4E53CF" w14:textId="77777777" w:rsidR="0071147F" w:rsidRPr="00485D92" w:rsidRDefault="0071147F" w:rsidP="00D251FC">
            <w:pPr>
              <w:tabs>
                <w:tab w:val="right" w:pos="10198"/>
              </w:tabs>
              <w:contextualSpacing/>
              <w:rPr>
                <w:rFonts w:cs="Arial"/>
              </w:rPr>
            </w:pPr>
            <w:r w:rsidRPr="00485D92">
              <w:rPr>
                <w:rFonts w:cs="Arial"/>
              </w:rPr>
              <w:t>&lt;&lt;</w:t>
            </w:r>
            <w:proofErr w:type="spellStart"/>
            <w:r w:rsidRPr="00485D92">
              <w:rPr>
                <w:rFonts w:cs="Arial"/>
              </w:rPr>
              <w:t>er_cases</w:t>
            </w:r>
            <w:proofErr w:type="spellEnd"/>
            <w:r w:rsidRPr="00485D92">
              <w:rPr>
                <w:rFonts w:cs="Arial"/>
              </w:rPr>
              <w:t>&gt;&gt;</w:t>
            </w:r>
          </w:p>
        </w:tc>
      </w:tr>
      <w:tr w:rsidR="0071147F" w14:paraId="1AD8249D" w14:textId="77777777" w:rsidTr="00DB74D3">
        <w:trPr>
          <w:gridAfter w:val="1"/>
          <w:wAfter w:w="6" w:type="dxa"/>
          <w:trHeight w:hRule="exact" w:val="297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00716FBC" w14:textId="77777777" w:rsidR="0071147F" w:rsidRDefault="0071147F" w:rsidP="00D251FC"/>
        </w:tc>
      </w:tr>
      <w:tr w:rsidR="004E2D52" w14:paraId="482BD861" w14:textId="77777777" w:rsidTr="00DB74D3">
        <w:trPr>
          <w:gridAfter w:val="1"/>
          <w:wAfter w:w="6" w:type="dxa"/>
          <w:trHeight w:hRule="exact" w:val="297"/>
        </w:trPr>
        <w:tc>
          <w:tcPr>
            <w:tcW w:w="10206" w:type="dxa"/>
            <w:gridSpan w:val="4"/>
            <w:tcMar>
              <w:left w:w="0" w:type="dxa"/>
              <w:right w:w="0" w:type="dxa"/>
            </w:tcMar>
          </w:tcPr>
          <w:p w14:paraId="4697C9F7" w14:textId="77777777" w:rsidR="004E2D52" w:rsidRDefault="004E2D52" w:rsidP="00D251FC"/>
        </w:tc>
      </w:tr>
      <w:tr w:rsidR="004B3D1A" w:rsidRPr="005705DC" w14:paraId="344AD678" w14:textId="77777777" w:rsidTr="00DB74D3">
        <w:tc>
          <w:tcPr>
            <w:tcW w:w="10212" w:type="dxa"/>
            <w:gridSpan w:val="5"/>
            <w:tcMar>
              <w:left w:w="0" w:type="dxa"/>
              <w:right w:w="0" w:type="dxa"/>
            </w:tcMar>
          </w:tcPr>
          <w:p w14:paraId="0B06B3A7" w14:textId="77777777" w:rsidR="004E2D52" w:rsidRPr="004E2D52" w:rsidRDefault="004E2D52" w:rsidP="004E2D52">
            <w:pPr>
              <w:keepNext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  <w:r w:rsidRPr="004E2D52">
              <w:rPr>
                <w:color w:val="000000"/>
              </w:rPr>
              <w:lastRenderedPageBreak/>
              <w:t>Amount owing: &lt;&lt;dp.value(‘totalAmountOwedOnAllCivilDebtCommittalToPrisonMatters’)&gt;&gt;</w:t>
            </w:r>
          </w:p>
          <w:p w14:paraId="1B26B396" w14:textId="77777777" w:rsidR="004E2D52" w:rsidRPr="004E2D52" w:rsidRDefault="004E2D52" w:rsidP="004E2D52">
            <w:pPr>
              <w:keepNext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  <w:r w:rsidRPr="004E2D52">
              <w:rPr>
                <w:color w:val="000000"/>
              </w:rPr>
              <w:t>Days to serve: &lt;&lt;</w:t>
            </w:r>
            <w:proofErr w:type="spellStart"/>
            <w:r w:rsidRPr="004E2D52">
              <w:rPr>
                <w:color w:val="000000"/>
              </w:rPr>
              <w:t>dp.value</w:t>
            </w:r>
            <w:proofErr w:type="spellEnd"/>
            <w:r w:rsidRPr="004E2D52">
              <w:rPr>
                <w:color w:val="000000"/>
              </w:rPr>
              <w:t>(‘</w:t>
            </w:r>
            <w:proofErr w:type="spellStart"/>
            <w:r w:rsidRPr="004E2D52">
              <w:rPr>
                <w:color w:val="000000"/>
              </w:rPr>
              <w:t>totalCustodialPeriodForCivilDebtMatter</w:t>
            </w:r>
            <w:proofErr w:type="spellEnd"/>
            <w:r w:rsidRPr="004E2D52">
              <w:rPr>
                <w:color w:val="000000"/>
              </w:rPr>
              <w:t xml:space="preserve">’)&gt;&gt; </w:t>
            </w:r>
          </w:p>
          <w:p w14:paraId="1678D332" w14:textId="54702F8C" w:rsidR="004B3D1A" w:rsidRPr="004E2D52" w:rsidRDefault="004E2D52" w:rsidP="004B3D1A">
            <w:pPr>
              <w:keepNext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color w:val="000000"/>
              </w:rPr>
            </w:pPr>
            <w:r w:rsidRPr="004E2D52">
              <w:rPr>
                <w:color w:val="000000"/>
              </w:rPr>
              <w:t>&lt;&lt;cs_{dp.</w:t>
            </w:r>
            <w:r w:rsidR="002E55D2">
              <w:rPr>
                <w:color w:val="000000"/>
              </w:rPr>
              <w:t>value</w:t>
            </w:r>
            <w:r w:rsidRPr="004E2D52">
              <w:rPr>
                <w:color w:val="000000"/>
              </w:rPr>
              <w:t>(‘concurrent’)</w:t>
            </w:r>
            <w:r w:rsidR="002E55D2">
              <w:rPr>
                <w:color w:val="000000"/>
              </w:rPr>
              <w:t>==’Yes’</w:t>
            </w:r>
            <w:r w:rsidRPr="004E2D52">
              <w:rPr>
                <w:color w:val="000000"/>
              </w:rPr>
              <w:t>}&gt;&gt;&lt;&lt;dp.</w:t>
            </w:r>
            <w:r w:rsidR="00D87A26">
              <w:rPr>
                <w:color w:val="000000"/>
              </w:rPr>
              <w:t>label</w:t>
            </w:r>
            <w:r w:rsidRPr="004E2D52">
              <w:rPr>
                <w:color w:val="000000"/>
              </w:rPr>
              <w:t>(‘concurrent’)&gt;&gt;&lt;&lt;else_{dp.exists(‘consecutiveTo’)}&gt;&gt;</w:t>
            </w:r>
            <w:r w:rsidR="009A4222" w:rsidRPr="004E2D52">
              <w:rPr>
                <w:color w:val="000000"/>
              </w:rPr>
              <w:t>&lt;&lt;dp.</w:t>
            </w:r>
            <w:r w:rsidR="009A4222">
              <w:rPr>
                <w:color w:val="000000"/>
              </w:rPr>
              <w:t>label</w:t>
            </w:r>
            <w:r w:rsidR="009A4222" w:rsidRPr="004E2D52">
              <w:rPr>
                <w:color w:val="000000"/>
              </w:rPr>
              <w:t>(‘consecutiveTo’)&gt;&gt;</w:t>
            </w:r>
            <w:r w:rsidR="009A4222">
              <w:rPr>
                <w:color w:val="000000"/>
              </w:rPr>
              <w:t xml:space="preserve"> </w:t>
            </w:r>
            <w:r w:rsidRPr="004E2D52">
              <w:rPr>
                <w:color w:val="000000"/>
              </w:rPr>
              <w:t>&lt;&lt;dp.</w:t>
            </w:r>
            <w:r w:rsidR="00D06F02">
              <w:rPr>
                <w:color w:val="000000"/>
              </w:rPr>
              <w:t>value</w:t>
            </w:r>
            <w:r w:rsidRPr="004E2D52">
              <w:rPr>
                <w:color w:val="000000"/>
              </w:rPr>
              <w:t>(‘consecutiveTo’)&gt;&gt;</w:t>
            </w:r>
            <w:r w:rsidR="002C67F1">
              <w:rPr>
                <w:color w:val="000000"/>
              </w:rPr>
              <w:t>&lt;&lt;es_&gt;&gt;</w:t>
            </w:r>
            <w:r w:rsidRPr="004E2D52">
              <w:rPr>
                <w:color w:val="000000"/>
              </w:rPr>
              <w:t>&lt;&lt;</w:t>
            </w:r>
            <w:r w:rsidR="00A831CD">
              <w:rPr>
                <w:color w:val="000000"/>
              </w:rPr>
              <w:t>cs</w:t>
            </w:r>
            <w:r w:rsidRPr="004E2D52">
              <w:rPr>
                <w:color w:val="000000"/>
              </w:rPr>
              <w:t>_</w:t>
            </w:r>
            <w:r w:rsidR="009A4222" w:rsidRPr="004E2D52">
              <w:rPr>
                <w:color w:val="000000"/>
              </w:rPr>
              <w:t>{dp.exists(‘whereConsecutiveToAnOffenceOnAnotherCaseSpecifyThatCaseNumber’)}</w:t>
            </w:r>
            <w:r w:rsidRPr="004E2D52">
              <w:rPr>
                <w:color w:val="000000"/>
              </w:rPr>
              <w:t xml:space="preserve">&gt;&gt; </w:t>
            </w:r>
            <w:r w:rsidR="009A4222" w:rsidRPr="004E2D52">
              <w:rPr>
                <w:color w:val="000000"/>
              </w:rPr>
              <w:t>&lt;&lt;dp.</w:t>
            </w:r>
            <w:r w:rsidR="009A4222">
              <w:rPr>
                <w:color w:val="000000"/>
              </w:rPr>
              <w:t>label</w:t>
            </w:r>
            <w:r w:rsidR="009A4222" w:rsidRPr="004E2D52">
              <w:rPr>
                <w:color w:val="000000"/>
              </w:rPr>
              <w:t>(‘whereConsecutiveToAnOffenceOnAnotherCaseSpecifyThatCaseNumber’)&gt;&gt;</w:t>
            </w:r>
            <w:r w:rsidR="009A4222">
              <w:rPr>
                <w:color w:val="000000"/>
              </w:rPr>
              <w:t xml:space="preserve"> </w:t>
            </w:r>
            <w:r w:rsidRPr="004E2D52">
              <w:rPr>
                <w:color w:val="000000"/>
              </w:rPr>
              <w:t>&lt;&lt;dp.value(‘whereConsecutiveToAnOffenceOnAnotherCaseSpecifyThatCaseNumber’)&gt;&gt;</w:t>
            </w:r>
            <w:r w:rsidR="009A4222">
              <w:rPr>
                <w:color w:val="000000"/>
              </w:rPr>
              <w:t>&lt;&lt;es_&gt;&gt;</w:t>
            </w:r>
          </w:p>
        </w:tc>
      </w:tr>
    </w:tbl>
    <w:p w14:paraId="1B310682" w14:textId="1389D7D2" w:rsidR="006A5194" w:rsidRDefault="006A5194" w:rsidP="003B7698">
      <w:pPr>
        <w:contextualSpacing/>
        <w:rPr>
          <w:vanish/>
        </w:rPr>
      </w:pPr>
    </w:p>
    <w:p w14:paraId="2A29578D" w14:textId="77777777" w:rsidR="00DB74D3" w:rsidRPr="00440C15" w:rsidRDefault="00DB74D3" w:rsidP="003B7698">
      <w:pPr>
        <w:contextualSpacing/>
        <w:rPr>
          <w:vanish/>
        </w:rPr>
      </w:pPr>
    </w:p>
    <w:sectPr w:rsidR="00DB74D3" w:rsidRPr="00440C15" w:rsidSect="00902DE6">
      <w:headerReference w:type="default" r:id="rId7"/>
      <w:footerReference w:type="default" r:id="rId8"/>
      <w:pgSz w:w="11901" w:h="16817"/>
      <w:pgMar w:top="0" w:right="850" w:bottom="864" w:left="850" w:header="28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2CFA9" w14:textId="77777777" w:rsidR="00084271" w:rsidRDefault="00084271" w:rsidP="00CE1AF0">
      <w:pPr>
        <w:spacing w:line="240" w:lineRule="auto"/>
      </w:pPr>
      <w:r>
        <w:separator/>
      </w:r>
    </w:p>
  </w:endnote>
  <w:endnote w:type="continuationSeparator" w:id="0">
    <w:p w14:paraId="7E76F4F4" w14:textId="77777777" w:rsidR="00084271" w:rsidRDefault="00084271" w:rsidP="00CE1A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DS Transport Website Light">
    <w:altName w:val="Calibri"/>
    <w:panose1 w:val="020B0604020202020204"/>
    <w:charset w:val="4D"/>
    <w:family w:val="auto"/>
    <w:pitch w:val="variable"/>
    <w:sig w:usb0="00000001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0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5"/>
      <w:gridCol w:w="1701"/>
    </w:tblGrid>
    <w:tr w:rsidR="00965901" w:rsidRPr="00794902" w14:paraId="6767B6AD" w14:textId="77777777" w:rsidTr="00CE40E5">
      <w:trPr>
        <w:cantSplit/>
        <w:trHeight w:val="576"/>
        <w:jc w:val="center"/>
      </w:trPr>
      <w:tc>
        <w:tcPr>
          <w:tcW w:w="8505" w:type="dxa"/>
          <w:vAlign w:val="bottom"/>
        </w:tcPr>
        <w:p w14:paraId="51A1F7E3" w14:textId="77777777" w:rsidR="00965901" w:rsidRPr="000D2480" w:rsidRDefault="00965901" w:rsidP="007A7351">
          <w:pPr>
            <w:pStyle w:val="Footer"/>
            <w:spacing w:after="80"/>
            <w:ind w:right="360"/>
            <w:rPr>
              <w:rFonts w:ascii="GDS Transport Website Light" w:hAnsi="GDS Transport Website Light"/>
            </w:rPr>
          </w:pPr>
          <w:r w:rsidRPr="000D2480">
            <w:rPr>
              <w:rFonts w:cs="Arial"/>
            </w:rPr>
            <w:t>&lt;&lt;</w:t>
          </w:r>
          <w:r>
            <w:rPr>
              <w:rFonts w:cs="Arial"/>
            </w:rPr>
            <w:t>defendant</w:t>
          </w:r>
          <w:r w:rsidRPr="000D2480">
            <w:rPr>
              <w:rFonts w:cs="Arial"/>
            </w:rPr>
            <w:t>.name&gt;&gt;</w:t>
          </w:r>
        </w:p>
      </w:tc>
      <w:tc>
        <w:tcPr>
          <w:tcW w:w="1701" w:type="dxa"/>
          <w:vAlign w:val="bottom"/>
        </w:tcPr>
        <w:p w14:paraId="4DAFAC09" w14:textId="77777777" w:rsidR="00965901" w:rsidRPr="000D2480" w:rsidRDefault="00965901" w:rsidP="007A7351">
          <w:pPr>
            <w:pStyle w:val="Footer"/>
            <w:spacing w:after="80"/>
            <w:jc w:val="right"/>
            <w:rPr>
              <w:rFonts w:cs="Arial"/>
            </w:rPr>
          </w:pPr>
          <w:r>
            <w:rPr>
              <w:rFonts w:cs="Arial"/>
            </w:rPr>
            <w:t>Page</w:t>
          </w:r>
          <w:r w:rsidRPr="000D2480">
            <w:rPr>
              <w:rFonts w:cs="Arial"/>
            </w:rPr>
            <w:t xml:space="preserve"> </w:t>
          </w:r>
          <w:r w:rsidRPr="000D2480">
            <w:fldChar w:fldCharType="begin"/>
          </w:r>
          <w:r w:rsidRPr="000D2480">
            <w:rPr>
              <w:rFonts w:cs="Arial"/>
            </w:rPr>
            <w:instrText xml:space="preserve"> PAGE </w:instrText>
          </w:r>
          <w:r w:rsidRPr="000D2480">
            <w:fldChar w:fldCharType="separate"/>
          </w:r>
          <w:r>
            <w:rPr>
              <w:rFonts w:cs="Arial"/>
            </w:rPr>
            <w:t>2</w:t>
          </w:r>
          <w:r w:rsidRPr="000D2480">
            <w:fldChar w:fldCharType="end"/>
          </w:r>
          <w:r w:rsidRPr="000D2480">
            <w:rPr>
              <w:rFonts w:cs="Arial"/>
            </w:rPr>
            <w:t xml:space="preserve"> of </w:t>
          </w:r>
          <w:r w:rsidRPr="000D2480">
            <w:fldChar w:fldCharType="begin"/>
          </w:r>
          <w:r w:rsidRPr="000D2480">
            <w:rPr>
              <w:rFonts w:cs="Arial"/>
            </w:rPr>
            <w:instrText xml:space="preserve"> NUMPAGES </w:instrText>
          </w:r>
          <w:r w:rsidRPr="000D2480">
            <w:fldChar w:fldCharType="separate"/>
          </w:r>
          <w:r>
            <w:rPr>
              <w:rFonts w:cs="Arial"/>
            </w:rPr>
            <w:t>3</w:t>
          </w:r>
          <w:r w:rsidRPr="000D2480">
            <w:fldChar w:fldCharType="end"/>
          </w:r>
        </w:p>
      </w:tc>
    </w:tr>
  </w:tbl>
  <w:p w14:paraId="2DFAE2A8" w14:textId="77777777" w:rsidR="00EC769C" w:rsidRPr="00423D35" w:rsidRDefault="00EC769C">
    <w:pPr>
      <w:pStyle w:val="Foo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C0BEF" w14:textId="77777777" w:rsidR="00084271" w:rsidRDefault="00084271" w:rsidP="00CE1AF0">
      <w:pPr>
        <w:spacing w:line="240" w:lineRule="auto"/>
      </w:pPr>
      <w:r>
        <w:separator/>
      </w:r>
    </w:p>
  </w:footnote>
  <w:footnote w:type="continuationSeparator" w:id="0">
    <w:p w14:paraId="6457CB45" w14:textId="77777777" w:rsidR="00084271" w:rsidRDefault="00084271" w:rsidP="00CE1A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2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41"/>
      <w:gridCol w:w="1842"/>
      <w:gridCol w:w="6523"/>
    </w:tblGrid>
    <w:tr w:rsidR="00EC769C" w:rsidRPr="00C83ABA" w14:paraId="53F0D2FE" w14:textId="77777777" w:rsidTr="0086474B">
      <w:trPr>
        <w:trHeight w:hRule="exact" w:val="1701"/>
      </w:trPr>
      <w:tc>
        <w:tcPr>
          <w:tcW w:w="1841" w:type="dxa"/>
          <w:tcMar>
            <w:left w:w="0" w:type="dxa"/>
            <w:right w:w="0" w:type="dxa"/>
          </w:tcMar>
        </w:tcPr>
        <w:p w14:paraId="4548AEF9" w14:textId="77777777" w:rsidR="00EC769C" w:rsidRPr="009663FC" w:rsidRDefault="00EC769C" w:rsidP="00C83ABA">
          <w:pPr>
            <w:rPr>
              <w:sz w:val="22"/>
            </w:rPr>
          </w:pPr>
          <w:r w:rsidRPr="009663FC">
            <w:rPr>
              <w:noProof/>
              <w:sz w:val="22"/>
            </w:rPr>
            <w:drawing>
              <wp:inline distT="0" distB="0" distL="0" distR="0" wp14:anchorId="7036A27E" wp14:editId="7B04AFAF">
                <wp:extent cx="794544" cy="629014"/>
                <wp:effectExtent l="0" t="0" r="5715" b="635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m-court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4544" cy="6290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</w:tcPr>
        <w:p w14:paraId="106D7308" w14:textId="77777777" w:rsidR="00EC769C" w:rsidRPr="009663FC" w:rsidRDefault="00EC769C" w:rsidP="00C83ABA">
          <w:pPr>
            <w:rPr>
              <w:sz w:val="22"/>
            </w:rPr>
          </w:pPr>
        </w:p>
      </w:tc>
      <w:tc>
        <w:tcPr>
          <w:tcW w:w="6523" w:type="dxa"/>
          <w:tcMar>
            <w:left w:w="0" w:type="dxa"/>
            <w:right w:w="0" w:type="dxa"/>
          </w:tcMar>
        </w:tcPr>
        <w:p w14:paraId="765FD4BF" w14:textId="77777777" w:rsidR="009B3FA7" w:rsidRDefault="009B3FA7" w:rsidP="009B3FA7">
          <w:pPr>
            <w:tabs>
              <w:tab w:val="right" w:pos="6518"/>
            </w:tabs>
            <w:jc w:val="right"/>
            <w:rPr>
              <w:rFonts w:cs="Arial"/>
              <w:w w:val="109"/>
              <w:szCs w:val="24"/>
            </w:rPr>
          </w:pPr>
          <w:r w:rsidRPr="004B21F3">
            <w:rPr>
              <w:rFonts w:cs="Arial"/>
              <w:w w:val="109"/>
              <w:sz w:val="12"/>
              <w:szCs w:val="12"/>
            </w:rPr>
            <w:t>&lt;&lt;cs_{</w:t>
          </w:r>
          <w:proofErr w:type="gramStart"/>
          <w:r>
            <w:rPr>
              <w:rFonts w:cs="Arial"/>
              <w:w w:val="109"/>
              <w:sz w:val="12"/>
              <w:szCs w:val="12"/>
            </w:rPr>
            <w:t>length(</w:t>
          </w:r>
          <w:proofErr w:type="gramEnd"/>
          <w:r w:rsidRPr="004B21F3">
            <w:rPr>
              <w:rFonts w:cs="Arial"/>
              <w:w w:val="109"/>
              <w:sz w:val="12"/>
              <w:szCs w:val="12"/>
            </w:rPr>
            <w:t>orderingCourt.ljaName</w:t>
          </w:r>
          <w:r>
            <w:rPr>
              <w:rFonts w:cs="Arial"/>
              <w:w w:val="109"/>
              <w:sz w:val="12"/>
              <w:szCs w:val="12"/>
            </w:rPr>
            <w:t>)&gt;0</w:t>
          </w:r>
          <w:r w:rsidRPr="004B21F3">
            <w:rPr>
              <w:rFonts w:cs="Arial"/>
              <w:w w:val="109"/>
              <w:sz w:val="12"/>
              <w:szCs w:val="12"/>
            </w:rPr>
            <w:t>}&gt;&gt;</w:t>
          </w:r>
          <w:r w:rsidRPr="00D33FFB">
            <w:rPr>
              <w:rFonts w:cs="Arial"/>
              <w:w w:val="109"/>
              <w:szCs w:val="24"/>
            </w:rPr>
            <w:t>&lt;&lt;</w:t>
          </w:r>
          <w:r w:rsidRPr="00A73C66">
            <w:rPr>
              <w:rFonts w:cs="Arial"/>
              <w:w w:val="109"/>
              <w:sz w:val="12"/>
              <w:szCs w:val="12"/>
            </w:rPr>
            <w:t>orderingCourt.ljaName</w:t>
          </w:r>
          <w:r>
            <w:rPr>
              <w:rFonts w:cs="Arial"/>
              <w:w w:val="109"/>
              <w:szCs w:val="24"/>
            </w:rPr>
            <w:t>&gt;&gt;</w:t>
          </w:r>
        </w:p>
        <w:p w14:paraId="55718997" w14:textId="77777777" w:rsidR="009B3FA7" w:rsidRDefault="009B3FA7" w:rsidP="009B3FA7">
          <w:pPr>
            <w:tabs>
              <w:tab w:val="right" w:pos="6518"/>
            </w:tabs>
            <w:jc w:val="right"/>
            <w:rPr>
              <w:rFonts w:cs="Arial"/>
              <w:w w:val="109"/>
              <w:szCs w:val="24"/>
            </w:rPr>
          </w:pPr>
          <w:r w:rsidRPr="004B21F3">
            <w:rPr>
              <w:rFonts w:cs="Arial"/>
              <w:w w:val="109"/>
              <w:sz w:val="12"/>
              <w:szCs w:val="12"/>
            </w:rPr>
            <w:t>&lt;&lt;es_&gt;&gt;&lt;&lt;cs_{</w:t>
          </w:r>
          <w:proofErr w:type="gramStart"/>
          <w:r>
            <w:rPr>
              <w:rFonts w:cs="Arial"/>
              <w:w w:val="109"/>
              <w:sz w:val="12"/>
              <w:szCs w:val="12"/>
            </w:rPr>
            <w:t>length(</w:t>
          </w:r>
          <w:proofErr w:type="spellStart"/>
          <w:proofErr w:type="gramEnd"/>
          <w:r w:rsidRPr="004B21F3">
            <w:rPr>
              <w:rFonts w:cs="Arial"/>
              <w:w w:val="109"/>
              <w:sz w:val="12"/>
              <w:szCs w:val="12"/>
            </w:rPr>
            <w:t>orderingCourt.</w:t>
          </w:r>
          <w:r>
            <w:rPr>
              <w:rFonts w:cs="Arial"/>
              <w:w w:val="109"/>
              <w:sz w:val="12"/>
              <w:szCs w:val="12"/>
            </w:rPr>
            <w:t>ljaCode</w:t>
          </w:r>
          <w:proofErr w:type="spellEnd"/>
          <w:r>
            <w:rPr>
              <w:rFonts w:cs="Arial"/>
              <w:w w:val="109"/>
              <w:sz w:val="12"/>
              <w:szCs w:val="12"/>
            </w:rPr>
            <w:t>)&gt;0</w:t>
          </w:r>
          <w:r w:rsidRPr="004B21F3">
            <w:rPr>
              <w:rFonts w:cs="Arial"/>
              <w:w w:val="109"/>
              <w:sz w:val="12"/>
              <w:szCs w:val="12"/>
            </w:rPr>
            <w:t>}</w:t>
          </w:r>
          <w:r>
            <w:rPr>
              <w:rFonts w:cs="Arial"/>
              <w:w w:val="109"/>
              <w:sz w:val="12"/>
              <w:szCs w:val="12"/>
            </w:rPr>
            <w:t>&gt;</w:t>
          </w:r>
          <w:r w:rsidRPr="004B21F3">
            <w:rPr>
              <w:rFonts w:cs="Arial"/>
              <w:w w:val="109"/>
              <w:sz w:val="12"/>
              <w:szCs w:val="12"/>
            </w:rPr>
            <w:t>&gt;</w:t>
          </w:r>
          <w:r w:rsidRPr="00D33FFB">
            <w:rPr>
              <w:rFonts w:cs="Arial"/>
              <w:w w:val="109"/>
              <w:szCs w:val="24"/>
            </w:rPr>
            <w:t>Code</w:t>
          </w:r>
          <w:r>
            <w:rPr>
              <w:rFonts w:cs="Arial"/>
              <w:w w:val="109"/>
              <w:szCs w:val="24"/>
            </w:rPr>
            <w:t xml:space="preserve"> </w:t>
          </w:r>
          <w:r w:rsidRPr="00D33FFB">
            <w:rPr>
              <w:rFonts w:cs="Arial"/>
              <w:w w:val="109"/>
              <w:szCs w:val="24"/>
            </w:rPr>
            <w:t>&lt;&lt;</w:t>
          </w:r>
          <w:proofErr w:type="spellStart"/>
          <w:r w:rsidRPr="00A73C66">
            <w:rPr>
              <w:rFonts w:cs="Arial"/>
              <w:w w:val="109"/>
              <w:sz w:val="12"/>
              <w:szCs w:val="12"/>
            </w:rPr>
            <w:t>orderingCourt.ljaCode</w:t>
          </w:r>
          <w:proofErr w:type="spellEnd"/>
          <w:r w:rsidRPr="00D33FFB">
            <w:rPr>
              <w:rFonts w:cs="Arial"/>
              <w:w w:val="109"/>
              <w:szCs w:val="24"/>
            </w:rPr>
            <w:t>&gt;&gt;</w:t>
          </w:r>
        </w:p>
        <w:p w14:paraId="42B5CFC7" w14:textId="7FB83666" w:rsidR="00EC769C" w:rsidRPr="00C83ABA" w:rsidRDefault="009B3FA7" w:rsidP="009B3FA7">
          <w:pPr>
            <w:tabs>
              <w:tab w:val="right" w:pos="6518"/>
            </w:tabs>
            <w:jc w:val="right"/>
            <w:rPr>
              <w:w w:val="109"/>
              <w:sz w:val="12"/>
              <w:szCs w:val="12"/>
            </w:rPr>
          </w:pPr>
          <w:r w:rsidRPr="004B21F3">
            <w:rPr>
              <w:rFonts w:cs="Arial"/>
              <w:w w:val="109"/>
              <w:sz w:val="12"/>
              <w:szCs w:val="12"/>
            </w:rPr>
            <w:t>&lt;&lt;es_&gt;&gt;&lt;&lt;cs_{</w:t>
          </w:r>
          <w:proofErr w:type="gramStart"/>
          <w:r>
            <w:rPr>
              <w:rFonts w:cs="Arial"/>
              <w:w w:val="109"/>
              <w:sz w:val="12"/>
              <w:szCs w:val="12"/>
            </w:rPr>
            <w:t>length(</w:t>
          </w:r>
          <w:proofErr w:type="spellStart"/>
          <w:proofErr w:type="gramEnd"/>
          <w:r w:rsidRPr="004B21F3">
            <w:rPr>
              <w:rFonts w:cs="Arial"/>
              <w:w w:val="109"/>
              <w:sz w:val="12"/>
              <w:szCs w:val="12"/>
            </w:rPr>
            <w:t>orderingCourt.</w:t>
          </w:r>
          <w:r>
            <w:rPr>
              <w:rFonts w:cs="Arial"/>
              <w:w w:val="109"/>
              <w:sz w:val="12"/>
              <w:szCs w:val="12"/>
            </w:rPr>
            <w:t>courtCentreName</w:t>
          </w:r>
          <w:proofErr w:type="spellEnd"/>
          <w:r>
            <w:rPr>
              <w:rFonts w:cs="Arial"/>
              <w:w w:val="109"/>
              <w:sz w:val="12"/>
              <w:szCs w:val="12"/>
            </w:rPr>
            <w:t>)&gt;0</w:t>
          </w:r>
          <w:r w:rsidRPr="004B21F3">
            <w:rPr>
              <w:rFonts w:cs="Arial"/>
              <w:w w:val="109"/>
              <w:sz w:val="12"/>
              <w:szCs w:val="12"/>
            </w:rPr>
            <w:t>}</w:t>
          </w:r>
          <w:r>
            <w:rPr>
              <w:rFonts w:cs="Arial"/>
              <w:w w:val="109"/>
              <w:sz w:val="12"/>
              <w:szCs w:val="12"/>
            </w:rPr>
            <w:t>&gt;</w:t>
          </w:r>
          <w:r w:rsidRPr="004B21F3">
            <w:rPr>
              <w:rFonts w:cs="Arial"/>
              <w:w w:val="109"/>
              <w:sz w:val="12"/>
              <w:szCs w:val="12"/>
            </w:rPr>
            <w:t>&gt;</w:t>
          </w:r>
          <w:r w:rsidRPr="00D33FFB">
            <w:rPr>
              <w:rFonts w:cs="Arial"/>
              <w:szCs w:val="24"/>
            </w:rPr>
            <w:t>Sitting at &lt;&lt;</w:t>
          </w:r>
          <w:proofErr w:type="spellStart"/>
          <w:r w:rsidRPr="00A73C66">
            <w:rPr>
              <w:rFonts w:cs="Arial"/>
              <w:sz w:val="12"/>
              <w:szCs w:val="12"/>
            </w:rPr>
            <w:t>orderingCourt.courtCentreName</w:t>
          </w:r>
          <w:proofErr w:type="spellEnd"/>
          <w:r w:rsidRPr="00D33FFB">
            <w:rPr>
              <w:rFonts w:cs="Arial"/>
              <w:szCs w:val="24"/>
            </w:rPr>
            <w:t>&gt;</w:t>
          </w:r>
          <w:r>
            <w:rPr>
              <w:rFonts w:cs="Arial"/>
              <w:szCs w:val="24"/>
            </w:rPr>
            <w:t>&gt;</w:t>
          </w:r>
          <w:r w:rsidRPr="009F4C43">
            <w:rPr>
              <w:rFonts w:cs="Arial"/>
              <w:sz w:val="12"/>
              <w:szCs w:val="12"/>
            </w:rPr>
            <w:t>&lt;&lt;es_&gt;&gt;</w:t>
          </w:r>
        </w:p>
      </w:tc>
    </w:tr>
  </w:tbl>
  <w:p w14:paraId="58DB4D70" w14:textId="77777777" w:rsidR="00EC769C" w:rsidRPr="00AE041A" w:rsidRDefault="00EC769C" w:rsidP="00974E41">
    <w:pPr>
      <w:pStyle w:val="Header"/>
      <w:spacing w:after="80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0F2116"/>
    <w:multiLevelType w:val="hybridMultilevel"/>
    <w:tmpl w:val="14BE3B6E"/>
    <w:lvl w:ilvl="0" w:tplc="A796B0D2">
      <w:start w:val="9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91256"/>
    <w:multiLevelType w:val="hybridMultilevel"/>
    <w:tmpl w:val="45183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EC3"/>
    <w:rsid w:val="00013F62"/>
    <w:rsid w:val="00032AA5"/>
    <w:rsid w:val="000365D0"/>
    <w:rsid w:val="00043F43"/>
    <w:rsid w:val="00044A28"/>
    <w:rsid w:val="00064E57"/>
    <w:rsid w:val="0006511A"/>
    <w:rsid w:val="00065DB5"/>
    <w:rsid w:val="00067756"/>
    <w:rsid w:val="0007412E"/>
    <w:rsid w:val="00084271"/>
    <w:rsid w:val="00085C38"/>
    <w:rsid w:val="00095887"/>
    <w:rsid w:val="000A16E5"/>
    <w:rsid w:val="000A6F76"/>
    <w:rsid w:val="000B424A"/>
    <w:rsid w:val="000B6D2A"/>
    <w:rsid w:val="000C37B3"/>
    <w:rsid w:val="000D0C24"/>
    <w:rsid w:val="000D3322"/>
    <w:rsid w:val="000E161E"/>
    <w:rsid w:val="000F6687"/>
    <w:rsid w:val="000F79B5"/>
    <w:rsid w:val="0010367E"/>
    <w:rsid w:val="00112750"/>
    <w:rsid w:val="0012078C"/>
    <w:rsid w:val="00120FC2"/>
    <w:rsid w:val="0013000E"/>
    <w:rsid w:val="00133442"/>
    <w:rsid w:val="001334DA"/>
    <w:rsid w:val="00134904"/>
    <w:rsid w:val="00140B7F"/>
    <w:rsid w:val="00142377"/>
    <w:rsid w:val="0014302F"/>
    <w:rsid w:val="001521D6"/>
    <w:rsid w:val="00153424"/>
    <w:rsid w:val="00163D69"/>
    <w:rsid w:val="001641AA"/>
    <w:rsid w:val="00180DC9"/>
    <w:rsid w:val="00193AE7"/>
    <w:rsid w:val="00194DB9"/>
    <w:rsid w:val="00197059"/>
    <w:rsid w:val="001976CC"/>
    <w:rsid w:val="001A1337"/>
    <w:rsid w:val="001A5439"/>
    <w:rsid w:val="001A6277"/>
    <w:rsid w:val="001B13F9"/>
    <w:rsid w:val="001B3360"/>
    <w:rsid w:val="001B78F6"/>
    <w:rsid w:val="001C3FAC"/>
    <w:rsid w:val="001C54E8"/>
    <w:rsid w:val="001C66B8"/>
    <w:rsid w:val="001D18B2"/>
    <w:rsid w:val="00207F15"/>
    <w:rsid w:val="00213BCC"/>
    <w:rsid w:val="00224C16"/>
    <w:rsid w:val="00225535"/>
    <w:rsid w:val="00231B8E"/>
    <w:rsid w:val="0023574D"/>
    <w:rsid w:val="00236CBC"/>
    <w:rsid w:val="00236D4E"/>
    <w:rsid w:val="00245116"/>
    <w:rsid w:val="00245C75"/>
    <w:rsid w:val="00252045"/>
    <w:rsid w:val="002545E9"/>
    <w:rsid w:val="002547BB"/>
    <w:rsid w:val="00262206"/>
    <w:rsid w:val="0026574A"/>
    <w:rsid w:val="00267E50"/>
    <w:rsid w:val="002733C1"/>
    <w:rsid w:val="00274047"/>
    <w:rsid w:val="0028235A"/>
    <w:rsid w:val="00282BC3"/>
    <w:rsid w:val="00285992"/>
    <w:rsid w:val="00290422"/>
    <w:rsid w:val="00291F7E"/>
    <w:rsid w:val="002951E0"/>
    <w:rsid w:val="00295653"/>
    <w:rsid w:val="00296BFC"/>
    <w:rsid w:val="002B61F9"/>
    <w:rsid w:val="002C0D28"/>
    <w:rsid w:val="002C2061"/>
    <w:rsid w:val="002C4173"/>
    <w:rsid w:val="002C5E33"/>
    <w:rsid w:val="002C67F1"/>
    <w:rsid w:val="002C6FBC"/>
    <w:rsid w:val="002C7A2E"/>
    <w:rsid w:val="002D3552"/>
    <w:rsid w:val="002D7E65"/>
    <w:rsid w:val="002E2E99"/>
    <w:rsid w:val="002E3CE5"/>
    <w:rsid w:val="002E55D2"/>
    <w:rsid w:val="002F56C6"/>
    <w:rsid w:val="002F601F"/>
    <w:rsid w:val="002F6A18"/>
    <w:rsid w:val="003122FD"/>
    <w:rsid w:val="0032101A"/>
    <w:rsid w:val="00321BB2"/>
    <w:rsid w:val="00327604"/>
    <w:rsid w:val="00327A3F"/>
    <w:rsid w:val="003449EB"/>
    <w:rsid w:val="00346995"/>
    <w:rsid w:val="00351137"/>
    <w:rsid w:val="003527E3"/>
    <w:rsid w:val="00353471"/>
    <w:rsid w:val="003555E0"/>
    <w:rsid w:val="00355EBA"/>
    <w:rsid w:val="00357EC2"/>
    <w:rsid w:val="003677B9"/>
    <w:rsid w:val="00375AE7"/>
    <w:rsid w:val="00392C31"/>
    <w:rsid w:val="003A06D7"/>
    <w:rsid w:val="003A326A"/>
    <w:rsid w:val="003A5575"/>
    <w:rsid w:val="003B2FCE"/>
    <w:rsid w:val="003B5038"/>
    <w:rsid w:val="003B695D"/>
    <w:rsid w:val="003B7698"/>
    <w:rsid w:val="003C0AC8"/>
    <w:rsid w:val="003D4D8E"/>
    <w:rsid w:val="003D6E68"/>
    <w:rsid w:val="003E5BCB"/>
    <w:rsid w:val="003F7C81"/>
    <w:rsid w:val="00402B9B"/>
    <w:rsid w:val="0040609A"/>
    <w:rsid w:val="00414FED"/>
    <w:rsid w:val="00423D35"/>
    <w:rsid w:val="00425BBC"/>
    <w:rsid w:val="004260E1"/>
    <w:rsid w:val="00432819"/>
    <w:rsid w:val="00440C15"/>
    <w:rsid w:val="00447E06"/>
    <w:rsid w:val="00460033"/>
    <w:rsid w:val="00472781"/>
    <w:rsid w:val="004729B3"/>
    <w:rsid w:val="004814CF"/>
    <w:rsid w:val="00483BA3"/>
    <w:rsid w:val="00485E77"/>
    <w:rsid w:val="00491A44"/>
    <w:rsid w:val="004A6188"/>
    <w:rsid w:val="004B17D0"/>
    <w:rsid w:val="004B3D1A"/>
    <w:rsid w:val="004B4360"/>
    <w:rsid w:val="004C085C"/>
    <w:rsid w:val="004D5147"/>
    <w:rsid w:val="004E0923"/>
    <w:rsid w:val="004E2D52"/>
    <w:rsid w:val="004E4C30"/>
    <w:rsid w:val="004F0CEB"/>
    <w:rsid w:val="004F6EB9"/>
    <w:rsid w:val="004F76C7"/>
    <w:rsid w:val="00501104"/>
    <w:rsid w:val="0051403D"/>
    <w:rsid w:val="00516D24"/>
    <w:rsid w:val="00526ED3"/>
    <w:rsid w:val="00550734"/>
    <w:rsid w:val="0055080F"/>
    <w:rsid w:val="005535A6"/>
    <w:rsid w:val="00553A85"/>
    <w:rsid w:val="00561C96"/>
    <w:rsid w:val="00571DA2"/>
    <w:rsid w:val="00573A49"/>
    <w:rsid w:val="00573F8C"/>
    <w:rsid w:val="005757A5"/>
    <w:rsid w:val="00596E8C"/>
    <w:rsid w:val="005A4DD8"/>
    <w:rsid w:val="005A61F3"/>
    <w:rsid w:val="005A7508"/>
    <w:rsid w:val="005A79E4"/>
    <w:rsid w:val="005A7F63"/>
    <w:rsid w:val="005C1C47"/>
    <w:rsid w:val="005C6426"/>
    <w:rsid w:val="005E1742"/>
    <w:rsid w:val="005E5C3D"/>
    <w:rsid w:val="005E6801"/>
    <w:rsid w:val="005F0555"/>
    <w:rsid w:val="005F4152"/>
    <w:rsid w:val="005F5DBA"/>
    <w:rsid w:val="005F7CF9"/>
    <w:rsid w:val="006141A6"/>
    <w:rsid w:val="006173CB"/>
    <w:rsid w:val="00620880"/>
    <w:rsid w:val="006248AE"/>
    <w:rsid w:val="00624C1E"/>
    <w:rsid w:val="006251B2"/>
    <w:rsid w:val="00630241"/>
    <w:rsid w:val="00640678"/>
    <w:rsid w:val="0064754C"/>
    <w:rsid w:val="0065139F"/>
    <w:rsid w:val="00656056"/>
    <w:rsid w:val="00661C00"/>
    <w:rsid w:val="00666060"/>
    <w:rsid w:val="00676B44"/>
    <w:rsid w:val="006839B2"/>
    <w:rsid w:val="00685D42"/>
    <w:rsid w:val="0069005A"/>
    <w:rsid w:val="00696084"/>
    <w:rsid w:val="006A084A"/>
    <w:rsid w:val="006A5194"/>
    <w:rsid w:val="006A5BE6"/>
    <w:rsid w:val="006B1ADE"/>
    <w:rsid w:val="006B58DB"/>
    <w:rsid w:val="006B7785"/>
    <w:rsid w:val="006C1B3B"/>
    <w:rsid w:val="006C3578"/>
    <w:rsid w:val="006D18CE"/>
    <w:rsid w:val="006E1A26"/>
    <w:rsid w:val="006E3C16"/>
    <w:rsid w:val="006E7350"/>
    <w:rsid w:val="006F4A53"/>
    <w:rsid w:val="00701BCA"/>
    <w:rsid w:val="00705126"/>
    <w:rsid w:val="007060F1"/>
    <w:rsid w:val="0071147F"/>
    <w:rsid w:val="0071757E"/>
    <w:rsid w:val="0072370D"/>
    <w:rsid w:val="00732B40"/>
    <w:rsid w:val="00740D55"/>
    <w:rsid w:val="007543B0"/>
    <w:rsid w:val="0075547F"/>
    <w:rsid w:val="00765C8C"/>
    <w:rsid w:val="00771301"/>
    <w:rsid w:val="00790AC7"/>
    <w:rsid w:val="00794850"/>
    <w:rsid w:val="00797C41"/>
    <w:rsid w:val="007A7351"/>
    <w:rsid w:val="007A76CA"/>
    <w:rsid w:val="007B64D2"/>
    <w:rsid w:val="007C3695"/>
    <w:rsid w:val="007C571F"/>
    <w:rsid w:val="007D27B2"/>
    <w:rsid w:val="007D7A2E"/>
    <w:rsid w:val="00800E07"/>
    <w:rsid w:val="00801325"/>
    <w:rsid w:val="00802864"/>
    <w:rsid w:val="0080475B"/>
    <w:rsid w:val="0081127E"/>
    <w:rsid w:val="0081384C"/>
    <w:rsid w:val="00817C13"/>
    <w:rsid w:val="0083391A"/>
    <w:rsid w:val="00834490"/>
    <w:rsid w:val="00835EC3"/>
    <w:rsid w:val="00836CDB"/>
    <w:rsid w:val="00840816"/>
    <w:rsid w:val="00844CC0"/>
    <w:rsid w:val="00845D03"/>
    <w:rsid w:val="00850964"/>
    <w:rsid w:val="00850A77"/>
    <w:rsid w:val="00854FA8"/>
    <w:rsid w:val="0086474B"/>
    <w:rsid w:val="0087196D"/>
    <w:rsid w:val="00873312"/>
    <w:rsid w:val="008844F8"/>
    <w:rsid w:val="008903EE"/>
    <w:rsid w:val="00893EC8"/>
    <w:rsid w:val="008A421F"/>
    <w:rsid w:val="008B16D2"/>
    <w:rsid w:val="008B567C"/>
    <w:rsid w:val="008C133F"/>
    <w:rsid w:val="008D00F5"/>
    <w:rsid w:val="008D18CD"/>
    <w:rsid w:val="008E233F"/>
    <w:rsid w:val="008F102A"/>
    <w:rsid w:val="008F6928"/>
    <w:rsid w:val="00902DE6"/>
    <w:rsid w:val="009116D8"/>
    <w:rsid w:val="00920CF4"/>
    <w:rsid w:val="00924446"/>
    <w:rsid w:val="009337D0"/>
    <w:rsid w:val="009345D2"/>
    <w:rsid w:val="009602E4"/>
    <w:rsid w:val="009620E3"/>
    <w:rsid w:val="0096446B"/>
    <w:rsid w:val="00965901"/>
    <w:rsid w:val="009663FC"/>
    <w:rsid w:val="00971BA4"/>
    <w:rsid w:val="00974E41"/>
    <w:rsid w:val="009845B7"/>
    <w:rsid w:val="00985D01"/>
    <w:rsid w:val="009907A8"/>
    <w:rsid w:val="00997BB9"/>
    <w:rsid w:val="009A1C92"/>
    <w:rsid w:val="009A4222"/>
    <w:rsid w:val="009B3FA7"/>
    <w:rsid w:val="009B4895"/>
    <w:rsid w:val="009B5FFB"/>
    <w:rsid w:val="009B76B2"/>
    <w:rsid w:val="009D186F"/>
    <w:rsid w:val="009E004D"/>
    <w:rsid w:val="009E22F0"/>
    <w:rsid w:val="009E5ADF"/>
    <w:rsid w:val="009F0A8F"/>
    <w:rsid w:val="00A014AB"/>
    <w:rsid w:val="00A017B2"/>
    <w:rsid w:val="00A0497D"/>
    <w:rsid w:val="00A11BA3"/>
    <w:rsid w:val="00A144B4"/>
    <w:rsid w:val="00A153F3"/>
    <w:rsid w:val="00A210A6"/>
    <w:rsid w:val="00A32566"/>
    <w:rsid w:val="00A40416"/>
    <w:rsid w:val="00A43E69"/>
    <w:rsid w:val="00A52F64"/>
    <w:rsid w:val="00A5544B"/>
    <w:rsid w:val="00A62427"/>
    <w:rsid w:val="00A715F1"/>
    <w:rsid w:val="00A71912"/>
    <w:rsid w:val="00A76159"/>
    <w:rsid w:val="00A831CD"/>
    <w:rsid w:val="00A91FE6"/>
    <w:rsid w:val="00A95649"/>
    <w:rsid w:val="00AA0805"/>
    <w:rsid w:val="00AA3AF8"/>
    <w:rsid w:val="00AA523D"/>
    <w:rsid w:val="00AA7936"/>
    <w:rsid w:val="00AB1BD8"/>
    <w:rsid w:val="00AB2477"/>
    <w:rsid w:val="00AB3C9C"/>
    <w:rsid w:val="00AB7222"/>
    <w:rsid w:val="00AD25A5"/>
    <w:rsid w:val="00AD5BA2"/>
    <w:rsid w:val="00AD6F73"/>
    <w:rsid w:val="00AE041A"/>
    <w:rsid w:val="00AE1243"/>
    <w:rsid w:val="00AE5D56"/>
    <w:rsid w:val="00AF0260"/>
    <w:rsid w:val="00AF1228"/>
    <w:rsid w:val="00B04975"/>
    <w:rsid w:val="00B0508F"/>
    <w:rsid w:val="00B1002A"/>
    <w:rsid w:val="00B301DF"/>
    <w:rsid w:val="00B3076A"/>
    <w:rsid w:val="00B314FE"/>
    <w:rsid w:val="00B36AF4"/>
    <w:rsid w:val="00B41BD1"/>
    <w:rsid w:val="00B45CEA"/>
    <w:rsid w:val="00B47CE0"/>
    <w:rsid w:val="00B54490"/>
    <w:rsid w:val="00B5567D"/>
    <w:rsid w:val="00B56E12"/>
    <w:rsid w:val="00B65F50"/>
    <w:rsid w:val="00B70673"/>
    <w:rsid w:val="00B70822"/>
    <w:rsid w:val="00B70FB2"/>
    <w:rsid w:val="00B71950"/>
    <w:rsid w:val="00B720B4"/>
    <w:rsid w:val="00B823ED"/>
    <w:rsid w:val="00B84D9C"/>
    <w:rsid w:val="00B91B64"/>
    <w:rsid w:val="00BA09F8"/>
    <w:rsid w:val="00BA4A38"/>
    <w:rsid w:val="00BA5EC4"/>
    <w:rsid w:val="00BB48A3"/>
    <w:rsid w:val="00BC0545"/>
    <w:rsid w:val="00BC4277"/>
    <w:rsid w:val="00BC54FA"/>
    <w:rsid w:val="00BE6F79"/>
    <w:rsid w:val="00BF3B04"/>
    <w:rsid w:val="00BF5065"/>
    <w:rsid w:val="00BF635F"/>
    <w:rsid w:val="00C023CE"/>
    <w:rsid w:val="00C02D5A"/>
    <w:rsid w:val="00C06D78"/>
    <w:rsid w:val="00C070AA"/>
    <w:rsid w:val="00C10E49"/>
    <w:rsid w:val="00C16691"/>
    <w:rsid w:val="00C26337"/>
    <w:rsid w:val="00C30B6A"/>
    <w:rsid w:val="00C3141C"/>
    <w:rsid w:val="00C31512"/>
    <w:rsid w:val="00C31F5A"/>
    <w:rsid w:val="00C320B1"/>
    <w:rsid w:val="00C36640"/>
    <w:rsid w:val="00C57CEF"/>
    <w:rsid w:val="00C60E18"/>
    <w:rsid w:val="00C61CF8"/>
    <w:rsid w:val="00C62EF0"/>
    <w:rsid w:val="00C64385"/>
    <w:rsid w:val="00C646F9"/>
    <w:rsid w:val="00C70563"/>
    <w:rsid w:val="00C72EEA"/>
    <w:rsid w:val="00C73015"/>
    <w:rsid w:val="00C743A4"/>
    <w:rsid w:val="00C77DB9"/>
    <w:rsid w:val="00C80A47"/>
    <w:rsid w:val="00C83ABA"/>
    <w:rsid w:val="00CA7717"/>
    <w:rsid w:val="00CB5AA0"/>
    <w:rsid w:val="00CC32FE"/>
    <w:rsid w:val="00CC4C60"/>
    <w:rsid w:val="00CC7CE7"/>
    <w:rsid w:val="00CD0C85"/>
    <w:rsid w:val="00CD19F4"/>
    <w:rsid w:val="00CD7A76"/>
    <w:rsid w:val="00CE1AF0"/>
    <w:rsid w:val="00CE36E5"/>
    <w:rsid w:val="00CE40E5"/>
    <w:rsid w:val="00CE4620"/>
    <w:rsid w:val="00CE75C2"/>
    <w:rsid w:val="00CF1290"/>
    <w:rsid w:val="00CF4665"/>
    <w:rsid w:val="00CF63DA"/>
    <w:rsid w:val="00D021F2"/>
    <w:rsid w:val="00D059C5"/>
    <w:rsid w:val="00D06F02"/>
    <w:rsid w:val="00D0796C"/>
    <w:rsid w:val="00D12AF1"/>
    <w:rsid w:val="00D12D4D"/>
    <w:rsid w:val="00D13148"/>
    <w:rsid w:val="00D30813"/>
    <w:rsid w:val="00D36FE5"/>
    <w:rsid w:val="00D4084A"/>
    <w:rsid w:val="00D408E6"/>
    <w:rsid w:val="00D60154"/>
    <w:rsid w:val="00D62037"/>
    <w:rsid w:val="00D62050"/>
    <w:rsid w:val="00D6248A"/>
    <w:rsid w:val="00D62963"/>
    <w:rsid w:val="00D749E2"/>
    <w:rsid w:val="00D800A9"/>
    <w:rsid w:val="00D80F19"/>
    <w:rsid w:val="00D8153E"/>
    <w:rsid w:val="00D84F11"/>
    <w:rsid w:val="00D87A26"/>
    <w:rsid w:val="00DA329A"/>
    <w:rsid w:val="00DB2809"/>
    <w:rsid w:val="00DB4A09"/>
    <w:rsid w:val="00DB74D3"/>
    <w:rsid w:val="00DC7827"/>
    <w:rsid w:val="00DD254C"/>
    <w:rsid w:val="00DE575F"/>
    <w:rsid w:val="00DF48AB"/>
    <w:rsid w:val="00DF4DB0"/>
    <w:rsid w:val="00E02039"/>
    <w:rsid w:val="00E033AA"/>
    <w:rsid w:val="00E03C7D"/>
    <w:rsid w:val="00E12CF8"/>
    <w:rsid w:val="00E234F2"/>
    <w:rsid w:val="00E25269"/>
    <w:rsid w:val="00E35D42"/>
    <w:rsid w:val="00E36620"/>
    <w:rsid w:val="00E4552C"/>
    <w:rsid w:val="00E55451"/>
    <w:rsid w:val="00E65537"/>
    <w:rsid w:val="00E95772"/>
    <w:rsid w:val="00E96FCB"/>
    <w:rsid w:val="00EA1482"/>
    <w:rsid w:val="00EA3075"/>
    <w:rsid w:val="00EA6619"/>
    <w:rsid w:val="00EB3E54"/>
    <w:rsid w:val="00EC4728"/>
    <w:rsid w:val="00EC769C"/>
    <w:rsid w:val="00ED24DC"/>
    <w:rsid w:val="00ED5441"/>
    <w:rsid w:val="00ED6E15"/>
    <w:rsid w:val="00EE1E6C"/>
    <w:rsid w:val="00EF1F10"/>
    <w:rsid w:val="00EF2752"/>
    <w:rsid w:val="00EF2BA7"/>
    <w:rsid w:val="00EF734B"/>
    <w:rsid w:val="00F100B2"/>
    <w:rsid w:val="00F167C6"/>
    <w:rsid w:val="00F168BF"/>
    <w:rsid w:val="00F170A9"/>
    <w:rsid w:val="00F2154D"/>
    <w:rsid w:val="00F242B5"/>
    <w:rsid w:val="00F3116D"/>
    <w:rsid w:val="00F318EA"/>
    <w:rsid w:val="00F33CE8"/>
    <w:rsid w:val="00F36BF4"/>
    <w:rsid w:val="00F452C7"/>
    <w:rsid w:val="00F66E03"/>
    <w:rsid w:val="00F72E76"/>
    <w:rsid w:val="00F740F4"/>
    <w:rsid w:val="00F75626"/>
    <w:rsid w:val="00F762B9"/>
    <w:rsid w:val="00F90F71"/>
    <w:rsid w:val="00F920D6"/>
    <w:rsid w:val="00FA4550"/>
    <w:rsid w:val="00FB2698"/>
    <w:rsid w:val="00FB7D90"/>
    <w:rsid w:val="00FC4027"/>
    <w:rsid w:val="00FD781B"/>
    <w:rsid w:val="00FE0FFF"/>
    <w:rsid w:val="00FE19D0"/>
    <w:rsid w:val="00FE4A69"/>
    <w:rsid w:val="00FF0481"/>
    <w:rsid w:val="00FF3B94"/>
    <w:rsid w:val="00FF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041718"/>
  <w15:chartTrackingRefBased/>
  <w15:docId w15:val="{61C4374F-827E-4797-89E0-2E9E4DDBF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GB" w:eastAsia="en-US" w:bidi="ar-SA"/>
      </w:rPr>
    </w:rPrDefault>
    <w:pPrDefault>
      <w:pPr>
        <w:spacing w:line="3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FE6"/>
    <w:rPr>
      <w:rFonts w:cstheme="minorBidi"/>
    </w:rPr>
    <w:tblPr>
      <w:tblBorders>
        <w:top w:val="single" w:sz="8" w:space="0" w:color="AEAAAA" w:themeColor="background2" w:themeShade="BF"/>
        <w:left w:val="single" w:sz="8" w:space="0" w:color="AEAAAA" w:themeColor="background2" w:themeShade="BF"/>
        <w:bottom w:val="single" w:sz="8" w:space="0" w:color="AEAAAA" w:themeColor="background2" w:themeShade="BF"/>
        <w:right w:val="single" w:sz="8" w:space="0" w:color="AEAAAA" w:themeColor="background2" w:themeShade="BF"/>
        <w:insideH w:val="single" w:sz="8" w:space="0" w:color="AEAAAA" w:themeColor="background2" w:themeShade="BF"/>
        <w:insideV w:val="single" w:sz="8" w:space="0" w:color="AEAAAA" w:themeColor="background2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CE1AF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AF0"/>
  </w:style>
  <w:style w:type="paragraph" w:styleId="Footer">
    <w:name w:val="footer"/>
    <w:basedOn w:val="Normal"/>
    <w:link w:val="FooterChar"/>
    <w:uiPriority w:val="99"/>
    <w:unhideWhenUsed/>
    <w:rsid w:val="00CE1AF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AF0"/>
  </w:style>
  <w:style w:type="paragraph" w:styleId="ListParagraph">
    <w:name w:val="List Paragraph"/>
    <w:basedOn w:val="Normal"/>
    <w:uiPriority w:val="34"/>
    <w:qFormat/>
    <w:rsid w:val="00F740F4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790AC7"/>
    <w:pPr>
      <w:spacing w:after="80" w:line="240" w:lineRule="auto"/>
    </w:pPr>
    <w:rPr>
      <w:rFonts w:eastAsiaTheme="minorEastAsia" w:cs="Times New Roman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C83ABA"/>
    <w:pPr>
      <w:spacing w:after="80" w:line="240" w:lineRule="auto"/>
    </w:pPr>
    <w:rPr>
      <w:rFonts w:eastAsiaTheme="minorEastAsia" w:cs="Times New Roman"/>
      <w:szCs w:val="22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698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698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021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21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21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sus\Desktop\UPDATED_NOWS_components_DefaultsUpdated\NOW%20Letter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C:\Users\Asus\Desktop\UPDATED_NOWS_components_DefaultsUpdated\NOW Letter Template.dotx</Template>
  <TotalTime>88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Hurst</dc:creator>
  <cp:keywords/>
  <dc:description/>
  <cp:lastModifiedBy>Ashwin Anaveri</cp:lastModifiedBy>
  <cp:revision>158</cp:revision>
  <dcterms:created xsi:type="dcterms:W3CDTF">2020-11-26T11:44:00Z</dcterms:created>
  <dcterms:modified xsi:type="dcterms:W3CDTF">2021-09-22T19:43:00Z</dcterms:modified>
</cp:coreProperties>
</file>