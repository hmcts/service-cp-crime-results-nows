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094E" w14:textId="2A412CCF" w:rsidR="00574347" w:rsidRDefault="00924800" w:rsidP="00830C54">
      <w:pPr>
        <w:spacing w:after="80" w:line="240" w:lineRule="auto"/>
        <w:jc w:val="center"/>
      </w:pPr>
      <w:r w:rsidRPr="00485D92">
        <w:rPr>
          <w:b/>
          <w:bCs/>
          <w:sz w:val="36"/>
          <w:szCs w:val="36"/>
        </w:rPr>
        <w:t>&lt;&lt;</w:t>
      </w:r>
      <w:proofErr w:type="spellStart"/>
      <w:r w:rsidRPr="00485D92">
        <w:rPr>
          <w:b/>
          <w:bCs/>
          <w:sz w:val="36"/>
          <w:szCs w:val="36"/>
        </w:rPr>
        <w:t>orderName</w:t>
      </w:r>
      <w:proofErr w:type="spellEnd"/>
      <w:r w:rsidRPr="00485D92">
        <w:rPr>
          <w:b/>
          <w:bCs/>
          <w:sz w:val="36"/>
          <w:szCs w:val="36"/>
        </w:rPr>
        <w:t>&gt;&gt;</w: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516"/>
        <w:gridCol w:w="5349"/>
      </w:tblGrid>
      <w:tr w:rsidR="005C1C47" w:rsidRPr="00485D92" w14:paraId="4A93F30B" w14:textId="77777777" w:rsidTr="00E00DA0">
        <w:trPr>
          <w:cantSplit/>
        </w:trPr>
        <w:tc>
          <w:tcPr>
            <w:tcW w:w="10206" w:type="dxa"/>
            <w:gridSpan w:val="3"/>
          </w:tcPr>
          <w:p w14:paraId="335E7AA6" w14:textId="77777777" w:rsidR="005C1C47" w:rsidRPr="003A55FD" w:rsidRDefault="005C1C47" w:rsidP="0006511A">
            <w:pPr>
              <w:rPr>
                <w:b/>
                <w:bCs/>
                <w:color w:val="000000"/>
              </w:rPr>
            </w:pPr>
          </w:p>
        </w:tc>
      </w:tr>
      <w:tr w:rsidR="006C3D25" w:rsidRPr="00485D92" w14:paraId="16C118E5" w14:textId="77777777" w:rsidTr="00E00DA0">
        <w:trPr>
          <w:cantSplit/>
        </w:trPr>
        <w:tc>
          <w:tcPr>
            <w:tcW w:w="10206" w:type="dxa"/>
            <w:gridSpan w:val="3"/>
          </w:tcPr>
          <w:p w14:paraId="5907AE93" w14:textId="0F15A2A7" w:rsidR="006C3D25" w:rsidRPr="003A55FD" w:rsidRDefault="006C3D25" w:rsidP="006C3D25">
            <w:pPr>
              <w:rPr>
                <w:b/>
                <w:bCs/>
                <w:color w:val="000000"/>
              </w:rPr>
            </w:pPr>
            <w:r w:rsidRPr="005D0442">
              <w:rPr>
                <w:color w:val="000000"/>
              </w:rPr>
              <w:t xml:space="preserve">To: </w:t>
            </w:r>
            <w:r>
              <w:rPr>
                <w:color w:val="000000"/>
              </w:rPr>
              <w:t>&lt;&lt;</w:t>
            </w:r>
            <w:proofErr w:type="spellStart"/>
            <w:r>
              <w:rPr>
                <w:color w:val="000000"/>
              </w:rPr>
              <w:t>dp.value</w:t>
            </w:r>
            <w:proofErr w:type="spellEnd"/>
            <w:r>
              <w:rPr>
                <w:color w:val="000000"/>
              </w:rPr>
              <w:t>(‘</w:t>
            </w:r>
            <w:proofErr w:type="spellStart"/>
            <w:r w:rsidRPr="006C3D25">
              <w:rPr>
                <w:color w:val="000000"/>
              </w:rPr>
              <w:t>conveyorcustodiannameOrganisationName</w:t>
            </w:r>
            <w:proofErr w:type="spellEnd"/>
            <w:r>
              <w:rPr>
                <w:color w:val="000000"/>
              </w:rPr>
              <w:t>’)&gt;&gt; and the Governor of &lt;</w:t>
            </w:r>
            <w:r w:rsidR="008977D4">
              <w:rPr>
                <w:color w:val="000000"/>
              </w:rPr>
              <w:t>&lt;</w:t>
            </w:r>
            <w:proofErr w:type="spellStart"/>
            <w:r w:rsidR="008977D4">
              <w:rPr>
                <w:color w:val="000000"/>
              </w:rPr>
              <w:t>dp.value</w:t>
            </w:r>
            <w:proofErr w:type="spellEnd"/>
            <w:r w:rsidR="008977D4">
              <w:rPr>
                <w:color w:val="000000"/>
              </w:rPr>
              <w:t>(‘</w:t>
            </w:r>
            <w:proofErr w:type="spellStart"/>
            <w:r w:rsidR="008977D4" w:rsidRPr="008977D4">
              <w:rPr>
                <w:color w:val="000000"/>
              </w:rPr>
              <w:t>prisonOrganisationName</w:t>
            </w:r>
            <w:proofErr w:type="spellEnd"/>
            <w:r w:rsidR="008977D4">
              <w:rPr>
                <w:color w:val="000000"/>
              </w:rPr>
              <w:t>’)&gt;</w:t>
            </w:r>
            <w:r>
              <w:rPr>
                <w:color w:val="000000"/>
              </w:rPr>
              <w:t>&gt;</w:t>
            </w:r>
          </w:p>
        </w:tc>
      </w:tr>
      <w:tr w:rsidR="006C3D25" w:rsidRPr="00485D92" w14:paraId="2146ACE6" w14:textId="77777777" w:rsidTr="00E00DA0">
        <w:trPr>
          <w:cantSplit/>
        </w:trPr>
        <w:tc>
          <w:tcPr>
            <w:tcW w:w="10206" w:type="dxa"/>
            <w:gridSpan w:val="3"/>
          </w:tcPr>
          <w:p w14:paraId="4D6DE091" w14:textId="77777777" w:rsidR="004734F9" w:rsidRDefault="004734F9" w:rsidP="004734F9">
            <w:pPr>
              <w:rPr>
                <w:sz w:val="16"/>
                <w:szCs w:val="16"/>
              </w:rPr>
            </w:pPr>
            <w:r w:rsidRPr="000D618A">
              <w:rPr>
                <w:sz w:val="16"/>
                <w:szCs w:val="16"/>
              </w:rPr>
              <w:t>&lt;&lt;$</w:t>
            </w:r>
            <w:proofErr w:type="spellStart"/>
            <w:r w:rsidRPr="000D618A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0D618A">
              <w:rPr>
                <w:sz w:val="16"/>
                <w:szCs w:val="16"/>
              </w:rPr>
              <w:t>=false&gt;&gt;</w:t>
            </w:r>
          </w:p>
          <w:p w14:paraId="0B4CF74A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22B798D8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</w:t>
            </w:r>
            <w:proofErr w:type="gramStart"/>
            <w:r w:rsidRPr="00613AA9">
              <w:rPr>
                <w:rFonts w:cs="Arial"/>
              </w:rPr>
              <w:t>_{</w:t>
            </w:r>
            <w:proofErr w:type="gramEnd"/>
            <w:r w:rsidRPr="00613AA9">
              <w:rPr>
                <w:rFonts w:cs="Arial"/>
              </w:rPr>
              <w:t>$</w:t>
            </w:r>
            <w:proofErr w:type="spellStart"/>
            <w:r w:rsidRPr="00613AA9">
              <w:rPr>
                <w:rFonts w:cs="Arial"/>
              </w:rPr>
              <w:t>this.resultDefinitionGroup</w:t>
            </w:r>
            <w:proofErr w:type="spellEnd"/>
            <w:r w:rsidRPr="00613AA9">
              <w:rPr>
                <w:rFonts w:cs="Arial"/>
              </w:rPr>
              <w:t xml:space="preserve"> &gt; 0}&gt;&gt;</w:t>
            </w:r>
          </w:p>
          <w:p w14:paraId="786F4A77" w14:textId="3867B317" w:rsidR="004734F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</w:t>
            </w:r>
            <w:r w:rsidR="00C658BC" w:rsidRPr="00C658BC">
              <w:rPr>
                <w:rFonts w:cs="Arial"/>
              </w:rPr>
              <w:t>$</w:t>
            </w:r>
            <w:proofErr w:type="gramStart"/>
            <w:r w:rsidR="00C658BC" w:rsidRPr="00C658BC">
              <w:rPr>
                <w:rFonts w:cs="Arial"/>
              </w:rPr>
              <w:t>root.plh.includes</w:t>
            </w:r>
            <w:proofErr w:type="gramEnd"/>
            <w:r w:rsidR="00C658BC" w:rsidRPr="00C658BC">
              <w:rPr>
                <w:rFonts w:cs="Arial"/>
              </w:rPr>
              <w:t>(replace(resultDefinitionGroup,‘,’,‘;’),</w:t>
            </w:r>
            <w:r w:rsidRPr="00613AA9">
              <w:rPr>
                <w:rFonts w:cs="Arial"/>
              </w:rPr>
              <w:t>’Bail Conditions’)}&gt;&gt;</w:t>
            </w:r>
          </w:p>
          <w:p w14:paraId="670CD7CE" w14:textId="46252EA1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</w:t>
            </w:r>
            <w:r w:rsidRPr="00C9729C">
              <w:rPr>
                <w:rFonts w:cs="Arial"/>
              </w:rPr>
              <w:t>prompts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6088B9AE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0D618A">
              <w:rPr>
                <w:sz w:val="16"/>
                <w:szCs w:val="16"/>
              </w:rPr>
              <w:t>&lt;&lt;$</w:t>
            </w:r>
            <w:proofErr w:type="spellStart"/>
            <w:r w:rsidRPr="000D618A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0D618A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true</w:t>
            </w:r>
            <w:r w:rsidRPr="000D618A">
              <w:rPr>
                <w:sz w:val="16"/>
                <w:szCs w:val="16"/>
              </w:rPr>
              <w:t>&gt;&gt;</w:t>
            </w:r>
          </w:p>
          <w:p w14:paraId="04B60C25" w14:textId="3165F6D9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78482B30" w14:textId="4CA8D9BD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03ADCE9F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4D5DC475" w14:textId="3DDC58BE" w:rsidR="006C3D25" w:rsidRPr="003A55FD" w:rsidRDefault="004734F9" w:rsidP="004734F9">
            <w:pPr>
              <w:rPr>
                <w:b/>
                <w:bCs/>
                <w:color w:val="000000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es_distinctResults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</w:tc>
      </w:tr>
      <w:tr w:rsidR="006C3D25" w:rsidRPr="00485D92" w14:paraId="7E08C085" w14:textId="77777777" w:rsidTr="00E00DA0">
        <w:trPr>
          <w:cantSplit/>
        </w:trPr>
        <w:tc>
          <w:tcPr>
            <w:tcW w:w="10206" w:type="dxa"/>
            <w:gridSpan w:val="3"/>
          </w:tcPr>
          <w:p w14:paraId="5C4FD770" w14:textId="4CE4BC6F" w:rsidR="006C3D25" w:rsidRPr="00485D92" w:rsidRDefault="006C3D25" w:rsidP="006C3D25">
            <w:pPr>
              <w:rPr>
                <w:rFonts w:cs="Arial"/>
              </w:rPr>
            </w:pPr>
            <w:r w:rsidRPr="003A55FD">
              <w:rPr>
                <w:rFonts w:cs="Arial"/>
                <w:b/>
                <w:bCs/>
                <w:color w:val="000000"/>
              </w:rPr>
              <w:t xml:space="preserve">Date of </w:t>
            </w:r>
            <w:r w:rsidRPr="0084143E">
              <w:rPr>
                <w:rFonts w:cs="Arial"/>
                <w:b/>
                <w:bCs/>
                <w:color w:val="000000"/>
              </w:rPr>
              <w:t>warrant</w:t>
            </w:r>
            <w:r>
              <w:rPr>
                <w:rFonts w:cs="Arial"/>
                <w:b/>
                <w:bCs/>
                <w:color w:val="000000"/>
              </w:rPr>
              <w:t xml:space="preserve"> </w:t>
            </w:r>
            <w:r w:rsidRPr="008749DB">
              <w:rPr>
                <w:rFonts w:cs="Arial"/>
              </w:rPr>
              <w:t>&lt;</w:t>
            </w:r>
            <w:proofErr w:type="gramStart"/>
            <w:r w:rsidRPr="008749DB">
              <w:rPr>
                <w:rFonts w:cs="Arial"/>
              </w:rPr>
              <w:t>&lt;{</w:t>
            </w:r>
            <w:proofErr w:type="spellStart"/>
            <w:proofErr w:type="gramEnd"/>
            <w:r w:rsidRPr="008749DB">
              <w:rPr>
                <w:rFonts w:cs="Arial"/>
              </w:rPr>
              <w:t>dateFormat</w:t>
            </w:r>
            <w:proofErr w:type="spellEnd"/>
            <w:r w:rsidRPr="008749DB">
              <w:rPr>
                <w:rFonts w:cs="Arial"/>
              </w:rPr>
              <w:t>(</w:t>
            </w:r>
            <w:proofErr w:type="spellStart"/>
            <w:r w:rsidRPr="008749DB">
              <w:rPr>
                <w:rFonts w:cs="Arial"/>
              </w:rPr>
              <w:t>orderDate</w:t>
            </w:r>
            <w:proofErr w:type="spellEnd"/>
            <w:r w:rsidRPr="008749DB">
              <w:rPr>
                <w:rFonts w:cs="Arial"/>
              </w:rPr>
              <w:t xml:space="preserve">, ‘dd MMMM </w:t>
            </w:r>
            <w:proofErr w:type="spellStart"/>
            <w:r w:rsidRPr="008749DB">
              <w:rPr>
                <w:rFonts w:cs="Arial"/>
              </w:rPr>
              <w:t>yyyy</w:t>
            </w:r>
            <w:proofErr w:type="spellEnd"/>
            <w:r w:rsidRPr="008749DB">
              <w:rPr>
                <w:rFonts w:cs="Arial"/>
              </w:rPr>
              <w:t>’, ‘</w:t>
            </w:r>
            <w:proofErr w:type="spellStart"/>
            <w:r w:rsidRPr="008749DB">
              <w:rPr>
                <w:rFonts w:cs="Arial"/>
              </w:rPr>
              <w:t>yyyy</w:t>
            </w:r>
            <w:proofErr w:type="spellEnd"/>
            <w:r w:rsidRPr="008749DB">
              <w:rPr>
                <w:rFonts w:cs="Arial"/>
              </w:rPr>
              <w:t>-MM-dd’)}&gt;&gt;</w:t>
            </w:r>
            <w:r w:rsidRPr="003A55FD">
              <w:rPr>
                <w:rFonts w:cs="Arial"/>
                <w:color w:val="000000"/>
              </w:rPr>
              <w:t xml:space="preserve">  </w:t>
            </w:r>
            <w:r>
              <w:rPr>
                <w:rFonts w:eastAsia="Arial" w:cs="Arial"/>
              </w:rPr>
              <w:t>&lt;&lt;cs_{</w:t>
            </w:r>
            <w:proofErr w:type="spellStart"/>
            <w:r>
              <w:rPr>
                <w:rFonts w:eastAsia="Arial" w:cs="Arial"/>
              </w:rPr>
              <w:t>amendmentDate</w:t>
            </w:r>
            <w:proofErr w:type="spellEnd"/>
            <w:r>
              <w:rPr>
                <w:rFonts w:eastAsia="Arial" w:cs="Arial"/>
              </w:rPr>
              <w:t xml:space="preserve"> &gt; 0}&gt;&gt;    </w:t>
            </w:r>
            <w:r>
              <w:rPr>
                <w:rFonts w:eastAsia="Arial" w:cs="Arial"/>
                <w:b/>
              </w:rPr>
              <w:t>Amended on</w:t>
            </w:r>
            <w:r>
              <w:rPr>
                <w:rFonts w:eastAsia="Arial" w:cs="Arial"/>
              </w:rPr>
              <w:t xml:space="preserve"> &lt;&lt;{</w:t>
            </w:r>
            <w:proofErr w:type="spellStart"/>
            <w:r>
              <w:rPr>
                <w:rFonts w:eastAsia="Arial" w:cs="Arial"/>
              </w:rPr>
              <w:t>dateFormat</w:t>
            </w:r>
            <w:proofErr w:type="spellEnd"/>
            <w:r>
              <w:rPr>
                <w:rFonts w:eastAsia="Arial" w:cs="Arial"/>
              </w:rPr>
              <w:t>(</w:t>
            </w:r>
            <w:proofErr w:type="spellStart"/>
            <w:r>
              <w:rPr>
                <w:rFonts w:eastAsia="Arial" w:cs="Arial"/>
              </w:rPr>
              <w:t>amendmentdate</w:t>
            </w:r>
            <w:proofErr w:type="spellEnd"/>
            <w:r>
              <w:rPr>
                <w:rFonts w:eastAsia="Arial" w:cs="Arial"/>
              </w:rPr>
              <w:t xml:space="preserve">, ‘dd MMMM </w:t>
            </w:r>
            <w:proofErr w:type="spellStart"/>
            <w:r>
              <w:rPr>
                <w:rFonts w:eastAsia="Arial" w:cs="Arial"/>
              </w:rPr>
              <w:t>yyyy</w:t>
            </w:r>
            <w:proofErr w:type="spellEnd"/>
            <w:r>
              <w:rPr>
                <w:rFonts w:eastAsia="Arial" w:cs="Arial"/>
              </w:rPr>
              <w:t>’, ‘</w:t>
            </w:r>
            <w:proofErr w:type="spellStart"/>
            <w:r>
              <w:rPr>
                <w:rFonts w:eastAsia="Arial" w:cs="Arial"/>
              </w:rPr>
              <w:t>yyyy</w:t>
            </w:r>
            <w:proofErr w:type="spellEnd"/>
            <w:r>
              <w:rPr>
                <w:rFonts w:eastAsia="Arial" w:cs="Arial"/>
              </w:rPr>
              <w:t>-MM-dd’)}&gt;&gt;&lt;&lt;es_&gt;&gt;</w:t>
            </w:r>
          </w:p>
        </w:tc>
      </w:tr>
      <w:tr w:rsidR="006C3D25" w14:paraId="045792A6" w14:textId="77777777" w:rsidTr="00E00DA0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0CEB08B" w14:textId="31796C36" w:rsidR="006C3D25" w:rsidRDefault="006C3D25" w:rsidP="006C3D25">
            <w:pPr>
              <w:jc w:val="right"/>
            </w:pPr>
          </w:p>
        </w:tc>
      </w:tr>
      <w:tr w:rsidR="00AE7ED6" w14:paraId="5D131535" w14:textId="77777777" w:rsidTr="00AE7ED6">
        <w:trPr>
          <w:cantSplit/>
        </w:trPr>
        <w:tc>
          <w:tcPr>
            <w:tcW w:w="4341" w:type="dxa"/>
            <w:tcMar>
              <w:left w:w="0" w:type="dxa"/>
              <w:right w:w="0" w:type="dxa"/>
            </w:tcMar>
          </w:tcPr>
          <w:p w14:paraId="578FCEED" w14:textId="074BDA23" w:rsidR="00AE7ED6" w:rsidRPr="00A94C16" w:rsidRDefault="00AE7ED6" w:rsidP="00AE7E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Person</w:t>
            </w:r>
          </w:p>
          <w:p w14:paraId="43023A61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&lt;&lt;defendant.name&gt;&gt;</w:t>
            </w:r>
          </w:p>
          <w:p w14:paraId="478684BD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defendant.address</w:t>
            </w:r>
            <w:proofErr w:type="gramEnd"/>
            <w:r w:rsidRPr="00A5165C">
              <w:rPr>
                <w:rFonts w:cs="Arial"/>
              </w:rPr>
              <w:t>.line1&gt;&gt;</w:t>
            </w:r>
          </w:p>
          <w:p w14:paraId="0E9F16E9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.address.line2&gt;&gt;</w:t>
            </w:r>
          </w:p>
          <w:p w14:paraId="083EB0BB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.address.line3&gt;&gt;</w:t>
            </w:r>
          </w:p>
          <w:p w14:paraId="680E9F5E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.address.line4&gt;&gt;</w:t>
            </w:r>
          </w:p>
          <w:p w14:paraId="1404C426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op:defendant</w:t>
            </w:r>
            <w:proofErr w:type="gramEnd"/>
            <w:r w:rsidRPr="00A5165C">
              <w:rPr>
                <w:rFonts w:cs="Arial"/>
              </w:rPr>
              <w:t>.address.line5&gt;&gt;</w:t>
            </w:r>
          </w:p>
          <w:p w14:paraId="4245B814" w14:textId="15E5A7F8" w:rsidR="00AE7ED6" w:rsidRDefault="00AE7ED6" w:rsidP="00AE7ED6">
            <w:pPr>
              <w:tabs>
                <w:tab w:val="left" w:pos="231"/>
              </w:tabs>
            </w:pPr>
            <w:r w:rsidRPr="00A5165C">
              <w:rPr>
                <w:rFonts w:cs="Arial"/>
              </w:rPr>
              <w:t>&lt;&lt;</w:t>
            </w:r>
            <w:proofErr w:type="spellStart"/>
            <w:proofErr w:type="gramStart"/>
            <w:r w:rsidRPr="00A5165C">
              <w:rPr>
                <w:rFonts w:cs="Arial"/>
              </w:rPr>
              <w:t>defendant.address</w:t>
            </w:r>
            <w:proofErr w:type="gramEnd"/>
            <w:r w:rsidRPr="00A5165C">
              <w:rPr>
                <w:rFonts w:cs="Arial"/>
              </w:rPr>
              <w:t>.postCode</w:t>
            </w:r>
            <w:proofErr w:type="spellEnd"/>
            <w:r w:rsidRPr="00A5165C">
              <w:rPr>
                <w:rFonts w:cs="Arial"/>
              </w:rPr>
              <w:t>&gt;&gt;</w:t>
            </w:r>
          </w:p>
        </w:tc>
        <w:tc>
          <w:tcPr>
            <w:tcW w:w="516" w:type="dxa"/>
          </w:tcPr>
          <w:p w14:paraId="07B3B980" w14:textId="77777777" w:rsidR="00AE7ED6" w:rsidRDefault="00AE7ED6" w:rsidP="006C3D25">
            <w:pPr>
              <w:jc w:val="right"/>
            </w:pPr>
          </w:p>
        </w:tc>
        <w:tc>
          <w:tcPr>
            <w:tcW w:w="5349" w:type="dxa"/>
          </w:tcPr>
          <w:p w14:paraId="3CB73FB0" w14:textId="216AED36" w:rsidR="00AE7ED6" w:rsidRPr="00065358" w:rsidRDefault="00065358" w:rsidP="00DD2083">
            <w:pPr>
              <w:contextualSpacing/>
              <w:jc w:val="right"/>
              <w:rPr>
                <w:rFonts w:cs="Arial"/>
              </w:rPr>
            </w:pPr>
            <w:r w:rsidRPr="00CA1452">
              <w:rPr>
                <w:rFonts w:cs="Arial"/>
                <w:b/>
                <w:bCs/>
                <w:color w:val="000000"/>
                <w:shd w:val="clear" w:color="auto" w:fill="FFFFFF"/>
              </w:rPr>
              <w:t>Case</w:t>
            </w:r>
            <w:r>
              <w:rPr>
                <w:rFonts w:cs="Arial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CA1452">
              <w:rPr>
                <w:rFonts w:cs="Arial"/>
                <w:b/>
                <w:bCs/>
                <w:color w:val="000000"/>
                <w:shd w:val="clear" w:color="auto" w:fill="FFFFFF"/>
              </w:rPr>
              <w:t>reference</w:t>
            </w:r>
            <w:r>
              <w:rPr>
                <w:rFonts w:cs="Arial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rs_caseApplicationReferences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</w:t>
            </w:r>
            <w:r w:rsidRPr="00CA1452">
              <w:rPr>
                <w:rFonts w:cs="Arial"/>
                <w:color w:val="000000"/>
                <w:bdr w:val="none" w:sz="0" w:space="0" w:color="auto" w:frame="1"/>
                <w:shd w:val="clear" w:color="auto" w:fill="FFFFFF"/>
              </w:rPr>
              <w:t>&lt;&lt;$this&gt;&gt;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&lt;&lt;cs_{$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idx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!= $size-1}&gt;&gt;&lt;&lt;$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nl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&gt;&gt;&lt;&lt;es_&gt;&gt;&lt;&lt;es_&gt;&gt; &lt;&lt;cs_{length(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defendant.dateOfBirth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)&gt;0}&gt;&gt;&lt;&lt;$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nl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</w:t>
            </w:r>
            <w:r w:rsidRPr="00CA1452">
              <w:rPr>
                <w:rFonts w:cs="Arial"/>
                <w:b/>
                <w:bCs/>
                <w:bdr w:val="none" w:sz="0" w:space="0" w:color="auto" w:frame="1"/>
                <w:shd w:val="clear" w:color="auto" w:fill="FFFFFF"/>
              </w:rPr>
              <w:t>Date of birth</w:t>
            </w:r>
            <w:r w:rsidRPr="00CA1452">
              <w:rPr>
                <w:rFonts w:cs="Arial"/>
                <w:color w:val="000000"/>
                <w:bdr w:val="none" w:sz="0" w:space="0" w:color="auto" w:frame="1"/>
                <w:shd w:val="clear" w:color="auto" w:fill="FFFFFF"/>
              </w:rPr>
              <w:t> &lt;&lt;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{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dateFormat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(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op:defendant.dateOfBirth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, ‘dd MMMM 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yyyy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’, ‘yyyy-MM-dd’)}</w:t>
            </w:r>
            <w:r w:rsidRPr="00CA1452">
              <w:rPr>
                <w:rFonts w:cs="Arial"/>
                <w:color w:val="000000"/>
                <w:bdr w:val="none" w:sz="0" w:space="0" w:color="auto" w:frame="1"/>
                <w:shd w:val="clear" w:color="auto" w:fill="FFFFFF"/>
              </w:rPr>
              <w:t>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&lt;&lt;es_&gt;&gt;</w:t>
            </w:r>
            <w:r w:rsidR="00AE7ED6" w:rsidRPr="00A5165C">
              <w:rPr>
                <w:rFonts w:cs="Arial"/>
              </w:rPr>
              <w:t>&lt;&lt;cs_{length(defendant.</w:t>
            </w:r>
            <w:r w:rsidR="00AE7ED6">
              <w:rPr>
                <w:rFonts w:cs="Arial"/>
              </w:rPr>
              <w:t>nationality</w:t>
            </w:r>
            <w:r w:rsidR="00AE7ED6" w:rsidRPr="00A5165C">
              <w:rPr>
                <w:rFonts w:cs="Arial"/>
              </w:rPr>
              <w:t>)&gt;0}&gt;&gt;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&lt;&lt;$nl&gt;&gt;</w:t>
            </w:r>
            <w:r w:rsidR="00AE7ED6">
              <w:rPr>
                <w:rFonts w:cs="Arial"/>
                <w:b/>
                <w:bCs/>
              </w:rPr>
              <w:t>Nationality</w:t>
            </w:r>
            <w:r w:rsidR="001F5561">
              <w:rPr>
                <w:rFonts w:cs="Arial"/>
              </w:rPr>
              <w:t xml:space="preserve">  </w:t>
            </w:r>
            <w:r w:rsidR="00AE7ED6" w:rsidRPr="00A5165C">
              <w:rPr>
                <w:rFonts w:cs="Arial"/>
              </w:rPr>
              <w:t>&lt;&lt;{</w:t>
            </w:r>
            <w:r w:rsidR="00AE7ED6">
              <w:rPr>
                <w:rFonts w:cs="Arial"/>
              </w:rPr>
              <w:t>defendant.nationality</w:t>
            </w:r>
            <w:r w:rsidR="00AE7ED6" w:rsidRPr="00A5165C">
              <w:rPr>
                <w:rFonts w:cs="Arial"/>
              </w:rPr>
              <w:t>}&gt;&gt;&lt;&lt;es_&gt;&gt;&lt;&lt;cs_{length(defendant.</w:t>
            </w:r>
            <w:r w:rsidR="00AE7ED6">
              <w:rPr>
                <w:rFonts w:cs="Arial"/>
              </w:rPr>
              <w:t>pncId</w:t>
            </w:r>
            <w:r w:rsidR="00AE7ED6" w:rsidRPr="00A5165C">
              <w:rPr>
                <w:rFonts w:cs="Arial"/>
              </w:rPr>
              <w:t>)&gt;0}&gt;&gt;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&lt;&lt;$nl&gt;&gt;</w:t>
            </w:r>
            <w:r w:rsidR="00AE7ED6">
              <w:rPr>
                <w:rFonts w:cs="Arial"/>
                <w:b/>
                <w:bCs/>
              </w:rPr>
              <w:t>PNC ID</w:t>
            </w:r>
            <w:r w:rsidR="00DD2083">
              <w:rPr>
                <w:rFonts w:cs="Arial"/>
              </w:rPr>
              <w:t xml:space="preserve"> </w:t>
            </w:r>
            <w:r w:rsidR="00AE7ED6" w:rsidRPr="00A5165C">
              <w:rPr>
                <w:rFonts w:cs="Arial"/>
              </w:rPr>
              <w:t>&lt;&lt;{</w:t>
            </w:r>
            <w:proofErr w:type="spellStart"/>
            <w:r w:rsidR="00AE7ED6">
              <w:rPr>
                <w:rFonts w:cs="Arial"/>
              </w:rPr>
              <w:t>defendant.pncId</w:t>
            </w:r>
            <w:proofErr w:type="spellEnd"/>
            <w:r w:rsidR="00AE7ED6" w:rsidRPr="00A5165C">
              <w:rPr>
                <w:rFonts w:cs="Arial"/>
              </w:rPr>
              <w:t>}&gt;&gt;&lt;&lt;es_&gt;&gt;</w:t>
            </w:r>
            <w:r w:rsidR="00C26FBB" w:rsidRPr="00A5165C">
              <w:rPr>
                <w:rFonts w:cs="Arial"/>
              </w:rPr>
              <w:t>&lt;&lt;cs_{</w:t>
            </w:r>
            <w:proofErr w:type="spellStart"/>
            <w:r w:rsidR="00C26FBB">
              <w:rPr>
                <w:rFonts w:cs="Arial"/>
              </w:rPr>
              <w:t>dp.exists</w:t>
            </w:r>
            <w:proofErr w:type="spellEnd"/>
            <w:r w:rsidR="00C26FBB">
              <w:rPr>
                <w:rFonts w:cs="Arial"/>
              </w:rPr>
              <w:t>(‘</w:t>
            </w:r>
            <w:proofErr w:type="spellStart"/>
            <w:r w:rsidR="00C26FBB" w:rsidRPr="00C26FBB">
              <w:rPr>
                <w:rFonts w:cs="Arial"/>
              </w:rPr>
              <w:t>nCAReference</w:t>
            </w:r>
            <w:proofErr w:type="spellEnd"/>
            <w:r w:rsidR="00C26FBB">
              <w:rPr>
                <w:rFonts w:cs="Arial"/>
              </w:rPr>
              <w:t>’)</w:t>
            </w:r>
            <w:r w:rsidR="00C26FBB" w:rsidRPr="00A5165C">
              <w:rPr>
                <w:rFonts w:cs="Arial"/>
              </w:rPr>
              <w:t>}&gt;&gt;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&lt;&lt;$</w:t>
            </w:r>
            <w:proofErr w:type="spellStart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nl</w:t>
            </w:r>
            <w:proofErr w:type="spellEnd"/>
            <w:r w:rsidRPr="00CA1452">
              <w:rPr>
                <w:rFonts w:cs="Arial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&gt;&gt;</w:t>
            </w:r>
            <w:r w:rsidR="00187D95" w:rsidRPr="00187D95">
              <w:rPr>
                <w:rFonts w:cs="Arial"/>
                <w:b/>
                <w:bCs/>
              </w:rPr>
              <w:t>NCA ref</w:t>
            </w:r>
            <w:r w:rsidR="00FA14C7">
              <w:rPr>
                <w:rFonts w:cs="Arial"/>
                <w:b/>
                <w:bCs/>
              </w:rPr>
              <w:t xml:space="preserve"> </w:t>
            </w:r>
            <w:r w:rsidR="00C26FBB" w:rsidRPr="00A5165C">
              <w:rPr>
                <w:rFonts w:cs="Arial"/>
              </w:rPr>
              <w:t>&lt;&lt;</w:t>
            </w:r>
            <w:proofErr w:type="spellStart"/>
            <w:r w:rsidR="00491524">
              <w:rPr>
                <w:rFonts w:cs="Arial"/>
              </w:rPr>
              <w:t>dp.value</w:t>
            </w:r>
            <w:proofErr w:type="spellEnd"/>
            <w:r w:rsidR="00491524">
              <w:rPr>
                <w:rFonts w:cs="Arial"/>
              </w:rPr>
              <w:t>(‘</w:t>
            </w:r>
            <w:proofErr w:type="spellStart"/>
            <w:r w:rsidR="00491524" w:rsidRPr="00C26FBB">
              <w:rPr>
                <w:rFonts w:cs="Arial"/>
              </w:rPr>
              <w:t>nCAReference</w:t>
            </w:r>
            <w:proofErr w:type="spellEnd"/>
            <w:r w:rsidR="00491524">
              <w:rPr>
                <w:rFonts w:cs="Arial"/>
              </w:rPr>
              <w:t>’)</w:t>
            </w:r>
            <w:r w:rsidR="00C26FBB" w:rsidRPr="00A5165C">
              <w:rPr>
                <w:rFonts w:cs="Arial"/>
              </w:rPr>
              <w:t>&gt;&gt;&lt;&lt;es_&gt;&gt;</w:t>
            </w:r>
          </w:p>
        </w:tc>
      </w:tr>
      <w:tr w:rsidR="00AE7ED6" w14:paraId="11AB2EB2" w14:textId="77777777" w:rsidTr="00911ACC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A71FAB1" w14:textId="77777777" w:rsidR="00AE7ED6" w:rsidRDefault="00AE7ED6" w:rsidP="006C3D25">
            <w:pPr>
              <w:jc w:val="right"/>
            </w:pPr>
          </w:p>
        </w:tc>
      </w:tr>
      <w:tr w:rsidR="006C3D25" w14:paraId="71B69CB6" w14:textId="77777777" w:rsidTr="00590D66"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12A42EF2" w14:textId="2C4AD439" w:rsidR="006C3D25" w:rsidRDefault="00DB0831" w:rsidP="006C3D25">
            <w:pPr>
              <w:shd w:val="clear" w:color="auto" w:fill="FFFFFF"/>
              <w:rPr>
                <w:color w:val="000000"/>
              </w:rPr>
            </w:pPr>
            <w:r w:rsidRPr="00DB0831">
              <w:rPr>
                <w:color w:val="000000"/>
              </w:rPr>
              <w:t>Being a person in respect of whom a Part 1 Warrant has been issued by a judicial authority of a category 1 territory, namely</w:t>
            </w:r>
            <w:r w:rsidR="00AA1487" w:rsidRPr="00F728F4">
              <w:rPr>
                <w:color w:val="000000"/>
              </w:rPr>
              <w:t xml:space="preserve"> </w:t>
            </w:r>
            <w:r w:rsidR="006C3D25" w:rsidRPr="003D4CFD">
              <w:rPr>
                <w:rFonts w:cs="Arial"/>
              </w:rPr>
              <w:t>&lt;&lt;</w:t>
            </w:r>
            <w:proofErr w:type="spellStart"/>
            <w:r w:rsidR="006C3D25" w:rsidRPr="003D4CFD">
              <w:rPr>
                <w:rFonts w:cs="Arial"/>
              </w:rPr>
              <w:t>dp.value</w:t>
            </w:r>
            <w:proofErr w:type="spellEnd"/>
            <w:r w:rsidR="006C3D25" w:rsidRPr="003D4CFD">
              <w:rPr>
                <w:rFonts w:cs="Arial"/>
              </w:rPr>
              <w:t>(‘country’)&gt;&gt;</w:t>
            </w:r>
            <w:r>
              <w:t xml:space="preserve"> </w:t>
            </w:r>
            <w:r w:rsidRPr="00DB0831">
              <w:rPr>
                <w:rFonts w:cs="Arial"/>
              </w:rPr>
              <w:t>(hereinafter called the person) and having appeared today or been brought before me, the appropriate judge for the extradition hearing</w:t>
            </w:r>
            <w:r w:rsidR="00AA1487">
              <w:rPr>
                <w:color w:val="000000"/>
              </w:rPr>
              <w:t>.</w:t>
            </w:r>
          </w:p>
          <w:p w14:paraId="4DBC4D7F" w14:textId="7C1D468F" w:rsidR="00DB0831" w:rsidRDefault="00DB0831" w:rsidP="006C3D25">
            <w:pPr>
              <w:shd w:val="clear" w:color="auto" w:fill="FFFFFF"/>
              <w:rPr>
                <w:color w:val="000000"/>
              </w:rPr>
            </w:pPr>
          </w:p>
          <w:p w14:paraId="7C5F8FF7" w14:textId="4FC671D1" w:rsidR="00D07CFB" w:rsidRDefault="00D07CFB" w:rsidP="006C3D25">
            <w:pPr>
              <w:shd w:val="clear" w:color="auto" w:fill="FFFFFF"/>
              <w:rPr>
                <w:color w:val="000000"/>
              </w:rPr>
            </w:pPr>
            <w:r w:rsidRPr="00D07CFB">
              <w:rPr>
                <w:color w:val="000000"/>
              </w:rPr>
              <w:t>The person was discharged, and immediately the authority gave notice of intention to appeal against it under section 28</w:t>
            </w:r>
            <w:r w:rsidR="00830C86">
              <w:rPr>
                <w:color w:val="000000"/>
              </w:rPr>
              <w:t xml:space="preserve"> </w:t>
            </w:r>
            <w:r w:rsidRPr="00D07CFB">
              <w:rPr>
                <w:color w:val="000000"/>
              </w:rPr>
              <w:t>of the Extradition Act 2003</w:t>
            </w:r>
            <w:r>
              <w:rPr>
                <w:color w:val="000000"/>
              </w:rPr>
              <w:t>.</w:t>
            </w:r>
          </w:p>
          <w:p w14:paraId="0DF7B3CB" w14:textId="77777777" w:rsidR="00911ACC" w:rsidRPr="003D4CFD" w:rsidRDefault="00911ACC" w:rsidP="006C3D25">
            <w:pPr>
              <w:shd w:val="clear" w:color="auto" w:fill="FFFFFF"/>
              <w:rPr>
                <w:rFonts w:cs="Arial"/>
              </w:rPr>
            </w:pPr>
          </w:p>
          <w:p w14:paraId="10CE136C" w14:textId="77777777" w:rsidR="006C3D25" w:rsidRDefault="00B94B20" w:rsidP="00970923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</w:t>
            </w:r>
            <w:proofErr w:type="gramStart"/>
            <w:r>
              <w:rPr>
                <w:color w:val="000000"/>
              </w:rPr>
              <w:t>dp.label</w:t>
            </w:r>
            <w:proofErr w:type="gramEnd"/>
            <w:r>
              <w:rPr>
                <w:color w:val="000000"/>
              </w:rPr>
              <w:t>(‘</w:t>
            </w:r>
            <w:r w:rsidR="00590D66" w:rsidRPr="00590D66">
              <w:rPr>
                <w:color w:val="000000"/>
              </w:rPr>
              <w:t>remandBasisProceedingsUnderTheExtraditionAct2003Section</w:t>
            </w:r>
            <w:r w:rsidR="00590D66">
              <w:rPr>
                <w:color w:val="000000"/>
              </w:rPr>
              <w:t>’</w:t>
            </w:r>
            <w:r>
              <w:rPr>
                <w:color w:val="000000"/>
              </w:rPr>
              <w:t>)&gt;&gt; &lt;&lt;dp.value(‘</w:t>
            </w:r>
            <w:r w:rsidRPr="00B94B20">
              <w:rPr>
                <w:color w:val="000000"/>
              </w:rPr>
              <w:t>remandBasisProceedingsUnderTheExtraditionAct2003Section</w:t>
            </w:r>
            <w:r>
              <w:rPr>
                <w:color w:val="000000"/>
              </w:rPr>
              <w:t>’)&gt;&gt;</w:t>
            </w:r>
          </w:p>
          <w:p w14:paraId="4295AAD0" w14:textId="77777777" w:rsidR="00590D66" w:rsidRDefault="00590D66" w:rsidP="00970923">
            <w:pPr>
              <w:shd w:val="clear" w:color="auto" w:fill="FFFFFF"/>
              <w:rPr>
                <w:color w:val="000000"/>
              </w:rPr>
            </w:pPr>
          </w:p>
          <w:p w14:paraId="02C6C994" w14:textId="148DC1D3" w:rsidR="00590D66" w:rsidRDefault="00590D66" w:rsidP="00590D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 w:rsidRPr="00790DFC">
              <w:rPr>
                <w:color w:val="000000"/>
              </w:rPr>
              <w:t>The person is to be released upon complying with the following conditions:</w:t>
            </w:r>
          </w:p>
          <w:p w14:paraId="46A0B01C" w14:textId="77777777" w:rsidR="00F04C47" w:rsidRDefault="00F04C47" w:rsidP="00F04C4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451CB4C8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79502855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</w:t>
            </w:r>
            <w:proofErr w:type="gramStart"/>
            <w:r w:rsidRPr="00613AA9">
              <w:rPr>
                <w:rFonts w:cs="Arial"/>
              </w:rPr>
              <w:t>_{</w:t>
            </w:r>
            <w:proofErr w:type="gramEnd"/>
            <w:r w:rsidRPr="00613AA9">
              <w:rPr>
                <w:rFonts w:cs="Arial"/>
              </w:rPr>
              <w:t>$</w:t>
            </w:r>
            <w:proofErr w:type="spellStart"/>
            <w:r w:rsidRPr="00613AA9">
              <w:rPr>
                <w:rFonts w:cs="Arial"/>
              </w:rPr>
              <w:t>this.resultDefinitionGroup</w:t>
            </w:r>
            <w:proofErr w:type="spellEnd"/>
            <w:r w:rsidRPr="00613AA9">
              <w:rPr>
                <w:rFonts w:cs="Arial"/>
              </w:rPr>
              <w:t xml:space="preserve"> &gt; 0}&gt;&gt;</w:t>
            </w:r>
          </w:p>
          <w:p w14:paraId="13283041" w14:textId="7A92A65E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</w:t>
            </w:r>
            <w:r w:rsidR="00357C39" w:rsidRPr="00357C39">
              <w:rPr>
                <w:rFonts w:cs="Arial"/>
              </w:rPr>
              <w:t>$</w:t>
            </w:r>
            <w:proofErr w:type="gramStart"/>
            <w:r w:rsidR="00357C39" w:rsidRPr="00357C39">
              <w:rPr>
                <w:rFonts w:cs="Arial"/>
              </w:rPr>
              <w:t>root.plh.includes</w:t>
            </w:r>
            <w:proofErr w:type="gramEnd"/>
            <w:r w:rsidR="00357C39" w:rsidRPr="00357C39">
              <w:rPr>
                <w:rFonts w:cs="Arial"/>
              </w:rPr>
              <w:t>(replace(resultDefinitionGroup,‘,’,‘;’),</w:t>
            </w:r>
            <w:r w:rsidRPr="00613AA9">
              <w:rPr>
                <w:rFonts w:cs="Arial"/>
              </w:rPr>
              <w:t>’</w:t>
            </w:r>
            <w:r w:rsidR="000414EB" w:rsidRPr="000414EB">
              <w:rPr>
                <w:rFonts w:cs="Arial"/>
              </w:rPr>
              <w:t>Pre-release bail conditions</w:t>
            </w:r>
            <w:r w:rsidRPr="00613AA9">
              <w:rPr>
                <w:rFonts w:cs="Arial"/>
              </w:rPr>
              <w:t>’)}&gt;&gt;</w:t>
            </w:r>
          </w:p>
          <w:p w14:paraId="03615C1F" w14:textId="444714FA" w:rsidR="00863D25" w:rsidRPr="00863D25" w:rsidRDefault="00863D25" w:rsidP="009E778A">
            <w:pPr>
              <w:tabs>
                <w:tab w:val="right" w:pos="10198"/>
              </w:tabs>
              <w:spacing w:after="100"/>
              <w:rPr>
                <w:rFonts w:cs="Arial"/>
                <w:b/>
                <w:bCs/>
              </w:rPr>
            </w:pPr>
            <w:r w:rsidRPr="00863D25">
              <w:rPr>
                <w:rFonts w:cs="Arial"/>
                <w:b/>
                <w:bCs/>
              </w:rPr>
              <w:t>&lt;&lt;</w:t>
            </w:r>
            <w:r>
              <w:rPr>
                <w:rFonts w:cs="Arial"/>
                <w:b/>
                <w:bCs/>
              </w:rPr>
              <w:t>label</w:t>
            </w:r>
            <w:r w:rsidRPr="00863D25">
              <w:rPr>
                <w:rFonts w:cs="Arial"/>
                <w:b/>
                <w:bCs/>
              </w:rPr>
              <w:t>&gt;&gt;</w:t>
            </w:r>
          </w:p>
          <w:p w14:paraId="5CEF3355" w14:textId="60AA613D" w:rsidR="00863D25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</w:t>
            </w:r>
            <w:r w:rsidR="00C9729C" w:rsidRPr="00C9729C">
              <w:rPr>
                <w:rFonts w:cs="Arial"/>
              </w:rPr>
              <w:t>prompts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71A54E87" w14:textId="5E72EC26" w:rsidR="004734F9" w:rsidRPr="00613AA9" w:rsidRDefault="004734F9" w:rsidP="0002227C">
            <w:pPr>
              <w:tabs>
                <w:tab w:val="right" w:pos="10198"/>
              </w:tabs>
              <w:spacing w:after="100"/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r w:rsidR="00C9729C">
              <w:rPr>
                <w:rFonts w:cs="Arial"/>
              </w:rPr>
              <w:t>label</w:t>
            </w:r>
            <w:r w:rsidRPr="00613AA9">
              <w:rPr>
                <w:rFonts w:cs="Arial"/>
              </w:rPr>
              <w:t>&gt;&gt;</w:t>
            </w:r>
            <w:r w:rsidR="00E630EE">
              <w:rPr>
                <w:rFonts w:cs="Arial"/>
              </w:rPr>
              <w:t>:</w:t>
            </w:r>
            <w:r w:rsidR="00D12436">
              <w:rPr>
                <w:rFonts w:cs="Arial"/>
              </w:rPr>
              <w:t xml:space="preserve"> </w:t>
            </w:r>
            <w:r w:rsidR="00C9729C">
              <w:rPr>
                <w:rFonts w:cs="Arial"/>
              </w:rPr>
              <w:t>&lt;&lt;value&gt;&gt;</w:t>
            </w:r>
          </w:p>
          <w:p w14:paraId="6DC29776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5D3984F9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02AF2F16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20F4FDBA" w14:textId="005B2591" w:rsidR="00256469" w:rsidRPr="00970923" w:rsidRDefault="004734F9" w:rsidP="00BE3A4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es_distinctResults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</w:tc>
      </w:tr>
      <w:tr w:rsidR="00944364" w14:paraId="3BD92AA5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071BCA19" w14:textId="77777777" w:rsidR="00944364" w:rsidRPr="00131C93" w:rsidRDefault="00944364" w:rsidP="00944364">
            <w:pPr>
              <w:tabs>
                <w:tab w:val="right" w:pos="10198"/>
              </w:tabs>
              <w:rPr>
                <w:sz w:val="16"/>
                <w:szCs w:val="16"/>
              </w:rPr>
            </w:pPr>
            <w:r w:rsidRPr="00131C93">
              <w:rPr>
                <w:sz w:val="16"/>
                <w:szCs w:val="16"/>
              </w:rPr>
              <w:lastRenderedPageBreak/>
              <w:t>&lt;&lt;cs_{$</w:t>
            </w:r>
            <w:proofErr w:type="spellStart"/>
            <w:r w:rsidRPr="00131C93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131C93">
              <w:rPr>
                <w:sz w:val="16"/>
                <w:szCs w:val="16"/>
              </w:rPr>
              <w:t>}&gt;&gt;</w:t>
            </w:r>
          </w:p>
          <w:p w14:paraId="5024CF2A" w14:textId="77777777" w:rsidR="00944364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BE3A41">
              <w:rPr>
                <w:rFonts w:cs="Arial"/>
              </w:rPr>
              <w:t>The person is subject to the following conditions after release</w:t>
            </w:r>
          </w:p>
          <w:p w14:paraId="2F2C4CEF" w14:textId="77777777" w:rsidR="00944364" w:rsidRDefault="00944364" w:rsidP="0094436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</w:rPr>
            </w:pPr>
          </w:p>
          <w:p w14:paraId="51903C06" w14:textId="77777777" w:rsidR="00944364" w:rsidRPr="00613AA9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rs_distinctResults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255B8BCC" w14:textId="77777777" w:rsidR="00944364" w:rsidRPr="00613AA9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</w:t>
            </w:r>
            <w:proofErr w:type="gramStart"/>
            <w:r w:rsidRPr="00613AA9">
              <w:rPr>
                <w:rFonts w:cs="Arial"/>
              </w:rPr>
              <w:t>_{</w:t>
            </w:r>
            <w:proofErr w:type="gramEnd"/>
            <w:r w:rsidRPr="00613AA9">
              <w:rPr>
                <w:rFonts w:cs="Arial"/>
              </w:rPr>
              <w:t>$</w:t>
            </w:r>
            <w:proofErr w:type="spellStart"/>
            <w:r w:rsidRPr="00613AA9">
              <w:rPr>
                <w:rFonts w:cs="Arial"/>
              </w:rPr>
              <w:t>this.resultDefinitionGroup</w:t>
            </w:r>
            <w:proofErr w:type="spellEnd"/>
            <w:r w:rsidRPr="00613AA9">
              <w:rPr>
                <w:rFonts w:cs="Arial"/>
              </w:rPr>
              <w:t xml:space="preserve"> &gt; 0}&gt;&gt;</w:t>
            </w:r>
          </w:p>
          <w:p w14:paraId="440ECDE0" w14:textId="5FA73CFB" w:rsidR="00944364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</w:t>
            </w:r>
            <w:r w:rsidR="00BD04EE" w:rsidRPr="00BD04EE">
              <w:rPr>
                <w:rFonts w:cs="Arial"/>
              </w:rPr>
              <w:t>$root.plh.includes(replace(resultDefinitionGroup,‘,’,‘;’),</w:t>
            </w:r>
            <w:r w:rsidRPr="00613AA9">
              <w:rPr>
                <w:rFonts w:cs="Arial"/>
              </w:rPr>
              <w:t>’</w:t>
            </w:r>
            <w:r w:rsidRPr="00256469">
              <w:rPr>
                <w:rFonts w:cs="Arial"/>
              </w:rPr>
              <w:t>Bail conditions</w:t>
            </w:r>
            <w:r w:rsidRPr="00613AA9">
              <w:rPr>
                <w:rFonts w:cs="Arial"/>
              </w:rPr>
              <w:t>’)}&gt;&gt;</w:t>
            </w:r>
          </w:p>
          <w:p w14:paraId="06FCF022" w14:textId="77777777" w:rsidR="00944364" w:rsidRPr="00B3229A" w:rsidRDefault="00944364" w:rsidP="0090286D">
            <w:pPr>
              <w:tabs>
                <w:tab w:val="right" w:pos="10198"/>
              </w:tabs>
              <w:spacing w:after="100"/>
              <w:rPr>
                <w:rFonts w:cs="Arial"/>
                <w:b/>
                <w:bCs/>
              </w:rPr>
            </w:pPr>
            <w:r w:rsidRPr="00863D25">
              <w:rPr>
                <w:rFonts w:cs="Arial"/>
                <w:b/>
                <w:bCs/>
              </w:rPr>
              <w:t>&lt;&lt;</w:t>
            </w:r>
            <w:r>
              <w:rPr>
                <w:rFonts w:cs="Arial"/>
                <w:b/>
                <w:bCs/>
              </w:rPr>
              <w:t>label</w:t>
            </w:r>
            <w:r w:rsidRPr="00863D25">
              <w:rPr>
                <w:rFonts w:cs="Arial"/>
                <w:b/>
                <w:bCs/>
              </w:rPr>
              <w:t>&gt;&gt;</w:t>
            </w:r>
          </w:p>
          <w:p w14:paraId="3094EF17" w14:textId="77777777" w:rsidR="00944364" w:rsidRPr="00613AA9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rs_</w:t>
            </w:r>
            <w:r w:rsidRPr="00C9729C">
              <w:rPr>
                <w:rFonts w:cs="Arial"/>
              </w:rPr>
              <w:t>prompts</w:t>
            </w:r>
            <w:proofErr w:type="spellEnd"/>
            <w:r w:rsidRPr="00613AA9">
              <w:rPr>
                <w:rFonts w:cs="Arial"/>
              </w:rPr>
              <w:t>&gt;&gt;</w:t>
            </w:r>
          </w:p>
          <w:p w14:paraId="5CA51BAC" w14:textId="77777777" w:rsidR="00944364" w:rsidRPr="00613AA9" w:rsidRDefault="00944364" w:rsidP="00944364">
            <w:pPr>
              <w:tabs>
                <w:tab w:val="right" w:pos="10198"/>
              </w:tabs>
              <w:spacing w:after="100"/>
              <w:rPr>
                <w:rFonts w:cs="Arial"/>
              </w:rPr>
            </w:pPr>
            <w:r w:rsidRPr="00613AA9">
              <w:rPr>
                <w:rFonts w:cs="Arial"/>
              </w:rPr>
              <w:t>&lt;&lt;</w:t>
            </w:r>
            <w:r>
              <w:rPr>
                <w:rFonts w:cs="Arial"/>
              </w:rPr>
              <w:t>label</w:t>
            </w:r>
            <w:r w:rsidRPr="00613AA9">
              <w:rPr>
                <w:rFonts w:cs="Arial"/>
              </w:rPr>
              <w:t>&gt;&gt;</w:t>
            </w:r>
            <w:r>
              <w:rPr>
                <w:rFonts w:cs="Arial"/>
              </w:rPr>
              <w:t>: &lt;&lt;value&gt;&gt;</w:t>
            </w:r>
          </w:p>
          <w:p w14:paraId="452378EA" w14:textId="77777777" w:rsidR="00944364" w:rsidRPr="00613AA9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7CE28444" w14:textId="77777777" w:rsidR="00944364" w:rsidRPr="00613AA9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18F92E0D" w14:textId="77777777" w:rsidR="00944364" w:rsidRPr="00613AA9" w:rsidRDefault="00944364" w:rsidP="00944364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2968FDB1" w14:textId="2A685A40" w:rsidR="00944364" w:rsidRDefault="00944364" w:rsidP="00944364">
            <w:pPr>
              <w:shd w:val="clear" w:color="auto" w:fill="FFFFFF"/>
              <w:rPr>
                <w:color w:val="000000"/>
              </w:rPr>
            </w:pPr>
            <w:r w:rsidRPr="00613AA9">
              <w:rPr>
                <w:rFonts w:cs="Arial"/>
              </w:rPr>
              <w:t>&lt;&lt;</w:t>
            </w:r>
            <w:proofErr w:type="spellStart"/>
            <w:r w:rsidRPr="00613AA9">
              <w:rPr>
                <w:rFonts w:cs="Arial"/>
              </w:rPr>
              <w:t>es_distinctResults</w:t>
            </w:r>
            <w:proofErr w:type="spellEnd"/>
            <w:r w:rsidRPr="00613AA9">
              <w:rPr>
                <w:rFonts w:cs="Arial"/>
              </w:rPr>
              <w:t>&gt;&gt;</w:t>
            </w:r>
            <w:r w:rsidRPr="00131C93">
              <w:rPr>
                <w:rFonts w:cs="Arial"/>
                <w:sz w:val="16"/>
                <w:szCs w:val="16"/>
              </w:rPr>
              <w:t>&lt;&lt;es</w:t>
            </w:r>
            <w:r w:rsidRPr="00131C93">
              <w:rPr>
                <w:sz w:val="16"/>
                <w:szCs w:val="16"/>
              </w:rPr>
              <w:t>_{$</w:t>
            </w:r>
            <w:proofErr w:type="spellStart"/>
            <w:r w:rsidRPr="00131C93">
              <w:rPr>
                <w:rFonts w:cs="Arial"/>
                <w:sz w:val="16"/>
                <w:szCs w:val="16"/>
              </w:rPr>
              <w:t>hasConditions</w:t>
            </w:r>
            <w:proofErr w:type="spellEnd"/>
            <w:r w:rsidRPr="00131C93">
              <w:rPr>
                <w:rFonts w:cs="Arial"/>
                <w:sz w:val="16"/>
                <w:szCs w:val="16"/>
              </w:rPr>
              <w:t>}&gt;&gt;</w:t>
            </w:r>
          </w:p>
        </w:tc>
      </w:tr>
      <w:tr w:rsidR="00911ACC" w14:paraId="161C1FEC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685CD27" w14:textId="77777777" w:rsidR="00911ACC" w:rsidRDefault="00911ACC" w:rsidP="006C3D25">
            <w:pPr>
              <w:shd w:val="clear" w:color="auto" w:fill="FFFFFF"/>
              <w:rPr>
                <w:color w:val="000000"/>
              </w:rPr>
            </w:pPr>
          </w:p>
        </w:tc>
      </w:tr>
      <w:tr w:rsidR="00B4494F" w14:paraId="7446FF51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271DC661" w14:textId="77777777" w:rsidR="00B4494F" w:rsidRDefault="00B4494F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B4494F">
              <w:rPr>
                <w:b/>
                <w:bCs/>
                <w:color w:val="000000"/>
                <w:sz w:val="28"/>
                <w:szCs w:val="28"/>
              </w:rPr>
              <w:t>Reasons</w:t>
            </w:r>
          </w:p>
          <w:p w14:paraId="6CE4E4BC" w14:textId="0817060E" w:rsidR="00B4494F" w:rsidRDefault="003E3E50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&lt;&lt;cs_{</w:t>
            </w:r>
            <w:proofErr w:type="spellStart"/>
            <w:proofErr w:type="gramStart"/>
            <w:r>
              <w:rPr>
                <w:color w:val="000000"/>
              </w:rPr>
              <w:t>dp.exists</w:t>
            </w:r>
            <w:proofErr w:type="spellEnd"/>
            <w:proofErr w:type="gramEnd"/>
            <w:r>
              <w:rPr>
                <w:color w:val="000000"/>
              </w:rPr>
              <w:t>(‘</w:t>
            </w:r>
            <w:proofErr w:type="spellStart"/>
            <w:r w:rsidR="000A6851" w:rsidRPr="000A6851">
              <w:rPr>
                <w:color w:val="000000"/>
              </w:rPr>
              <w:t>bailConditionReason</w:t>
            </w:r>
            <w:proofErr w:type="spellEnd"/>
            <w:r>
              <w:rPr>
                <w:color w:val="000000"/>
              </w:rPr>
              <w:t>’)}&gt;&gt;</w:t>
            </w:r>
          </w:p>
          <w:p w14:paraId="3C07C73A" w14:textId="77777777" w:rsidR="002516B4" w:rsidRDefault="002516B4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  <w:p w14:paraId="06C9C8E2" w14:textId="54A08CCD" w:rsidR="00363819" w:rsidRDefault="00B4494F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&lt;&lt;dp.value(‘</w:t>
            </w:r>
            <w:r w:rsidR="000A6851" w:rsidRPr="000A6851">
              <w:rPr>
                <w:color w:val="000000"/>
              </w:rPr>
              <w:t>bailConditionReason</w:t>
            </w:r>
            <w:r>
              <w:rPr>
                <w:color w:val="000000"/>
              </w:rPr>
              <w:t>’)&gt;&gt;</w:t>
            </w:r>
            <w:r w:rsidR="003E3E50">
              <w:rPr>
                <w:color w:val="000000"/>
              </w:rPr>
              <w:t>&lt;&lt;es_&gt;&gt;</w:t>
            </w:r>
            <w:r w:rsidR="000253DE">
              <w:rPr>
                <w:color w:val="000000"/>
              </w:rPr>
              <w:t>&lt;&lt;cs_{</w:t>
            </w:r>
            <w:proofErr w:type="gramStart"/>
            <w:r w:rsidR="000253DE">
              <w:rPr>
                <w:color w:val="000000"/>
              </w:rPr>
              <w:t>dp.exists</w:t>
            </w:r>
            <w:proofErr w:type="gramEnd"/>
            <w:r w:rsidR="000253DE">
              <w:rPr>
                <w:color w:val="000000"/>
              </w:rPr>
              <w:t>(‘</w:t>
            </w:r>
            <w:r w:rsidR="000253DE" w:rsidRPr="000253DE">
              <w:rPr>
                <w:color w:val="000000"/>
              </w:rPr>
              <w:t>additionalReasons</w:t>
            </w:r>
            <w:r w:rsidR="000253DE">
              <w:rPr>
                <w:color w:val="000000"/>
              </w:rPr>
              <w:t>’)}&gt;&gt;</w:t>
            </w:r>
          </w:p>
          <w:p w14:paraId="460977D5" w14:textId="176A08C8" w:rsidR="00B4494F" w:rsidRPr="00B87D99" w:rsidRDefault="002752B9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</w:t>
            </w:r>
            <w:proofErr w:type="spellStart"/>
            <w:r w:rsidR="000253DE">
              <w:rPr>
                <w:color w:val="000000"/>
              </w:rPr>
              <w:t>dp.value</w:t>
            </w:r>
            <w:proofErr w:type="spellEnd"/>
            <w:r w:rsidR="000253DE">
              <w:rPr>
                <w:color w:val="000000"/>
              </w:rPr>
              <w:t>(‘</w:t>
            </w:r>
            <w:proofErr w:type="spellStart"/>
            <w:r w:rsidR="000253DE" w:rsidRPr="000253DE">
              <w:rPr>
                <w:color w:val="000000"/>
              </w:rPr>
              <w:t>additionalReasons</w:t>
            </w:r>
            <w:proofErr w:type="spellEnd"/>
            <w:r w:rsidR="000253DE">
              <w:rPr>
                <w:color w:val="000000"/>
              </w:rPr>
              <w:t>’)</w:t>
            </w:r>
            <w:r>
              <w:rPr>
                <w:color w:val="000000"/>
              </w:rPr>
              <w:t>&gt;&gt;</w:t>
            </w:r>
            <w:r w:rsidR="000253DE">
              <w:rPr>
                <w:color w:val="000000"/>
              </w:rPr>
              <w:t>&lt;&lt;es_&gt;&gt;</w:t>
            </w:r>
          </w:p>
        </w:tc>
      </w:tr>
      <w:tr w:rsidR="00542030" w14:paraId="561B0A0A" w14:textId="77777777" w:rsidTr="00B92874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3AEDB2D" w14:textId="77777777" w:rsidR="00542030" w:rsidRPr="00B4494F" w:rsidRDefault="00542030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973B2" w14:paraId="3763F69B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04707143" w14:textId="77777777" w:rsidR="004973B2" w:rsidRPr="00542030" w:rsidRDefault="00542030" w:rsidP="006C3D25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542030">
              <w:rPr>
                <w:b/>
                <w:bCs/>
                <w:color w:val="000000"/>
                <w:sz w:val="28"/>
                <w:szCs w:val="28"/>
              </w:rPr>
              <w:t>Direction</w:t>
            </w:r>
          </w:p>
          <w:p w14:paraId="566208C9" w14:textId="14397025" w:rsidR="00324252" w:rsidRDefault="00DA0047" w:rsidP="006C3D25">
            <w:pPr>
              <w:shd w:val="clear" w:color="auto" w:fill="FFFFFF"/>
              <w:rPr>
                <w:rFonts w:cs="Arial"/>
                <w:color w:val="000000"/>
              </w:rPr>
            </w:pPr>
            <w:r w:rsidRPr="00DA0047">
              <w:rPr>
                <w:color w:val="000000"/>
              </w:rPr>
              <w:t xml:space="preserve">The person shall be taken to the above prison establishment and held in custody until delivered in due course of </w:t>
            </w:r>
            <w:proofErr w:type="gramStart"/>
            <w:r w:rsidRPr="00DA0047">
              <w:rPr>
                <w:color w:val="000000"/>
              </w:rPr>
              <w:t>law, and</w:t>
            </w:r>
            <w:proofErr w:type="gramEnd"/>
            <w:r w:rsidRPr="00DA0047">
              <w:rPr>
                <w:color w:val="000000"/>
              </w:rPr>
              <w:t xml:space="preserve"> is to be held in custody whilst the appeal is pending or until they </w:t>
            </w:r>
            <w:proofErr w:type="spellStart"/>
            <w:r w:rsidRPr="00DA0047">
              <w:rPr>
                <w:color w:val="000000"/>
              </w:rPr>
              <w:t>aregranted</w:t>
            </w:r>
            <w:proofErr w:type="spellEnd"/>
            <w:r w:rsidRPr="00DA0047">
              <w:rPr>
                <w:color w:val="000000"/>
              </w:rPr>
              <w:t xml:space="preserve"> bail by this court, the High Court or is conveyed to the said territory to which they </w:t>
            </w:r>
            <w:proofErr w:type="spellStart"/>
            <w:r w:rsidRPr="00DA0047">
              <w:rPr>
                <w:color w:val="000000"/>
              </w:rPr>
              <w:t>areto</w:t>
            </w:r>
            <w:proofErr w:type="spellEnd"/>
            <w:r w:rsidRPr="00DA0047">
              <w:rPr>
                <w:color w:val="000000"/>
              </w:rPr>
              <w:t xml:space="preserve"> be extradited under the Extradition Act 2003</w:t>
            </w:r>
            <w:r w:rsidR="00324252">
              <w:rPr>
                <w:rFonts w:cs="Arial"/>
                <w:color w:val="000000"/>
              </w:rPr>
              <w:t>.</w:t>
            </w:r>
          </w:p>
          <w:p w14:paraId="7A8FEC11" w14:textId="77777777" w:rsidR="009946BA" w:rsidRDefault="009946BA" w:rsidP="006C3D25">
            <w:pPr>
              <w:shd w:val="clear" w:color="auto" w:fill="FFFFFF"/>
              <w:rPr>
                <w:rFonts w:cs="Arial"/>
                <w:color w:val="000000"/>
              </w:rPr>
            </w:pPr>
          </w:p>
          <w:p w14:paraId="313AC9FF" w14:textId="2360881B" w:rsidR="007573A6" w:rsidRPr="00F955D8" w:rsidRDefault="000F18F3" w:rsidP="007E3D6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F18F3">
              <w:rPr>
                <w:rFonts w:ascii="Arial" w:hAnsi="Arial" w:cs="Arial"/>
                <w:color w:val="000000"/>
              </w:rPr>
              <w:t>The person shall be released on bail as shown when they have</w:t>
            </w:r>
            <w:r w:rsidR="002427C3">
              <w:rPr>
                <w:rFonts w:ascii="Arial" w:hAnsi="Arial" w:cs="Arial"/>
                <w:color w:val="000000"/>
              </w:rPr>
              <w:t xml:space="preserve"> </w:t>
            </w:r>
            <w:r w:rsidRPr="000F18F3">
              <w:rPr>
                <w:rFonts w:ascii="Arial" w:hAnsi="Arial" w:cs="Arial"/>
                <w:color w:val="000000"/>
              </w:rPr>
              <w:t>complied with any conditions before release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6C3D25" w14:paraId="044ACD23" w14:textId="77777777" w:rsidTr="0032466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2AF496D2" w14:textId="77777777" w:rsidR="006C3D25" w:rsidRDefault="006C3D25" w:rsidP="006C3D25">
            <w:pPr>
              <w:rPr>
                <w:color w:val="000000"/>
              </w:rPr>
            </w:pPr>
          </w:p>
        </w:tc>
      </w:tr>
      <w:tr w:rsidR="006C3D25" w14:paraId="31F6D418" w14:textId="77777777" w:rsidTr="00B343D4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7F03057F" w14:textId="77777777" w:rsidR="006C3D25" w:rsidRDefault="006C3D25" w:rsidP="006C3D25">
            <w:pPr>
              <w:rPr>
                <w:color w:val="000000"/>
              </w:rPr>
            </w:pPr>
          </w:p>
        </w:tc>
      </w:tr>
      <w:tr w:rsidR="006C3D25" w:rsidRPr="00485D92" w14:paraId="4D0E3A77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6E93E77" w14:textId="7ED9316D" w:rsidR="006C3D25" w:rsidRPr="00485D92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rr_cases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6C3D25" w:rsidRPr="00485D92" w14:paraId="7198897C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D4A10BD" w14:textId="77777777" w:rsidR="006C3D25" w:rsidRDefault="006C3D25" w:rsidP="006C3D25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  <w:b/>
                <w:bCs/>
                <w:sz w:val="28"/>
                <w:szCs w:val="28"/>
              </w:rPr>
              <w:lastRenderedPageBreak/>
              <w:t>Case reference:</w:t>
            </w:r>
            <w:r w:rsidRPr="00485D92">
              <w:rPr>
                <w:rFonts w:cs="Arial"/>
                <w:sz w:val="28"/>
                <w:szCs w:val="28"/>
              </w:rPr>
              <w:t xml:space="preserve"> &lt;&lt;reference&gt;&gt;</w:t>
            </w:r>
          </w:p>
          <w:p w14:paraId="24A76956" w14:textId="77777777" w:rsidR="00DD02E9" w:rsidRDefault="00DD02E9" w:rsidP="00DD02E9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642337">
              <w:rPr>
                <w:rFonts w:cs="Arial"/>
              </w:rPr>
              <w:t>&lt;&lt;c</w:t>
            </w:r>
            <w:r>
              <w:rPr>
                <w:rFonts w:cs="Arial"/>
              </w:rPr>
              <w:t>s</w:t>
            </w:r>
            <w:proofErr w:type="gramStart"/>
            <w:r w:rsidRPr="00642337">
              <w:rPr>
                <w:rFonts w:cs="Arial"/>
              </w:rPr>
              <w:t>_{</w:t>
            </w:r>
            <w:proofErr w:type="spellStart"/>
            <w:proofErr w:type="gramEnd"/>
            <w:r w:rsidRPr="00642337">
              <w:rPr>
                <w:rFonts w:cs="Arial"/>
              </w:rPr>
              <w:t>caseMarkers.length</w:t>
            </w:r>
            <w:proofErr w:type="spellEnd"/>
            <w:r w:rsidRPr="00642337">
              <w:rPr>
                <w:rFonts w:cs="Arial"/>
              </w:rPr>
              <w:t>&gt;0}&gt;&gt;</w:t>
            </w:r>
          </w:p>
          <w:p w14:paraId="613DD208" w14:textId="76331E15" w:rsidR="00E62FAD" w:rsidRDefault="00DD02E9" w:rsidP="00362FB5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4C54F1">
              <w:rPr>
                <w:rFonts w:cs="Arial"/>
                <w:b/>
                <w:bCs/>
              </w:rPr>
              <w:t>Case marker(s):</w:t>
            </w:r>
            <w:r w:rsidRPr="001968EC">
              <w:rPr>
                <w:rFonts w:cs="Arial"/>
              </w:rPr>
              <w:t xml:space="preserve"> &lt;&lt;</w:t>
            </w:r>
            <w:proofErr w:type="spellStart"/>
            <w:r w:rsidRPr="001968EC">
              <w:rPr>
                <w:rFonts w:cs="Arial"/>
              </w:rPr>
              <w:t>rs_caseMarkers</w:t>
            </w:r>
            <w:proofErr w:type="spellEnd"/>
            <w:r w:rsidRPr="001968EC">
              <w:rPr>
                <w:rFonts w:cs="Arial"/>
              </w:rPr>
              <w:t>&gt;&gt;&lt;&lt;$this&gt;&gt;&lt;&lt;cs_{$</w:t>
            </w:r>
            <w:proofErr w:type="spellStart"/>
            <w:r w:rsidRPr="001968EC">
              <w:rPr>
                <w:rFonts w:cs="Arial"/>
              </w:rPr>
              <w:t>idx</w:t>
            </w:r>
            <w:proofErr w:type="spellEnd"/>
            <w:r w:rsidRPr="001968EC">
              <w:rPr>
                <w:rFonts w:cs="Arial"/>
              </w:rPr>
              <w:t>&lt;($</w:t>
            </w:r>
            <w:proofErr w:type="gramStart"/>
            <w:r w:rsidRPr="001968EC">
              <w:rPr>
                <w:rFonts w:cs="Arial"/>
              </w:rPr>
              <w:t>size-1</w:t>
            </w:r>
            <w:proofErr w:type="gramEnd"/>
            <w:r w:rsidRPr="001968EC">
              <w:rPr>
                <w:rFonts w:cs="Arial"/>
              </w:rPr>
              <w:t>)}&gt;&gt;, &lt;&lt;es_&gt;&gt;&lt;&lt;es_&gt;&gt;</w:t>
            </w:r>
          </w:p>
          <w:p w14:paraId="41B708CD" w14:textId="77777777" w:rsidR="006C3D25" w:rsidRDefault="00DD02E9" w:rsidP="00DD02E9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B3E3A">
              <w:rPr>
                <w:rFonts w:cs="Arial"/>
              </w:rPr>
              <w:t>&lt;&lt;e</w:t>
            </w:r>
            <w:r>
              <w:rPr>
                <w:rFonts w:cs="Arial"/>
              </w:rPr>
              <w:t>s</w:t>
            </w:r>
            <w:proofErr w:type="gramStart"/>
            <w:r w:rsidRPr="004B3E3A">
              <w:rPr>
                <w:rFonts w:cs="Arial"/>
              </w:rPr>
              <w:t>_{</w:t>
            </w:r>
            <w:proofErr w:type="spellStart"/>
            <w:proofErr w:type="gramEnd"/>
            <w:r w:rsidRPr="004B3E3A">
              <w:rPr>
                <w:rFonts w:cs="Arial"/>
              </w:rPr>
              <w:t>caseMarkers.length</w:t>
            </w:r>
            <w:proofErr w:type="spellEnd"/>
            <w:r w:rsidRPr="004B3E3A">
              <w:rPr>
                <w:rFonts w:cs="Arial"/>
              </w:rPr>
              <w:t>&gt;0}&gt;&gt;</w:t>
            </w:r>
          </w:p>
          <w:p w14:paraId="518EE29D" w14:textId="2216047E" w:rsidR="00362FB5" w:rsidRPr="00BF5896" w:rsidRDefault="00362FB5" w:rsidP="00DD02E9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7E0B366A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77EA9962" w14:textId="086A4900" w:rsidR="006C3D25" w:rsidRPr="00485D92" w:rsidRDefault="006C3D25" w:rsidP="006C3D25">
            <w:pPr>
              <w:keepNext/>
              <w:tabs>
                <w:tab w:val="right" w:pos="10198"/>
              </w:tabs>
              <w:contextualSpacing/>
              <w:rPr>
                <w:b/>
                <w:bCs/>
                <w:sz w:val="28"/>
                <w:szCs w:val="28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rr_defendantCaseOffences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6C3D25" w:rsidRPr="00485D92" w14:paraId="59E7901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D6F7D6E" w14:textId="77777777" w:rsidR="006C3D25" w:rsidRDefault="006C3D25" w:rsidP="006C3D25">
            <w:pPr>
              <w:keepNext/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cr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_{$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idx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&lt;($</w:t>
            </w:r>
            <w:proofErr w:type="gramStart"/>
            <w:r w:rsidRPr="00BF5896">
              <w:rPr>
                <w:rFonts w:cs="Arial"/>
                <w:sz w:val="16"/>
                <w:szCs w:val="16"/>
              </w:rPr>
              <w:t>size-1</w:t>
            </w:r>
            <w:proofErr w:type="gramEnd"/>
            <w:r w:rsidRPr="00BF5896">
              <w:rPr>
                <w:rFonts w:cs="Arial"/>
                <w:sz w:val="16"/>
                <w:szCs w:val="16"/>
              </w:rPr>
              <w:t>)}&gt;&gt;</w:t>
            </w:r>
          </w:p>
          <w:p w14:paraId="6CFDA674" w14:textId="192BBB5B" w:rsidR="006C3D25" w:rsidRPr="00BF5896" w:rsidRDefault="006C3D25" w:rsidP="006C3D25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6D4AA9">
              <w:rPr>
                <w:rFonts w:cs="Arial"/>
                <w:i/>
                <w:iCs/>
                <w:sz w:val="16"/>
                <w:szCs w:val="16"/>
              </w:rPr>
              <w:t>&lt;&lt;/*ANY OFFENCE WHICH IS NOT THE LAST OFFENCE OF THAT CASE*/&gt;&gt;</w:t>
            </w:r>
          </w:p>
        </w:tc>
      </w:tr>
      <w:tr w:rsidR="006C3D25" w:rsidRPr="00485D92" w14:paraId="5D074C39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DBF5618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16913E14" w14:textId="77777777" w:rsidR="006C3D25" w:rsidRPr="00BF5896" w:rsidRDefault="006C3D25" w:rsidP="006C3D25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7D2BAF9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1C13C1B" w14:textId="4858B447" w:rsidR="006C3D25" w:rsidRPr="00485D92" w:rsidRDefault="006C3D25" w:rsidP="006C3D25">
            <w:pP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3889D42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04F5DED7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cr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_{$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idx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&gt;=($</w:t>
            </w:r>
            <w:proofErr w:type="gramStart"/>
            <w:r w:rsidRPr="00BF5896">
              <w:rPr>
                <w:rFonts w:cs="Arial"/>
                <w:sz w:val="16"/>
                <w:szCs w:val="16"/>
              </w:rPr>
              <w:t>size-1</w:t>
            </w:r>
            <w:proofErr w:type="gramEnd"/>
            <w:r w:rsidRPr="00BF5896">
              <w:rPr>
                <w:rFonts w:cs="Arial"/>
                <w:sz w:val="16"/>
                <w:szCs w:val="16"/>
              </w:rPr>
              <w:t>)}&gt;&gt;</w:t>
            </w:r>
          </w:p>
          <w:p w14:paraId="4599CE3D" w14:textId="677286F0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D365E6">
              <w:rPr>
                <w:rFonts w:cs="Arial"/>
                <w:i/>
                <w:iCs/>
                <w:sz w:val="16"/>
                <w:szCs w:val="16"/>
              </w:rPr>
              <w:t>&lt;&lt;/*LAST OFFENCE OF THAT CASE*/&gt;&gt;</w:t>
            </w:r>
          </w:p>
        </w:tc>
      </w:tr>
      <w:tr w:rsidR="006C3D25" w:rsidRPr="00485D92" w14:paraId="1571BED2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71B5D8B5" w14:textId="77777777" w:rsidR="006C3D25" w:rsidRDefault="006C3D25" w:rsidP="00C26238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4A68116F" w14:textId="6D9B165D" w:rsidR="00C26238" w:rsidRPr="00C26238" w:rsidRDefault="00C26238" w:rsidP="00C26238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</w:p>
        </w:tc>
      </w:tr>
      <w:tr w:rsidR="006C3D25" w:rsidRPr="00485D92" w14:paraId="030271A1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2C52E405" w14:textId="02A0FEB9" w:rsidR="006C3D25" w:rsidRPr="00485D92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3B2D7BB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B2951A2" w14:textId="64E3199B" w:rsidR="006C3D25" w:rsidRPr="00BF5896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er_defendantCaseOffences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6C3D25" w:rsidRPr="00485D92" w14:paraId="345D4AA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9A71FF1" w14:textId="77777777" w:rsidR="006C3D25" w:rsidRDefault="006C3D25" w:rsidP="006C3D25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cr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_{$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idx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&lt;($</w:t>
            </w:r>
            <w:proofErr w:type="gramStart"/>
            <w:r w:rsidRPr="00BF5896">
              <w:rPr>
                <w:rFonts w:cs="Arial"/>
                <w:sz w:val="16"/>
                <w:szCs w:val="16"/>
              </w:rPr>
              <w:t>size-1</w:t>
            </w:r>
            <w:proofErr w:type="gramEnd"/>
            <w:r w:rsidRPr="00BF5896">
              <w:rPr>
                <w:rFonts w:cs="Arial"/>
                <w:sz w:val="16"/>
                <w:szCs w:val="16"/>
              </w:rPr>
              <w:t>)}&gt;&gt;</w:t>
            </w:r>
          </w:p>
          <w:p w14:paraId="121B1765" w14:textId="7B81367D" w:rsidR="006C3D25" w:rsidRPr="00BF5896" w:rsidRDefault="006C3D25" w:rsidP="006C3D2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E344CD">
              <w:rPr>
                <w:rFonts w:cs="Arial"/>
                <w:i/>
                <w:iCs/>
                <w:sz w:val="16"/>
                <w:szCs w:val="16"/>
              </w:rPr>
              <w:t>&lt;&lt;/*ANY CASE WHICH IS NOT THE LAST CASE*/&gt;&gt;</w:t>
            </w:r>
          </w:p>
        </w:tc>
      </w:tr>
      <w:tr w:rsidR="006C3D25" w:rsidRPr="00485D92" w14:paraId="340F53E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FB2A921" w14:textId="77777777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6C3D25" w:rsidRPr="00485D92" w14:paraId="5D23D88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7B6DC08" w14:textId="54B5B739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6C3D25" w:rsidRPr="00485D92" w14:paraId="60FD7AF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1749824" w14:textId="55B44AEE" w:rsidR="006C3D25" w:rsidRPr="00BF5896" w:rsidRDefault="006C3D25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</w:t>
            </w:r>
            <w:proofErr w:type="spellStart"/>
            <w:r w:rsidRPr="00BF5896">
              <w:rPr>
                <w:rFonts w:cs="Arial"/>
                <w:sz w:val="16"/>
                <w:szCs w:val="16"/>
              </w:rPr>
              <w:t>er_cases</w:t>
            </w:r>
            <w:proofErr w:type="spellEnd"/>
            <w:r w:rsidRPr="00BF5896">
              <w:rPr>
                <w:rFonts w:cs="Arial"/>
                <w:sz w:val="16"/>
                <w:szCs w:val="16"/>
              </w:rPr>
              <w:t>&gt;&gt;</w:t>
            </w:r>
          </w:p>
        </w:tc>
      </w:tr>
      <w:tr w:rsidR="004873CF" w:rsidRPr="00485D92" w14:paraId="151601BE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B9743F0" w14:textId="32D7E7DB" w:rsidR="004873CF" w:rsidRPr="00BF5896" w:rsidRDefault="004873CF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</w:t>
            </w:r>
            <w:proofErr w:type="spellStart"/>
            <w:r>
              <w:rPr>
                <w:sz w:val="16"/>
                <w:szCs w:val="16"/>
              </w:rPr>
              <w:t>cr</w:t>
            </w:r>
            <w:proofErr w:type="spellEnd"/>
            <w:r>
              <w:rPr>
                <w:sz w:val="16"/>
                <w:szCs w:val="16"/>
              </w:rPr>
              <w:t>_{</w:t>
            </w:r>
            <w:proofErr w:type="spellStart"/>
            <w:proofErr w:type="gramStart"/>
            <w:r>
              <w:rPr>
                <w:sz w:val="16"/>
                <w:szCs w:val="16"/>
              </w:rPr>
              <w:t>dp.exists</w:t>
            </w:r>
            <w:proofErr w:type="spellEnd"/>
            <w:proofErr w:type="gramEnd"/>
            <w:r>
              <w:rPr>
                <w:sz w:val="16"/>
                <w:szCs w:val="16"/>
              </w:rPr>
              <w:t>(‘</w:t>
            </w:r>
            <w:proofErr w:type="spellStart"/>
            <w:r w:rsidRPr="00B635F1">
              <w:rPr>
                <w:sz w:val="16"/>
                <w:szCs w:val="16"/>
              </w:rPr>
              <w:t>riskOrVulnerabilityFactors</w:t>
            </w:r>
            <w:proofErr w:type="spellEnd"/>
            <w:r>
              <w:rPr>
                <w:sz w:val="16"/>
                <w:szCs w:val="16"/>
              </w:rPr>
              <w:t>’)}&gt;&gt;</w:t>
            </w:r>
          </w:p>
        </w:tc>
      </w:tr>
      <w:tr w:rsidR="005044F9" w:rsidRPr="00485D92" w14:paraId="5CC9BE1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000000" w:themeColor="text1"/>
            </w:tcBorders>
          </w:tcPr>
          <w:p w14:paraId="19CCB1B2" w14:textId="4B52641F" w:rsidR="005044F9" w:rsidRPr="00BF5896" w:rsidRDefault="005044F9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5044F9" w:rsidRPr="00485D92" w14:paraId="036C8B2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9" w:type="dxa"/>
              <w:left w:w="289" w:type="dxa"/>
              <w:bottom w:w="289" w:type="dxa"/>
              <w:right w:w="289" w:type="dxa"/>
            </w:tcMar>
          </w:tcPr>
          <w:p w14:paraId="51068D6E" w14:textId="0AE1E361" w:rsidR="005044F9" w:rsidRPr="007C4E82" w:rsidRDefault="005044F9" w:rsidP="006C3D25">
            <w:pPr>
              <w:tabs>
                <w:tab w:val="right" w:pos="10198"/>
              </w:tabs>
              <w:contextualSpacing/>
              <w:rPr>
                <w:b/>
                <w:bCs/>
              </w:rPr>
            </w:pPr>
            <w:r w:rsidRPr="007C4E82">
              <w:rPr>
                <w:b/>
                <w:bCs/>
              </w:rPr>
              <w:t>Risk or vulnerability factors identified – see accompanying document for details.</w:t>
            </w:r>
          </w:p>
        </w:tc>
      </w:tr>
      <w:tr w:rsidR="007C2C2D" w:rsidRPr="00485D92" w14:paraId="4D2BFB1F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</w:tcBorders>
          </w:tcPr>
          <w:p w14:paraId="567E7A70" w14:textId="6C2B0FBE" w:rsidR="007C2C2D" w:rsidRPr="00B635F1" w:rsidRDefault="00B635F1" w:rsidP="006C3D25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635F1">
              <w:rPr>
                <w:sz w:val="16"/>
                <w:szCs w:val="16"/>
              </w:rPr>
              <w:t>&lt;&lt;er_&gt;&gt;</w:t>
            </w:r>
          </w:p>
        </w:tc>
      </w:tr>
    </w:tbl>
    <w:p w14:paraId="7B841F5D" w14:textId="77777777" w:rsidR="007D27B2" w:rsidRDefault="007D27B2" w:rsidP="0006511A"/>
    <w:sectPr w:rsidR="007D27B2" w:rsidSect="00CE1A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0" w:right="851" w:bottom="284" w:left="851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E7B8B" w14:textId="77777777" w:rsidR="00A35879" w:rsidRDefault="00A35879" w:rsidP="00CE1AF0">
      <w:pPr>
        <w:spacing w:line="240" w:lineRule="auto"/>
      </w:pPr>
      <w:r>
        <w:separator/>
      </w:r>
    </w:p>
  </w:endnote>
  <w:endnote w:type="continuationSeparator" w:id="0">
    <w:p w14:paraId="6A4E97D5" w14:textId="77777777" w:rsidR="00A35879" w:rsidRDefault="00A35879" w:rsidP="00CE1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DS Transport Website Light">
    <w:altName w:val="Calibri"/>
    <w:panose1 w:val="020B0604020202020204"/>
    <w:charset w:val="4D"/>
    <w:family w:val="auto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130B2" w14:textId="77777777" w:rsidR="004C4B11" w:rsidRDefault="004C4B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4B17D0" w:rsidRPr="00794902" w14:paraId="5F96D825" w14:textId="77777777" w:rsidTr="00C35652">
      <w:trPr>
        <w:trHeight w:val="576"/>
        <w:jc w:val="center"/>
      </w:trPr>
      <w:tc>
        <w:tcPr>
          <w:tcW w:w="8505" w:type="dxa"/>
          <w:vAlign w:val="bottom"/>
        </w:tcPr>
        <w:p w14:paraId="7B48B237" w14:textId="485E8566" w:rsidR="004B17D0" w:rsidRPr="000D2480" w:rsidRDefault="004B17D0" w:rsidP="001641AA">
          <w:pPr>
            <w:pStyle w:val="Footer"/>
            <w:spacing w:after="80"/>
            <w:ind w:right="360"/>
            <w:rPr>
              <w:rFonts w:ascii="GDS Transport Website Light" w:hAnsi="GDS Transport Website Light"/>
            </w:rPr>
          </w:pPr>
          <w:r w:rsidRPr="000D2480">
            <w:rPr>
              <w:rFonts w:cs="Arial"/>
            </w:rPr>
            <w:t>&lt;</w:t>
          </w:r>
          <w:r w:rsidR="001334DA">
            <w:rPr>
              <w:rFonts w:cs="Arial"/>
            </w:rPr>
            <w:t>&lt;</w:t>
          </w:r>
          <w:r>
            <w:rPr>
              <w:rFonts w:cs="Arial"/>
            </w:rPr>
            <w:t>defendant</w:t>
          </w:r>
          <w:r w:rsidRPr="000D2480">
            <w:rPr>
              <w:rFonts w:cs="Arial"/>
            </w:rPr>
            <w:t>.name&gt;</w:t>
          </w:r>
          <w:r w:rsidR="001334DA">
            <w:rPr>
              <w:rFonts w:cs="Arial"/>
            </w:rPr>
            <w:t>&gt;</w:t>
          </w:r>
        </w:p>
      </w:tc>
      <w:tc>
        <w:tcPr>
          <w:tcW w:w="1701" w:type="dxa"/>
          <w:vAlign w:val="bottom"/>
        </w:tcPr>
        <w:p w14:paraId="2EE9EF87" w14:textId="77777777" w:rsidR="004B17D0" w:rsidRPr="000D2480" w:rsidRDefault="004B17D0" w:rsidP="001641AA">
          <w:pPr>
            <w:pStyle w:val="Footer"/>
            <w:spacing w:after="80"/>
            <w:jc w:val="right"/>
            <w:rPr>
              <w:rFonts w:cs="Arial"/>
            </w:rPr>
          </w:pPr>
          <w:r w:rsidRPr="000D2480">
            <w:rPr>
              <w:rFonts w:cs="Arial"/>
            </w:rPr>
            <w:t xml:space="preserve">Page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PAGE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  <w:r w:rsidRPr="000D2480">
            <w:rPr>
              <w:rFonts w:cs="Arial"/>
            </w:rPr>
            <w:t xml:space="preserve"> of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NUMPAGES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</w:p>
      </w:tc>
    </w:tr>
  </w:tbl>
  <w:p w14:paraId="38EEF5EF" w14:textId="77777777" w:rsidR="004B17D0" w:rsidRDefault="004B17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28866" w14:textId="77777777" w:rsidR="004C4B11" w:rsidRDefault="004C4B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B3253" w14:textId="77777777" w:rsidR="00A35879" w:rsidRDefault="00A35879" w:rsidP="00CE1AF0">
      <w:pPr>
        <w:spacing w:line="240" w:lineRule="auto"/>
      </w:pPr>
      <w:r>
        <w:separator/>
      </w:r>
    </w:p>
  </w:footnote>
  <w:footnote w:type="continuationSeparator" w:id="0">
    <w:p w14:paraId="7A99212F" w14:textId="77777777" w:rsidR="00A35879" w:rsidRDefault="00A35879" w:rsidP="00CE1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EB2AF" w14:textId="77777777" w:rsidR="004C4B11" w:rsidRDefault="004C4B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29"/>
      <w:gridCol w:w="858"/>
      <w:gridCol w:w="7819"/>
    </w:tblGrid>
    <w:tr w:rsidR="0086474B" w:rsidRPr="00C83ABA" w14:paraId="1043277D" w14:textId="77777777" w:rsidTr="004C4B11">
      <w:trPr>
        <w:trHeight w:hRule="exact" w:val="1701"/>
      </w:trPr>
      <w:tc>
        <w:tcPr>
          <w:tcW w:w="1841" w:type="dxa"/>
          <w:tcMar>
            <w:left w:w="0" w:type="dxa"/>
            <w:right w:w="0" w:type="dxa"/>
          </w:tcMar>
        </w:tcPr>
        <w:p w14:paraId="5C610DFA" w14:textId="77777777" w:rsidR="0086474B" w:rsidRPr="009663FC" w:rsidRDefault="0086474B" w:rsidP="00C83ABA">
          <w:pPr>
            <w:rPr>
              <w:sz w:val="22"/>
            </w:rPr>
          </w:pPr>
          <w:r w:rsidRPr="009663FC">
            <w:rPr>
              <w:noProof/>
              <w:sz w:val="22"/>
            </w:rPr>
            <w:drawing>
              <wp:inline distT="0" distB="0" distL="0" distR="0" wp14:anchorId="7B4EA951" wp14:editId="13C29080">
                <wp:extent cx="794544" cy="629014"/>
                <wp:effectExtent l="0" t="0" r="5715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</w:tcPr>
        <w:p w14:paraId="1E6F9E52" w14:textId="49F1CD62" w:rsidR="0086474B" w:rsidRPr="009663FC" w:rsidRDefault="0086474B" w:rsidP="00C83ABA">
          <w:pPr>
            <w:rPr>
              <w:sz w:val="22"/>
            </w:rPr>
          </w:pPr>
        </w:p>
      </w:tc>
      <w:tc>
        <w:tcPr>
          <w:tcW w:w="6523" w:type="dxa"/>
          <w:tcMar>
            <w:left w:w="0" w:type="dxa"/>
            <w:right w:w="0" w:type="dxa"/>
          </w:tcMar>
        </w:tcPr>
        <w:p w14:paraId="1C48C18C" w14:textId="77777777" w:rsidR="004C4B11" w:rsidRDefault="004C4B11" w:rsidP="004C4B11">
          <w:pPr>
            <w:jc w:val="right"/>
          </w:pP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&lt;&lt;cs_{</w:t>
          </w:r>
          <w:proofErr w:type="gramStart"/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length(</w:t>
          </w:r>
          <w:proofErr w:type="gramEnd"/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orderingCourt.ljaName)&gt;0}&gt;&gt;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&lt;&lt;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&lt;&lt;$nl&gt;&gt;&lt;&lt;es_&gt;&gt;&lt;&lt;cs_{length(orderingCourt.ljaCode)&gt;0}&gt;&gt;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Code &lt;&lt;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orderingCourt.ljaCode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&lt;&lt;$nl&gt;&gt;&lt;&lt;es_&gt;&gt;&lt;&lt;cs_{length(orderingCourt.courtCentreName)&gt;0}&gt;&gt;</w:t>
          </w:r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Sitting at &lt;&lt;</w:t>
          </w:r>
          <w:proofErr w:type="spellStart"/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orderingCourt.courtCentreName</w:t>
          </w:r>
          <w:proofErr w:type="spellEnd"/>
          <w:r>
            <w:rPr>
              <w:rFonts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&lt;&lt;es_&gt;&gt; </w:t>
          </w:r>
        </w:p>
        <w:p w14:paraId="6C764508" w14:textId="2DF7F397" w:rsidR="0086474B" w:rsidRPr="00C83ABA" w:rsidRDefault="0086474B" w:rsidP="004C4B11">
          <w:pPr>
            <w:tabs>
              <w:tab w:val="right" w:pos="6518"/>
            </w:tabs>
            <w:jc w:val="right"/>
            <w:rPr>
              <w:w w:val="109"/>
              <w:sz w:val="12"/>
              <w:szCs w:val="12"/>
            </w:rPr>
          </w:pPr>
        </w:p>
      </w:tc>
    </w:tr>
  </w:tbl>
  <w:p w14:paraId="13A59472" w14:textId="77777777" w:rsidR="00CE1AF0" w:rsidRPr="00AE041A" w:rsidRDefault="00CE1AF0" w:rsidP="00974E41">
    <w:pPr>
      <w:pStyle w:val="Header"/>
      <w:spacing w:after="80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846C" w14:textId="77777777" w:rsidR="004C4B11" w:rsidRDefault="004C4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B1C79"/>
    <w:multiLevelType w:val="hybridMultilevel"/>
    <w:tmpl w:val="EB0CA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F2116"/>
    <w:multiLevelType w:val="hybridMultilevel"/>
    <w:tmpl w:val="14BE3B6E"/>
    <w:lvl w:ilvl="0" w:tplc="A796B0D2">
      <w:start w:val="9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91256"/>
    <w:multiLevelType w:val="hybridMultilevel"/>
    <w:tmpl w:val="45183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602195">
    <w:abstractNumId w:val="1"/>
  </w:num>
  <w:num w:numId="2" w16cid:durableId="1631129151">
    <w:abstractNumId w:val="2"/>
  </w:num>
  <w:num w:numId="3" w16cid:durableId="186667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C3"/>
    <w:rsid w:val="00006DFC"/>
    <w:rsid w:val="0002227C"/>
    <w:rsid w:val="000250A1"/>
    <w:rsid w:val="000253DE"/>
    <w:rsid w:val="00031EBA"/>
    <w:rsid w:val="00032AA5"/>
    <w:rsid w:val="00035738"/>
    <w:rsid w:val="00037B78"/>
    <w:rsid w:val="000414EB"/>
    <w:rsid w:val="00044A28"/>
    <w:rsid w:val="00046240"/>
    <w:rsid w:val="0006511A"/>
    <w:rsid w:val="00065358"/>
    <w:rsid w:val="00065DB5"/>
    <w:rsid w:val="0008752D"/>
    <w:rsid w:val="000A6851"/>
    <w:rsid w:val="000B424A"/>
    <w:rsid w:val="000F18F3"/>
    <w:rsid w:val="001022D6"/>
    <w:rsid w:val="0010367E"/>
    <w:rsid w:val="00120FC2"/>
    <w:rsid w:val="00121CAC"/>
    <w:rsid w:val="00131C93"/>
    <w:rsid w:val="001334DA"/>
    <w:rsid w:val="00147981"/>
    <w:rsid w:val="00153424"/>
    <w:rsid w:val="00160788"/>
    <w:rsid w:val="001641AA"/>
    <w:rsid w:val="001872A4"/>
    <w:rsid w:val="00187D95"/>
    <w:rsid w:val="00193AE7"/>
    <w:rsid w:val="001A4958"/>
    <w:rsid w:val="001B3360"/>
    <w:rsid w:val="001C281C"/>
    <w:rsid w:val="001C3FAC"/>
    <w:rsid w:val="001D18B2"/>
    <w:rsid w:val="001D69E7"/>
    <w:rsid w:val="001E0976"/>
    <w:rsid w:val="001F5561"/>
    <w:rsid w:val="00201A45"/>
    <w:rsid w:val="00203448"/>
    <w:rsid w:val="00206554"/>
    <w:rsid w:val="00207F15"/>
    <w:rsid w:val="00234A0C"/>
    <w:rsid w:val="00237537"/>
    <w:rsid w:val="002427C3"/>
    <w:rsid w:val="002516B4"/>
    <w:rsid w:val="00256125"/>
    <w:rsid w:val="00256469"/>
    <w:rsid w:val="00262206"/>
    <w:rsid w:val="00267E50"/>
    <w:rsid w:val="002733C1"/>
    <w:rsid w:val="002752B9"/>
    <w:rsid w:val="00291F7E"/>
    <w:rsid w:val="00296BFC"/>
    <w:rsid w:val="002B0B26"/>
    <w:rsid w:val="002E3CE5"/>
    <w:rsid w:val="002F243F"/>
    <w:rsid w:val="002F56C6"/>
    <w:rsid w:val="002F6A18"/>
    <w:rsid w:val="0032101A"/>
    <w:rsid w:val="00321188"/>
    <w:rsid w:val="00324252"/>
    <w:rsid w:val="0032466A"/>
    <w:rsid w:val="00327A3F"/>
    <w:rsid w:val="003449EB"/>
    <w:rsid w:val="00346995"/>
    <w:rsid w:val="00351137"/>
    <w:rsid w:val="003527E3"/>
    <w:rsid w:val="003555E0"/>
    <w:rsid w:val="00355EBA"/>
    <w:rsid w:val="00357C39"/>
    <w:rsid w:val="00362FB5"/>
    <w:rsid w:val="00363819"/>
    <w:rsid w:val="003677B9"/>
    <w:rsid w:val="00375AE7"/>
    <w:rsid w:val="00376209"/>
    <w:rsid w:val="00384BE1"/>
    <w:rsid w:val="003A06D7"/>
    <w:rsid w:val="003A31DB"/>
    <w:rsid w:val="003A326A"/>
    <w:rsid w:val="003A7AD9"/>
    <w:rsid w:val="003B5038"/>
    <w:rsid w:val="003B695D"/>
    <w:rsid w:val="003B7EF2"/>
    <w:rsid w:val="003C0AC8"/>
    <w:rsid w:val="003D4CFD"/>
    <w:rsid w:val="003D4D8E"/>
    <w:rsid w:val="003E3E50"/>
    <w:rsid w:val="003F089D"/>
    <w:rsid w:val="00421718"/>
    <w:rsid w:val="00432819"/>
    <w:rsid w:val="00432EFE"/>
    <w:rsid w:val="00447D00"/>
    <w:rsid w:val="00460033"/>
    <w:rsid w:val="00472781"/>
    <w:rsid w:val="004729B3"/>
    <w:rsid w:val="004734F9"/>
    <w:rsid w:val="00481F9B"/>
    <w:rsid w:val="00485E77"/>
    <w:rsid w:val="00486606"/>
    <w:rsid w:val="004873CF"/>
    <w:rsid w:val="00491524"/>
    <w:rsid w:val="00491A44"/>
    <w:rsid w:val="0049266F"/>
    <w:rsid w:val="004973B2"/>
    <w:rsid w:val="0049762E"/>
    <w:rsid w:val="00497A52"/>
    <w:rsid w:val="004A6604"/>
    <w:rsid w:val="004A7FE3"/>
    <w:rsid w:val="004B17D0"/>
    <w:rsid w:val="004B4360"/>
    <w:rsid w:val="004B4B44"/>
    <w:rsid w:val="004C4B11"/>
    <w:rsid w:val="004F0CEB"/>
    <w:rsid w:val="005044F9"/>
    <w:rsid w:val="00511A48"/>
    <w:rsid w:val="00517A6E"/>
    <w:rsid w:val="00526ED3"/>
    <w:rsid w:val="005307A8"/>
    <w:rsid w:val="00542030"/>
    <w:rsid w:val="0055080F"/>
    <w:rsid w:val="00551CF3"/>
    <w:rsid w:val="00561C96"/>
    <w:rsid w:val="00571DA2"/>
    <w:rsid w:val="00573F8C"/>
    <w:rsid w:val="00574347"/>
    <w:rsid w:val="00584901"/>
    <w:rsid w:val="00590D66"/>
    <w:rsid w:val="00596E8C"/>
    <w:rsid w:val="005A3225"/>
    <w:rsid w:val="005A4DD8"/>
    <w:rsid w:val="005B24D0"/>
    <w:rsid w:val="005B626E"/>
    <w:rsid w:val="005C1C47"/>
    <w:rsid w:val="005C6426"/>
    <w:rsid w:val="005C7D67"/>
    <w:rsid w:val="005E5C3D"/>
    <w:rsid w:val="005E6801"/>
    <w:rsid w:val="005F4152"/>
    <w:rsid w:val="006248AE"/>
    <w:rsid w:val="00640678"/>
    <w:rsid w:val="0064754C"/>
    <w:rsid w:val="0065139F"/>
    <w:rsid w:val="00656056"/>
    <w:rsid w:val="00672A7A"/>
    <w:rsid w:val="00685D42"/>
    <w:rsid w:val="006A1E8B"/>
    <w:rsid w:val="006A5BE6"/>
    <w:rsid w:val="006B1ADE"/>
    <w:rsid w:val="006C1B3B"/>
    <w:rsid w:val="006C3D25"/>
    <w:rsid w:val="006E3C16"/>
    <w:rsid w:val="00701D65"/>
    <w:rsid w:val="007205BD"/>
    <w:rsid w:val="0074073C"/>
    <w:rsid w:val="007543B0"/>
    <w:rsid w:val="0075547F"/>
    <w:rsid w:val="007573A6"/>
    <w:rsid w:val="00766D03"/>
    <w:rsid w:val="007867F6"/>
    <w:rsid w:val="00790AC7"/>
    <w:rsid w:val="00794850"/>
    <w:rsid w:val="007B64D2"/>
    <w:rsid w:val="007C1CB1"/>
    <w:rsid w:val="007C2C2D"/>
    <w:rsid w:val="007C3695"/>
    <w:rsid w:val="007C412F"/>
    <w:rsid w:val="007C4E82"/>
    <w:rsid w:val="007C563E"/>
    <w:rsid w:val="007C595A"/>
    <w:rsid w:val="007D27B2"/>
    <w:rsid w:val="007D7A2E"/>
    <w:rsid w:val="007E3D6F"/>
    <w:rsid w:val="007E48D8"/>
    <w:rsid w:val="00801325"/>
    <w:rsid w:val="00803216"/>
    <w:rsid w:val="00803881"/>
    <w:rsid w:val="0080475B"/>
    <w:rsid w:val="0081384C"/>
    <w:rsid w:val="00824004"/>
    <w:rsid w:val="00830C54"/>
    <w:rsid w:val="00830C86"/>
    <w:rsid w:val="00835EC3"/>
    <w:rsid w:val="00836CDB"/>
    <w:rsid w:val="00837510"/>
    <w:rsid w:val="00840816"/>
    <w:rsid w:val="0084143E"/>
    <w:rsid w:val="00845D03"/>
    <w:rsid w:val="00850964"/>
    <w:rsid w:val="00863D25"/>
    <w:rsid w:val="0086474B"/>
    <w:rsid w:val="00865993"/>
    <w:rsid w:val="00867691"/>
    <w:rsid w:val="00867EA7"/>
    <w:rsid w:val="00873312"/>
    <w:rsid w:val="00883C5E"/>
    <w:rsid w:val="008844F8"/>
    <w:rsid w:val="008903EE"/>
    <w:rsid w:val="00893EC8"/>
    <w:rsid w:val="00895092"/>
    <w:rsid w:val="008977D4"/>
    <w:rsid w:val="008B0CA9"/>
    <w:rsid w:val="008B16D2"/>
    <w:rsid w:val="008B59DB"/>
    <w:rsid w:val="008C2085"/>
    <w:rsid w:val="008C45F3"/>
    <w:rsid w:val="008D00F5"/>
    <w:rsid w:val="008E233F"/>
    <w:rsid w:val="008F102A"/>
    <w:rsid w:val="008F6928"/>
    <w:rsid w:val="0090286D"/>
    <w:rsid w:val="009116D8"/>
    <w:rsid w:val="00911ACC"/>
    <w:rsid w:val="00915B7D"/>
    <w:rsid w:val="00924800"/>
    <w:rsid w:val="00944364"/>
    <w:rsid w:val="00954CA8"/>
    <w:rsid w:val="00962D20"/>
    <w:rsid w:val="009663FC"/>
    <w:rsid w:val="00970923"/>
    <w:rsid w:val="00974E41"/>
    <w:rsid w:val="009946BA"/>
    <w:rsid w:val="00997BB9"/>
    <w:rsid w:val="009A33D5"/>
    <w:rsid w:val="009B19A0"/>
    <w:rsid w:val="009B76B2"/>
    <w:rsid w:val="009D186F"/>
    <w:rsid w:val="009D20F0"/>
    <w:rsid w:val="009E2A5C"/>
    <w:rsid w:val="009E778A"/>
    <w:rsid w:val="009F24E2"/>
    <w:rsid w:val="00A017B2"/>
    <w:rsid w:val="00A35879"/>
    <w:rsid w:val="00A36A64"/>
    <w:rsid w:val="00A43E69"/>
    <w:rsid w:val="00A76159"/>
    <w:rsid w:val="00A82BD5"/>
    <w:rsid w:val="00A91FE6"/>
    <w:rsid w:val="00A93E17"/>
    <w:rsid w:val="00AA1487"/>
    <w:rsid w:val="00AA3AF8"/>
    <w:rsid w:val="00AA523D"/>
    <w:rsid w:val="00AA7936"/>
    <w:rsid w:val="00AD25A5"/>
    <w:rsid w:val="00AE041A"/>
    <w:rsid w:val="00AE1243"/>
    <w:rsid w:val="00AE186A"/>
    <w:rsid w:val="00AE1EC1"/>
    <w:rsid w:val="00AE7ED6"/>
    <w:rsid w:val="00B1002A"/>
    <w:rsid w:val="00B11CF3"/>
    <w:rsid w:val="00B12658"/>
    <w:rsid w:val="00B21994"/>
    <w:rsid w:val="00B3229A"/>
    <w:rsid w:val="00B343D4"/>
    <w:rsid w:val="00B36D91"/>
    <w:rsid w:val="00B37BDA"/>
    <w:rsid w:val="00B37FD7"/>
    <w:rsid w:val="00B4494F"/>
    <w:rsid w:val="00B45CEA"/>
    <w:rsid w:val="00B635F1"/>
    <w:rsid w:val="00B65E49"/>
    <w:rsid w:val="00B80F8E"/>
    <w:rsid w:val="00B86579"/>
    <w:rsid w:val="00B87D99"/>
    <w:rsid w:val="00B91B64"/>
    <w:rsid w:val="00B91F72"/>
    <w:rsid w:val="00B92874"/>
    <w:rsid w:val="00B93963"/>
    <w:rsid w:val="00B94B20"/>
    <w:rsid w:val="00BC0545"/>
    <w:rsid w:val="00BC54FA"/>
    <w:rsid w:val="00BD04EE"/>
    <w:rsid w:val="00BE3A41"/>
    <w:rsid w:val="00BE6F79"/>
    <w:rsid w:val="00BF3C59"/>
    <w:rsid w:val="00BF5065"/>
    <w:rsid w:val="00C06C13"/>
    <w:rsid w:val="00C06D78"/>
    <w:rsid w:val="00C070AA"/>
    <w:rsid w:val="00C26238"/>
    <w:rsid w:val="00C26337"/>
    <w:rsid w:val="00C26FBB"/>
    <w:rsid w:val="00C31971"/>
    <w:rsid w:val="00C320B1"/>
    <w:rsid w:val="00C3295D"/>
    <w:rsid w:val="00C41A2F"/>
    <w:rsid w:val="00C45155"/>
    <w:rsid w:val="00C57CEF"/>
    <w:rsid w:val="00C61CF8"/>
    <w:rsid w:val="00C62EF0"/>
    <w:rsid w:val="00C63CA3"/>
    <w:rsid w:val="00C658BC"/>
    <w:rsid w:val="00C73015"/>
    <w:rsid w:val="00C81F8A"/>
    <w:rsid w:val="00C83ABA"/>
    <w:rsid w:val="00C9729C"/>
    <w:rsid w:val="00CA7717"/>
    <w:rsid w:val="00CB5AA0"/>
    <w:rsid w:val="00CC4C60"/>
    <w:rsid w:val="00CD19F4"/>
    <w:rsid w:val="00CD7A76"/>
    <w:rsid w:val="00CE1AF0"/>
    <w:rsid w:val="00CE4620"/>
    <w:rsid w:val="00CE75C2"/>
    <w:rsid w:val="00D07CFB"/>
    <w:rsid w:val="00D10C66"/>
    <w:rsid w:val="00D12436"/>
    <w:rsid w:val="00D17E1A"/>
    <w:rsid w:val="00D25CCC"/>
    <w:rsid w:val="00D36FE5"/>
    <w:rsid w:val="00D62963"/>
    <w:rsid w:val="00D651A6"/>
    <w:rsid w:val="00D800A9"/>
    <w:rsid w:val="00DA0047"/>
    <w:rsid w:val="00DB0831"/>
    <w:rsid w:val="00DB3F8A"/>
    <w:rsid w:val="00DD02E9"/>
    <w:rsid w:val="00DD2083"/>
    <w:rsid w:val="00DE575F"/>
    <w:rsid w:val="00DF7E74"/>
    <w:rsid w:val="00E00D73"/>
    <w:rsid w:val="00E00DA0"/>
    <w:rsid w:val="00E02039"/>
    <w:rsid w:val="00E03C7D"/>
    <w:rsid w:val="00E12CF8"/>
    <w:rsid w:val="00E22355"/>
    <w:rsid w:val="00E234F2"/>
    <w:rsid w:val="00E2384E"/>
    <w:rsid w:val="00E273D4"/>
    <w:rsid w:val="00E35D42"/>
    <w:rsid w:val="00E45297"/>
    <w:rsid w:val="00E4552C"/>
    <w:rsid w:val="00E5121A"/>
    <w:rsid w:val="00E52488"/>
    <w:rsid w:val="00E55451"/>
    <w:rsid w:val="00E62FAD"/>
    <w:rsid w:val="00E630EE"/>
    <w:rsid w:val="00E6434E"/>
    <w:rsid w:val="00E666EA"/>
    <w:rsid w:val="00EA362E"/>
    <w:rsid w:val="00EA6619"/>
    <w:rsid w:val="00EC18AC"/>
    <w:rsid w:val="00EC3DA1"/>
    <w:rsid w:val="00ED5441"/>
    <w:rsid w:val="00ED6E15"/>
    <w:rsid w:val="00ED72ED"/>
    <w:rsid w:val="00EE1356"/>
    <w:rsid w:val="00EE2861"/>
    <w:rsid w:val="00EF0778"/>
    <w:rsid w:val="00EF1F10"/>
    <w:rsid w:val="00F00CF9"/>
    <w:rsid w:val="00F04C47"/>
    <w:rsid w:val="00F06CEA"/>
    <w:rsid w:val="00F167C6"/>
    <w:rsid w:val="00F168BF"/>
    <w:rsid w:val="00F27FD5"/>
    <w:rsid w:val="00F3116D"/>
    <w:rsid w:val="00F36BF4"/>
    <w:rsid w:val="00F64FB2"/>
    <w:rsid w:val="00F740F4"/>
    <w:rsid w:val="00F84C64"/>
    <w:rsid w:val="00F955D8"/>
    <w:rsid w:val="00FA14C7"/>
    <w:rsid w:val="00FA4550"/>
    <w:rsid w:val="00FA493B"/>
    <w:rsid w:val="00FC44D2"/>
    <w:rsid w:val="00FD12C1"/>
    <w:rsid w:val="00FD64AE"/>
    <w:rsid w:val="00FD781B"/>
    <w:rsid w:val="00FE19D0"/>
    <w:rsid w:val="00FE27EB"/>
    <w:rsid w:val="00FE287A"/>
    <w:rsid w:val="00FE4A69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41718"/>
  <w15:chartTrackingRefBased/>
  <w15:docId w15:val="{61C4374F-827E-4797-89E0-2E9E4DD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sz="8" w:space="0" w:color="AEAAAA" w:themeColor="background2" w:themeShade="BF"/>
        <w:left w:val="single" w:sz="8" w:space="0" w:color="AEAAAA" w:themeColor="background2" w:themeShade="BF"/>
        <w:bottom w:val="single" w:sz="8" w:space="0" w:color="AEAAAA" w:themeColor="background2" w:themeShade="BF"/>
        <w:right w:val="single" w:sz="8" w:space="0" w:color="AEAAAA" w:themeColor="background2" w:themeShade="BF"/>
        <w:insideH w:val="single" w:sz="8" w:space="0" w:color="AEAAAA" w:themeColor="background2" w:themeShade="BF"/>
        <w:insideV w:val="single" w:sz="8" w:space="0" w:color="AEAAAA" w:themeColor="background2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AF0"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AF0"/>
  </w:style>
  <w:style w:type="paragraph" w:styleId="ListParagraph">
    <w:name w:val="List Paragraph"/>
    <w:basedOn w:val="Normal"/>
    <w:uiPriority w:val="34"/>
    <w:qFormat/>
    <w:rsid w:val="00F740F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90AC7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83ABA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3D25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D25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044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44F9"/>
    <w:pPr>
      <w:contextualSpacing/>
    </w:pPr>
    <w:rPr>
      <w:rFonts w:eastAsiaTheme="minorEastAsia" w:cs="Times New Roman"/>
      <w:color w:val="000000" w:themeColor="text1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44F9"/>
    <w:rPr>
      <w:rFonts w:eastAsiaTheme="minorEastAsia" w:cs="Times New Roman"/>
      <w:color w:val="000000" w:themeColor="text1"/>
      <w:sz w:val="20"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324252"/>
    <w:pPr>
      <w:spacing w:before="100" w:beforeAutospacing="1" w:after="100" w:afterAutospacing="1"/>
      <w:contextualSpacing/>
    </w:pPr>
    <w:rPr>
      <w:rFonts w:ascii="Times New Roman" w:eastAsia="Times New Roman" w:hAnsi="Times New Roman" w:cs="Times New Roman"/>
      <w:color w:val="000000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esktop\UPDATED_NOWS_components_DefaultsUpdated\NOW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259</TotalTime>
  <Pages>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Hurst</dc:creator>
  <cp:keywords/>
  <dc:description/>
  <cp:lastModifiedBy>santhosh kotha</cp:lastModifiedBy>
  <cp:revision>443</cp:revision>
  <dcterms:created xsi:type="dcterms:W3CDTF">2020-09-10T13:45:00Z</dcterms:created>
  <dcterms:modified xsi:type="dcterms:W3CDTF">2022-07-27T15:23:00Z</dcterms:modified>
</cp:coreProperties>
</file>