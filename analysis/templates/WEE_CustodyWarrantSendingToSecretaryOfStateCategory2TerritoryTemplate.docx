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A094E" w14:textId="2A412CCF" w:rsidR="00574347" w:rsidRDefault="00924800" w:rsidP="00830C54">
      <w:pPr>
        <w:spacing w:after="80" w:line="240" w:lineRule="auto"/>
        <w:jc w:val="center"/>
      </w:pPr>
      <w:r w:rsidRPr="00485D92">
        <w:rPr>
          <w:b/>
          <w:bCs/>
          <w:sz w:val="36"/>
          <w:szCs w:val="36"/>
        </w:rPr>
        <w:t>&lt;&lt;orderName&gt;&gt;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1"/>
        <w:gridCol w:w="516"/>
        <w:gridCol w:w="5349"/>
      </w:tblGrid>
      <w:tr w:rsidR="005C1C47" w:rsidRPr="00485D92" w14:paraId="4A93F30B" w14:textId="77777777" w:rsidTr="00E00DA0">
        <w:trPr>
          <w:cantSplit/>
        </w:trPr>
        <w:tc>
          <w:tcPr>
            <w:tcW w:w="10206" w:type="dxa"/>
            <w:gridSpan w:val="3"/>
          </w:tcPr>
          <w:p w14:paraId="335E7AA6" w14:textId="77777777" w:rsidR="005C1C47" w:rsidRPr="003A55FD" w:rsidRDefault="005C1C47" w:rsidP="0006511A">
            <w:pPr>
              <w:rPr>
                <w:b/>
                <w:bCs/>
                <w:color w:val="000000"/>
              </w:rPr>
            </w:pPr>
          </w:p>
        </w:tc>
      </w:tr>
      <w:tr w:rsidR="006C3D25" w:rsidRPr="00485D92" w14:paraId="16C118E5" w14:textId="77777777" w:rsidTr="00E00DA0">
        <w:trPr>
          <w:cantSplit/>
        </w:trPr>
        <w:tc>
          <w:tcPr>
            <w:tcW w:w="10206" w:type="dxa"/>
            <w:gridSpan w:val="3"/>
          </w:tcPr>
          <w:p w14:paraId="5907AE93" w14:textId="0F15A2A7" w:rsidR="006C3D25" w:rsidRPr="003A55FD" w:rsidRDefault="006C3D25" w:rsidP="006C3D25">
            <w:pPr>
              <w:rPr>
                <w:b/>
                <w:bCs/>
                <w:color w:val="000000"/>
              </w:rPr>
            </w:pPr>
            <w:r w:rsidRPr="005D0442">
              <w:rPr>
                <w:color w:val="000000"/>
              </w:rPr>
              <w:t xml:space="preserve">To: </w:t>
            </w:r>
            <w:r>
              <w:rPr>
                <w:color w:val="000000"/>
              </w:rPr>
              <w:t>&lt;&lt;dp.value(‘</w:t>
            </w:r>
            <w:r w:rsidRPr="006C3D25">
              <w:rPr>
                <w:color w:val="000000"/>
              </w:rPr>
              <w:t>conveyorcustodiannameOrganisationName</w:t>
            </w:r>
            <w:r>
              <w:rPr>
                <w:color w:val="000000"/>
              </w:rPr>
              <w:t>’)&gt;&gt; and the Governor of &lt;</w:t>
            </w:r>
            <w:r w:rsidR="008977D4">
              <w:rPr>
                <w:color w:val="000000"/>
              </w:rPr>
              <w:t>&lt;dp.value(‘</w:t>
            </w:r>
            <w:r w:rsidR="008977D4" w:rsidRPr="008977D4">
              <w:rPr>
                <w:color w:val="000000"/>
              </w:rPr>
              <w:t>prisonOrganisationName</w:t>
            </w:r>
            <w:r w:rsidR="008977D4">
              <w:rPr>
                <w:color w:val="000000"/>
              </w:rPr>
              <w:t>’)&gt;</w:t>
            </w:r>
            <w:r>
              <w:rPr>
                <w:color w:val="000000"/>
              </w:rPr>
              <w:t>&gt;</w:t>
            </w:r>
          </w:p>
        </w:tc>
      </w:tr>
      <w:tr w:rsidR="006C3D25" w:rsidRPr="00485D92" w14:paraId="2146ACE6" w14:textId="77777777" w:rsidTr="00E00DA0">
        <w:trPr>
          <w:cantSplit/>
        </w:trPr>
        <w:tc>
          <w:tcPr>
            <w:tcW w:w="10206" w:type="dxa"/>
            <w:gridSpan w:val="3"/>
          </w:tcPr>
          <w:p w14:paraId="4D6DE091" w14:textId="77777777" w:rsidR="004734F9" w:rsidRDefault="004734F9" w:rsidP="004734F9">
            <w:pPr>
              <w:rPr>
                <w:sz w:val="16"/>
                <w:szCs w:val="16"/>
              </w:rPr>
            </w:pPr>
            <w:r w:rsidRPr="000D618A">
              <w:rPr>
                <w:sz w:val="16"/>
                <w:szCs w:val="16"/>
              </w:rPr>
              <w:t>&lt;&lt;$</w:t>
            </w:r>
            <w:r w:rsidRPr="000D618A">
              <w:rPr>
                <w:rFonts w:cs="Arial"/>
                <w:sz w:val="16"/>
                <w:szCs w:val="16"/>
              </w:rPr>
              <w:t>hasConditions</w:t>
            </w:r>
            <w:r w:rsidRPr="000D618A">
              <w:rPr>
                <w:sz w:val="16"/>
                <w:szCs w:val="16"/>
              </w:rPr>
              <w:t>=false&gt;&gt;</w:t>
            </w:r>
          </w:p>
          <w:p w14:paraId="0B4CF74A" w14:textId="77777777" w:rsidR="004734F9" w:rsidRPr="00613AA9" w:rsidRDefault="004734F9" w:rsidP="004734F9">
            <w:pPr>
              <w:tabs>
                <w:tab w:val="right" w:pos="10198"/>
              </w:tabs>
              <w:rPr>
                <w:rFonts w:cs="Arial"/>
              </w:rPr>
            </w:pPr>
            <w:r w:rsidRPr="00613AA9">
              <w:rPr>
                <w:rFonts w:cs="Arial"/>
              </w:rPr>
              <w:t>&lt;&lt;rs_distinctResults&gt;&gt;</w:t>
            </w:r>
          </w:p>
          <w:p w14:paraId="22B798D8" w14:textId="77777777" w:rsidR="004734F9" w:rsidRPr="00613AA9" w:rsidRDefault="004734F9" w:rsidP="004734F9">
            <w:pPr>
              <w:tabs>
                <w:tab w:val="right" w:pos="10198"/>
              </w:tabs>
              <w:rPr>
                <w:rFonts w:cs="Arial"/>
              </w:rPr>
            </w:pPr>
            <w:r w:rsidRPr="00613AA9">
              <w:rPr>
                <w:rFonts w:cs="Arial"/>
              </w:rPr>
              <w:t>&lt;&lt;cs_{$this.resultDefinitionGroup &gt; 0}&gt;&gt;</w:t>
            </w:r>
          </w:p>
          <w:p w14:paraId="786F4A77" w14:textId="3425CC3C" w:rsidR="004734F9" w:rsidRDefault="004734F9" w:rsidP="004734F9">
            <w:pPr>
              <w:tabs>
                <w:tab w:val="right" w:pos="10198"/>
              </w:tabs>
              <w:rPr>
                <w:rFonts w:cs="Arial"/>
              </w:rPr>
            </w:pPr>
            <w:r w:rsidRPr="00613AA9">
              <w:rPr>
                <w:rFonts w:cs="Arial"/>
              </w:rPr>
              <w:t>&lt;&lt;cs_{</w:t>
            </w:r>
            <w:r w:rsidR="00870FF8" w:rsidRPr="00870FF8">
              <w:rPr>
                <w:rFonts w:cs="Arial"/>
              </w:rPr>
              <w:t>$root.plh.includes(replace(resultDefinitionGroup,‘,’,‘;’),</w:t>
            </w:r>
            <w:r w:rsidRPr="00613AA9">
              <w:rPr>
                <w:rFonts w:cs="Arial"/>
              </w:rPr>
              <w:t>’Bail Conditions’)}&gt;&gt;</w:t>
            </w:r>
          </w:p>
          <w:p w14:paraId="670CD7CE" w14:textId="46252EA1" w:rsidR="00B36D91" w:rsidRDefault="00B36D91" w:rsidP="004734F9">
            <w:pPr>
              <w:tabs>
                <w:tab w:val="right" w:pos="10198"/>
              </w:tabs>
              <w:rPr>
                <w:rFonts w:cs="Arial"/>
              </w:rPr>
            </w:pPr>
            <w:r w:rsidRPr="00613AA9">
              <w:rPr>
                <w:rFonts w:cs="Arial"/>
              </w:rPr>
              <w:t>&lt;&lt;rs_</w:t>
            </w:r>
            <w:r w:rsidRPr="00C9729C">
              <w:rPr>
                <w:rFonts w:cs="Arial"/>
              </w:rPr>
              <w:t>prompts</w:t>
            </w:r>
            <w:r w:rsidRPr="00613AA9">
              <w:rPr>
                <w:rFonts w:cs="Arial"/>
              </w:rPr>
              <w:t>&gt;&gt;</w:t>
            </w:r>
          </w:p>
          <w:p w14:paraId="6088B9AE" w14:textId="77777777" w:rsidR="004734F9" w:rsidRPr="00613AA9" w:rsidRDefault="004734F9" w:rsidP="004734F9">
            <w:pPr>
              <w:tabs>
                <w:tab w:val="right" w:pos="10198"/>
              </w:tabs>
              <w:rPr>
                <w:rFonts w:cs="Arial"/>
              </w:rPr>
            </w:pPr>
            <w:r w:rsidRPr="000D618A">
              <w:rPr>
                <w:sz w:val="16"/>
                <w:szCs w:val="16"/>
              </w:rPr>
              <w:t>&lt;&lt;$</w:t>
            </w:r>
            <w:r w:rsidRPr="000D618A">
              <w:rPr>
                <w:rFonts w:cs="Arial"/>
                <w:sz w:val="16"/>
                <w:szCs w:val="16"/>
              </w:rPr>
              <w:t>hasConditions</w:t>
            </w:r>
            <w:r w:rsidRPr="000D618A">
              <w:rPr>
                <w:sz w:val="16"/>
                <w:szCs w:val="16"/>
              </w:rPr>
              <w:t>=</w:t>
            </w:r>
            <w:r>
              <w:rPr>
                <w:sz w:val="16"/>
                <w:szCs w:val="16"/>
              </w:rPr>
              <w:t>true</w:t>
            </w:r>
            <w:r w:rsidRPr="000D618A">
              <w:rPr>
                <w:sz w:val="16"/>
                <w:szCs w:val="16"/>
              </w:rPr>
              <w:t>&gt;&gt;</w:t>
            </w:r>
          </w:p>
          <w:p w14:paraId="04B60C25" w14:textId="3165F6D9" w:rsidR="00B36D91" w:rsidRDefault="00B36D91" w:rsidP="004734F9">
            <w:pPr>
              <w:tabs>
                <w:tab w:val="right" w:pos="10198"/>
              </w:tabs>
              <w:rPr>
                <w:rFonts w:cs="Arial"/>
              </w:rPr>
            </w:pPr>
            <w:r w:rsidRPr="00613AA9">
              <w:rPr>
                <w:rFonts w:cs="Arial"/>
              </w:rPr>
              <w:t>&lt;&lt;es_&gt;&gt;</w:t>
            </w:r>
          </w:p>
          <w:p w14:paraId="78482B30" w14:textId="4CA8D9BD" w:rsidR="004734F9" w:rsidRPr="00613AA9" w:rsidRDefault="004734F9" w:rsidP="004734F9">
            <w:pPr>
              <w:tabs>
                <w:tab w:val="right" w:pos="10198"/>
              </w:tabs>
              <w:rPr>
                <w:rFonts w:cs="Arial"/>
              </w:rPr>
            </w:pPr>
            <w:r w:rsidRPr="00613AA9">
              <w:rPr>
                <w:rFonts w:cs="Arial"/>
              </w:rPr>
              <w:t>&lt;&lt;es_&gt;&gt;</w:t>
            </w:r>
          </w:p>
          <w:p w14:paraId="03ADCE9F" w14:textId="77777777" w:rsidR="004734F9" w:rsidRPr="00613AA9" w:rsidRDefault="004734F9" w:rsidP="004734F9">
            <w:pPr>
              <w:tabs>
                <w:tab w:val="right" w:pos="10198"/>
              </w:tabs>
              <w:rPr>
                <w:rFonts w:cs="Arial"/>
              </w:rPr>
            </w:pPr>
            <w:r w:rsidRPr="00613AA9">
              <w:rPr>
                <w:rFonts w:cs="Arial"/>
              </w:rPr>
              <w:t>&lt;&lt;es_&gt;&gt;</w:t>
            </w:r>
          </w:p>
          <w:p w14:paraId="4D5DC475" w14:textId="3DDC58BE" w:rsidR="006C3D25" w:rsidRPr="003A55FD" w:rsidRDefault="004734F9" w:rsidP="004734F9">
            <w:pPr>
              <w:rPr>
                <w:b/>
                <w:bCs/>
                <w:color w:val="000000"/>
              </w:rPr>
            </w:pPr>
            <w:r w:rsidRPr="00613AA9">
              <w:rPr>
                <w:rFonts w:cs="Arial"/>
              </w:rPr>
              <w:t>&lt;&lt;es_distinctResults&gt;&gt;</w:t>
            </w:r>
          </w:p>
        </w:tc>
      </w:tr>
      <w:tr w:rsidR="006C3D25" w:rsidRPr="00485D92" w14:paraId="7E08C085" w14:textId="77777777" w:rsidTr="00E00DA0">
        <w:trPr>
          <w:cantSplit/>
        </w:trPr>
        <w:tc>
          <w:tcPr>
            <w:tcW w:w="10206" w:type="dxa"/>
            <w:gridSpan w:val="3"/>
          </w:tcPr>
          <w:p w14:paraId="5C4FD770" w14:textId="4CE4BC6F" w:rsidR="006C3D25" w:rsidRPr="00485D92" w:rsidRDefault="006C3D25" w:rsidP="006C3D25">
            <w:pPr>
              <w:rPr>
                <w:rFonts w:cs="Arial"/>
              </w:rPr>
            </w:pPr>
            <w:r w:rsidRPr="003A55FD">
              <w:rPr>
                <w:rFonts w:cs="Arial"/>
                <w:b/>
                <w:bCs/>
                <w:color w:val="000000"/>
              </w:rPr>
              <w:t xml:space="preserve">Date of </w:t>
            </w:r>
            <w:r w:rsidRPr="0084143E">
              <w:rPr>
                <w:rFonts w:cs="Arial"/>
                <w:b/>
                <w:bCs/>
                <w:color w:val="000000"/>
              </w:rPr>
              <w:t>warrant</w:t>
            </w:r>
            <w:r>
              <w:rPr>
                <w:rFonts w:cs="Arial"/>
                <w:b/>
                <w:bCs/>
                <w:color w:val="000000"/>
              </w:rPr>
              <w:t xml:space="preserve"> </w:t>
            </w:r>
            <w:r w:rsidRPr="008749DB">
              <w:rPr>
                <w:rFonts w:cs="Arial"/>
              </w:rPr>
              <w:t>&lt;&lt;{dateFormat(orderDate, ‘dd MMMM yyyy’, ‘yyyy-MM-dd’)}&gt;&gt;</w:t>
            </w:r>
            <w:r w:rsidRPr="003A55FD">
              <w:rPr>
                <w:rFonts w:cs="Arial"/>
                <w:color w:val="000000"/>
              </w:rPr>
              <w:t xml:space="preserve">  </w:t>
            </w:r>
            <w:r>
              <w:rPr>
                <w:rFonts w:eastAsia="Arial" w:cs="Arial"/>
              </w:rPr>
              <w:t xml:space="preserve">&lt;&lt;cs_{amendmentDate &gt; 0}&gt;&gt;    </w:t>
            </w:r>
            <w:r>
              <w:rPr>
                <w:rFonts w:eastAsia="Arial" w:cs="Arial"/>
                <w:b/>
              </w:rPr>
              <w:t>Amended on</w:t>
            </w:r>
            <w:r>
              <w:rPr>
                <w:rFonts w:eastAsia="Arial" w:cs="Arial"/>
              </w:rPr>
              <w:t xml:space="preserve"> &lt;&lt;{dateFormat(amendmentdate, ‘dd MMMM yyyy’, ‘yyyy-MM-dd’)}&gt;&gt;&lt;&lt;es_&gt;&gt;</w:t>
            </w:r>
          </w:p>
        </w:tc>
      </w:tr>
      <w:tr w:rsidR="006C3D25" w14:paraId="045792A6" w14:textId="77777777" w:rsidTr="00E00DA0">
        <w:trPr>
          <w:cantSplit/>
          <w:trHeight w:hRule="exact" w:val="425"/>
        </w:trPr>
        <w:tc>
          <w:tcPr>
            <w:tcW w:w="10206" w:type="dxa"/>
            <w:gridSpan w:val="3"/>
            <w:tcMar>
              <w:left w:w="0" w:type="dxa"/>
              <w:right w:w="0" w:type="dxa"/>
            </w:tcMar>
          </w:tcPr>
          <w:p w14:paraId="30CEB08B" w14:textId="31796C36" w:rsidR="006C3D25" w:rsidRDefault="006C3D25" w:rsidP="006C3D25">
            <w:pPr>
              <w:jc w:val="right"/>
            </w:pPr>
          </w:p>
        </w:tc>
      </w:tr>
      <w:tr w:rsidR="00AE7ED6" w14:paraId="5D131535" w14:textId="77777777" w:rsidTr="00AE7ED6">
        <w:trPr>
          <w:cantSplit/>
        </w:trPr>
        <w:tc>
          <w:tcPr>
            <w:tcW w:w="4341" w:type="dxa"/>
            <w:tcMar>
              <w:left w:w="0" w:type="dxa"/>
              <w:right w:w="0" w:type="dxa"/>
            </w:tcMar>
          </w:tcPr>
          <w:p w14:paraId="578FCEED" w14:textId="074BDA23" w:rsidR="00AE7ED6" w:rsidRPr="00A94C16" w:rsidRDefault="00AE7ED6" w:rsidP="00AE7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r>
              <w:rPr>
                <w:b/>
                <w:bCs/>
                <w:color w:val="000000"/>
              </w:rPr>
              <w:t>Person</w:t>
            </w:r>
          </w:p>
          <w:p w14:paraId="43023A61" w14:textId="77777777" w:rsidR="00AE7ED6" w:rsidRDefault="00AE7ED6" w:rsidP="00AE7ED6">
            <w:pPr>
              <w:contextualSpacing/>
              <w:rPr>
                <w:rFonts w:cs="Arial"/>
                <w:b/>
                <w:bCs/>
              </w:rPr>
            </w:pPr>
            <w:r w:rsidRPr="00A5165C">
              <w:rPr>
                <w:rFonts w:cs="Arial"/>
              </w:rPr>
              <w:t>&lt;&lt;defendant.name&gt;&gt;</w:t>
            </w:r>
          </w:p>
          <w:p w14:paraId="478684BD" w14:textId="77777777" w:rsidR="00AE7ED6" w:rsidRDefault="00AE7ED6" w:rsidP="00AE7ED6">
            <w:pPr>
              <w:contextualSpacing/>
              <w:rPr>
                <w:rFonts w:cs="Arial"/>
                <w:b/>
                <w:bCs/>
              </w:rPr>
            </w:pPr>
            <w:r w:rsidRPr="00A5165C">
              <w:rPr>
                <w:rFonts w:cs="Arial"/>
              </w:rPr>
              <w:t>&lt;&lt;defendant.address.line1&gt;&gt;</w:t>
            </w:r>
          </w:p>
          <w:p w14:paraId="0E9F16E9" w14:textId="77777777" w:rsidR="00AE7ED6" w:rsidRDefault="00AE7ED6" w:rsidP="00AE7ED6">
            <w:pPr>
              <w:contextualSpacing/>
              <w:rPr>
                <w:rFonts w:cs="Arial"/>
                <w:b/>
                <w:bCs/>
              </w:rPr>
            </w:pPr>
            <w:r w:rsidRPr="00A5165C">
              <w:rPr>
                <w:rFonts w:cs="Arial"/>
              </w:rPr>
              <w:t>&lt;&lt;op:defendant.address.line2&gt;&gt;</w:t>
            </w:r>
          </w:p>
          <w:p w14:paraId="083EB0BB" w14:textId="77777777" w:rsidR="00AE7ED6" w:rsidRDefault="00AE7ED6" w:rsidP="00AE7ED6">
            <w:pPr>
              <w:contextualSpacing/>
              <w:rPr>
                <w:rFonts w:cs="Arial"/>
                <w:b/>
                <w:bCs/>
              </w:rPr>
            </w:pPr>
            <w:r w:rsidRPr="00A5165C">
              <w:rPr>
                <w:rFonts w:cs="Arial"/>
              </w:rPr>
              <w:t>&lt;&lt;op:defendant.address.line3&gt;&gt;</w:t>
            </w:r>
          </w:p>
          <w:p w14:paraId="680E9F5E" w14:textId="77777777" w:rsidR="00AE7ED6" w:rsidRDefault="00AE7ED6" w:rsidP="00AE7ED6">
            <w:pPr>
              <w:contextualSpacing/>
              <w:rPr>
                <w:rFonts w:cs="Arial"/>
                <w:b/>
                <w:bCs/>
              </w:rPr>
            </w:pPr>
            <w:r w:rsidRPr="00A5165C">
              <w:rPr>
                <w:rFonts w:cs="Arial"/>
              </w:rPr>
              <w:t>&lt;&lt;op:defendant.address.line4&gt;&gt;</w:t>
            </w:r>
          </w:p>
          <w:p w14:paraId="1404C426" w14:textId="77777777" w:rsidR="00AE7ED6" w:rsidRDefault="00AE7ED6" w:rsidP="00AE7ED6">
            <w:pPr>
              <w:contextualSpacing/>
              <w:rPr>
                <w:rFonts w:cs="Arial"/>
                <w:b/>
                <w:bCs/>
              </w:rPr>
            </w:pPr>
            <w:r w:rsidRPr="00A5165C">
              <w:rPr>
                <w:rFonts w:cs="Arial"/>
              </w:rPr>
              <w:t>&lt;&lt;op:defendant.address.line5&gt;&gt;</w:t>
            </w:r>
          </w:p>
          <w:p w14:paraId="4245B814" w14:textId="15E5A7F8" w:rsidR="00AE7ED6" w:rsidRDefault="00AE7ED6" w:rsidP="00AE7ED6">
            <w:pPr>
              <w:tabs>
                <w:tab w:val="left" w:pos="231"/>
              </w:tabs>
            </w:pPr>
            <w:r w:rsidRPr="00A5165C">
              <w:rPr>
                <w:rFonts w:cs="Arial"/>
              </w:rPr>
              <w:t>&lt;&lt;defendant.address.postCode&gt;&gt;</w:t>
            </w:r>
          </w:p>
        </w:tc>
        <w:tc>
          <w:tcPr>
            <w:tcW w:w="516" w:type="dxa"/>
          </w:tcPr>
          <w:p w14:paraId="07B3B980" w14:textId="77777777" w:rsidR="00AE7ED6" w:rsidRDefault="00AE7ED6" w:rsidP="006C3D25">
            <w:pPr>
              <w:jc w:val="right"/>
            </w:pPr>
          </w:p>
        </w:tc>
        <w:tc>
          <w:tcPr>
            <w:tcW w:w="5349" w:type="dxa"/>
          </w:tcPr>
          <w:p w14:paraId="2EEC058D" w14:textId="77777777" w:rsidR="00CC6436" w:rsidRPr="004F0B1B" w:rsidRDefault="00CC6436" w:rsidP="00CC6436">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2F9DC76B" w14:textId="77777777" w:rsidR="00CC6436" w:rsidRPr="004F0B1B" w:rsidRDefault="00CC6436" w:rsidP="00CC6436">
            <w:pPr>
              <w:jc w:val="right"/>
              <w:rPr>
                <w:rFonts w:cs="Arial"/>
              </w:rPr>
            </w:pPr>
            <w:r w:rsidRPr="004F0B1B">
              <w:rPr>
                <w:rFonts w:cs="Arial"/>
              </w:rPr>
              <w:t>&lt;&lt;$this&gt;&gt;</w:t>
            </w:r>
            <w:r w:rsidRPr="009A3792">
              <w:rPr>
                <w:rFonts w:cs="Arial"/>
                <w:sz w:val="16"/>
                <w:szCs w:val="16"/>
              </w:rPr>
              <w:t>&lt;&lt;es_&gt;&gt;&lt;&lt;es_&gt;&gt;</w:t>
            </w:r>
          </w:p>
          <w:p w14:paraId="52F81B80" w14:textId="77777777" w:rsidR="00CC6436" w:rsidRDefault="00CC6436" w:rsidP="00CC6436">
            <w:pPr>
              <w:jc w:val="right"/>
              <w:rPr>
                <w:rFonts w:cs="Arial"/>
                <w:b/>
                <w:bCs/>
              </w:rPr>
            </w:pPr>
            <w:r w:rsidRPr="008C2BB7">
              <w:rPr>
                <w:rFonts w:cs="Arial"/>
                <w:sz w:val="16"/>
                <w:szCs w:val="16"/>
              </w:rPr>
              <w:t>&lt;&lt;cs_{length(defendant.dateOfBirth)&gt;0}&gt;&gt;</w:t>
            </w:r>
          </w:p>
          <w:p w14:paraId="1343F038" w14:textId="77777777" w:rsidR="00CC6436" w:rsidRDefault="00CC6436" w:rsidP="00CC6436">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{dateFormat(op:defendant.dateOfBirth, ‘dd MMMM yyyy’,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&lt;&lt;{defendant.nationality}&gt;&gt;&lt;&lt;es_&gt;&gt;</w:t>
            </w:r>
          </w:p>
          <w:p w14:paraId="30634B58" w14:textId="77777777" w:rsidR="00CC6436" w:rsidRDefault="00CC6436" w:rsidP="00CC6436">
            <w:pPr>
              <w:jc w:val="right"/>
              <w:rPr>
                <w:rFonts w:cs="Arial"/>
              </w:rPr>
            </w:pPr>
            <w:r w:rsidRPr="007261B9">
              <w:rPr>
                <w:rFonts w:cs="Arial"/>
              </w:rPr>
              <w:t>&lt;&lt;cs_{length(defendant.pncId)&gt;0}&gt;&gt;</w:t>
            </w:r>
            <w:r w:rsidRPr="007261B9">
              <w:rPr>
                <w:rFonts w:cs="Arial"/>
                <w:b/>
                <w:bCs/>
              </w:rPr>
              <w:t>PNC ID</w:t>
            </w:r>
            <w:r w:rsidRPr="007261B9">
              <w:rPr>
                <w:rFonts w:cs="Arial"/>
              </w:rPr>
              <w:t xml:space="preserve"> &lt;&lt;{defendant.pncId}&gt;&gt;&lt;&lt;es_&gt;&gt;</w:t>
            </w:r>
          </w:p>
          <w:p w14:paraId="3CB73FB0" w14:textId="6BD03E1E" w:rsidR="00AE7ED6" w:rsidRPr="000B6998" w:rsidRDefault="00AE7ED6" w:rsidP="000B6998">
            <w:pPr>
              <w:contextualSpacing/>
              <w:jc w:val="right"/>
              <w:rPr>
                <w:rFonts w:cs="Arial"/>
              </w:rPr>
            </w:pPr>
          </w:p>
        </w:tc>
      </w:tr>
      <w:tr w:rsidR="00AE7ED6" w14:paraId="11AB2EB2" w14:textId="77777777" w:rsidTr="00911ACC">
        <w:trPr>
          <w:cantSplit/>
          <w:trHeight w:hRule="exact" w:val="425"/>
        </w:trPr>
        <w:tc>
          <w:tcPr>
            <w:tcW w:w="10206" w:type="dxa"/>
            <w:gridSpan w:val="3"/>
            <w:tcMar>
              <w:left w:w="0" w:type="dxa"/>
              <w:right w:w="0" w:type="dxa"/>
            </w:tcMar>
          </w:tcPr>
          <w:p w14:paraId="4A71FAB1" w14:textId="77777777" w:rsidR="00AE7ED6" w:rsidRDefault="00AE7ED6" w:rsidP="006C3D25">
            <w:pPr>
              <w:jc w:val="right"/>
            </w:pPr>
          </w:p>
        </w:tc>
      </w:tr>
      <w:tr w:rsidR="006C3D25" w14:paraId="71B69CB6" w14:textId="77777777" w:rsidTr="00590D66">
        <w:tc>
          <w:tcPr>
            <w:tcW w:w="10206" w:type="dxa"/>
            <w:gridSpan w:val="3"/>
            <w:tcMar>
              <w:left w:w="0" w:type="dxa"/>
              <w:right w:w="0" w:type="dxa"/>
            </w:tcMar>
          </w:tcPr>
          <w:p w14:paraId="12A42EF2" w14:textId="6F59D3EF" w:rsidR="006C3D25" w:rsidRDefault="00475C74" w:rsidP="006C3D25">
            <w:pPr>
              <w:shd w:val="clear" w:color="auto" w:fill="FFFFFF"/>
              <w:rPr>
                <w:color w:val="000000"/>
              </w:rPr>
            </w:pPr>
            <w:r>
              <w:rPr>
                <w:color w:val="000000"/>
              </w:rPr>
              <w:t xml:space="preserve">Being a </w:t>
            </w:r>
            <w:r w:rsidRPr="00F728F4">
              <w:rPr>
                <w:color w:val="000000"/>
              </w:rPr>
              <w:t>person whose extradition is requested by a category 2 territory, namely</w:t>
            </w:r>
            <w:r w:rsidR="00AA1487" w:rsidRPr="00F728F4">
              <w:rPr>
                <w:color w:val="000000"/>
              </w:rPr>
              <w:t xml:space="preserve"> </w:t>
            </w:r>
            <w:r w:rsidR="006C3D25" w:rsidRPr="003D4CFD">
              <w:rPr>
                <w:rFonts w:cs="Arial"/>
              </w:rPr>
              <w:t>&lt;&lt;dp.value(‘country’)&gt;&gt;</w:t>
            </w:r>
            <w:r w:rsidR="00DB0831">
              <w:t xml:space="preserve"> </w:t>
            </w:r>
            <w:r w:rsidRPr="00F728F4">
              <w:rPr>
                <w:color w:val="000000"/>
              </w:rPr>
              <w:t>(hereinafter called the person), and having appeared today or been brought before me, the appropriate judge for the extradition hearing. I am satisfied that the conduct constituting the offence specified in the request is an extradition offence</w:t>
            </w:r>
            <w:r w:rsidR="00AA1487">
              <w:rPr>
                <w:color w:val="000000"/>
              </w:rPr>
              <w:t>.</w:t>
            </w:r>
          </w:p>
          <w:p w14:paraId="6FA7343E" w14:textId="26D8C985" w:rsidR="00B95B63" w:rsidRDefault="00F204F4" w:rsidP="006C3D25">
            <w:pPr>
              <w:shd w:val="clear" w:color="auto" w:fill="FFFFFF"/>
              <w:rPr>
                <w:color w:val="000000"/>
              </w:rPr>
            </w:pPr>
            <w:r>
              <w:rPr>
                <w:color w:val="000000"/>
              </w:rPr>
              <w:t>&lt;&lt;cs_{dp.</w:t>
            </w:r>
            <w:r w:rsidRPr="00F204F4">
              <w:rPr>
                <w:color w:val="000000"/>
              </w:rPr>
              <w:t>valueMatches</w:t>
            </w:r>
            <w:r>
              <w:rPr>
                <w:color w:val="000000"/>
              </w:rPr>
              <w:t>(‘</w:t>
            </w:r>
            <w:r w:rsidRPr="00F204F4">
              <w:rPr>
                <w:color w:val="000000"/>
              </w:rPr>
              <w:t>caseToAnswer</w:t>
            </w:r>
            <w:r>
              <w:rPr>
                <w:color w:val="000000"/>
              </w:rPr>
              <w:t>’, ‘Yes’)}&gt;&gt;</w:t>
            </w:r>
          </w:p>
          <w:p w14:paraId="65B7B733" w14:textId="77777777" w:rsidR="00764807" w:rsidRDefault="00764807" w:rsidP="006C3D25">
            <w:pPr>
              <w:shd w:val="clear" w:color="auto" w:fill="FFFFFF"/>
              <w:rPr>
                <w:color w:val="000000"/>
              </w:rPr>
            </w:pPr>
          </w:p>
          <w:p w14:paraId="65192C2F" w14:textId="36BDD305" w:rsidR="00DD5E25" w:rsidRDefault="00B95B63" w:rsidP="006C3D25">
            <w:pPr>
              <w:shd w:val="clear" w:color="auto" w:fill="FFFFFF"/>
              <w:rPr>
                <w:color w:val="000000"/>
              </w:rPr>
            </w:pPr>
            <w:r>
              <w:rPr>
                <w:rFonts w:eastAsiaTheme="minorEastAsia"/>
                <w:color w:val="000000"/>
              </w:rPr>
              <w:t>I am sat</w:t>
            </w:r>
            <w:r w:rsidRPr="001645FA">
              <w:rPr>
                <w:rFonts w:eastAsiaTheme="minorEastAsia"/>
                <w:color w:val="000000"/>
              </w:rPr>
              <w:t>isfied that the evidence given before me would be sufficient to make a case requiring an answer by the person if the proceedings were the summary trial of an information against</w:t>
            </w:r>
            <w:r>
              <w:rPr>
                <w:rFonts w:eastAsiaTheme="minorEastAsia"/>
                <w:color w:val="000000"/>
              </w:rPr>
              <w:t xml:space="preserve"> them</w:t>
            </w:r>
            <w:r w:rsidR="00D54379">
              <w:rPr>
                <w:rFonts w:eastAsiaTheme="minorEastAsia"/>
                <w:color w:val="000000"/>
              </w:rPr>
              <w:t>.</w:t>
            </w:r>
            <w:r w:rsidR="00F204F4">
              <w:rPr>
                <w:color w:val="000000"/>
              </w:rPr>
              <w:t>&lt;&lt;es_&gt;&gt;</w:t>
            </w:r>
          </w:p>
          <w:p w14:paraId="7C5F8FF7" w14:textId="2B6A1CD1" w:rsidR="00D07CFB" w:rsidRDefault="00AD174D" w:rsidP="006C3D25">
            <w:pPr>
              <w:shd w:val="clear" w:color="auto" w:fill="FFFFFF"/>
              <w:rPr>
                <w:color w:val="000000"/>
              </w:rPr>
            </w:pPr>
            <w:r w:rsidRPr="00AD174D">
              <w:rPr>
                <w:color w:val="000000"/>
              </w:rPr>
              <w:lastRenderedPageBreak/>
              <w:t>I am satisfied that the person’s extradition is not barred within the meaning of the Extradition Act 2003 and that their extradition would be compatible with the Convention rights within the meaning of the Human Rights Act 1998</w:t>
            </w:r>
            <w:r w:rsidR="00D07CFB">
              <w:rPr>
                <w:color w:val="000000"/>
              </w:rPr>
              <w:t>.</w:t>
            </w:r>
          </w:p>
          <w:p w14:paraId="20E050CC" w14:textId="588877E7" w:rsidR="00E55BBB" w:rsidRDefault="00E55BBB" w:rsidP="006C3D25">
            <w:pPr>
              <w:shd w:val="clear" w:color="auto" w:fill="FFFFFF"/>
              <w:rPr>
                <w:color w:val="000000"/>
              </w:rPr>
            </w:pPr>
          </w:p>
          <w:p w14:paraId="066CB1F0" w14:textId="563C453B" w:rsidR="00E55BBB" w:rsidRDefault="00E55BBB" w:rsidP="006C3D25">
            <w:pPr>
              <w:shd w:val="clear" w:color="auto" w:fill="FFFFFF"/>
              <w:rPr>
                <w:color w:val="000000"/>
              </w:rPr>
            </w:pPr>
            <w:r>
              <w:rPr>
                <w:color w:val="000000"/>
              </w:rPr>
              <w:t xml:space="preserve">The </w:t>
            </w:r>
            <w:r w:rsidRPr="00177D9E">
              <w:rPr>
                <w:color w:val="000000"/>
              </w:rPr>
              <w:t xml:space="preserve">person </w:t>
            </w:r>
            <w:r>
              <w:rPr>
                <w:color w:val="000000"/>
              </w:rPr>
              <w:t>is hereby remanded in custody to wait for the Secretary of State’s decision, and, if the Secretary of State orders them to be extradited, to wait for their extradition to the territory to which extradition is requested</w:t>
            </w:r>
            <w:r w:rsidR="00A92D76">
              <w:rPr>
                <w:color w:val="000000"/>
              </w:rPr>
              <w:t>.</w:t>
            </w:r>
          </w:p>
          <w:p w14:paraId="0DF7B3CB" w14:textId="77777777" w:rsidR="00911ACC" w:rsidRPr="003D4CFD" w:rsidRDefault="00911ACC" w:rsidP="006C3D25">
            <w:pPr>
              <w:shd w:val="clear" w:color="auto" w:fill="FFFFFF"/>
              <w:rPr>
                <w:rFonts w:cs="Arial"/>
              </w:rPr>
            </w:pPr>
          </w:p>
          <w:p w14:paraId="20F4FDBA" w14:textId="75664BFD" w:rsidR="00256469" w:rsidRPr="00546A65" w:rsidRDefault="00B94B20" w:rsidP="00546A65">
            <w:pPr>
              <w:shd w:val="clear" w:color="auto" w:fill="FFFFFF"/>
              <w:rPr>
                <w:color w:val="000000"/>
              </w:rPr>
            </w:pPr>
            <w:r>
              <w:rPr>
                <w:color w:val="000000"/>
              </w:rPr>
              <w:t>&lt;&lt;dp.label(‘</w:t>
            </w:r>
            <w:r w:rsidR="00590D66" w:rsidRPr="00590D66">
              <w:rPr>
                <w:color w:val="000000"/>
              </w:rPr>
              <w:t>remandBasisProceedingsUnderTheExtraditionAct2003Section</w:t>
            </w:r>
            <w:r w:rsidR="00590D66">
              <w:rPr>
                <w:color w:val="000000"/>
              </w:rPr>
              <w:t>’</w:t>
            </w:r>
            <w:r>
              <w:rPr>
                <w:color w:val="000000"/>
              </w:rPr>
              <w:t>)&gt;&gt; &lt;&lt;dp.value(‘</w:t>
            </w:r>
            <w:r w:rsidRPr="00B94B20">
              <w:rPr>
                <w:color w:val="000000"/>
              </w:rPr>
              <w:t>remandBasisProceedingsUnderTheExtraditionAct2003Section</w:t>
            </w:r>
            <w:r>
              <w:rPr>
                <w:color w:val="000000"/>
              </w:rPr>
              <w:t>’)&gt;&gt;</w:t>
            </w:r>
          </w:p>
        </w:tc>
      </w:tr>
      <w:tr w:rsidR="00911ACC" w14:paraId="161C1FEC" w14:textId="77777777" w:rsidTr="00911ACC">
        <w:trPr>
          <w:cantSplit/>
        </w:trPr>
        <w:tc>
          <w:tcPr>
            <w:tcW w:w="10206" w:type="dxa"/>
            <w:gridSpan w:val="3"/>
            <w:tcMar>
              <w:left w:w="0" w:type="dxa"/>
              <w:right w:w="0" w:type="dxa"/>
            </w:tcMar>
          </w:tcPr>
          <w:p w14:paraId="4685CD27" w14:textId="77777777" w:rsidR="00911ACC" w:rsidRDefault="00911ACC" w:rsidP="006C3D25">
            <w:pPr>
              <w:shd w:val="clear" w:color="auto" w:fill="FFFFFF"/>
              <w:rPr>
                <w:color w:val="000000"/>
              </w:rPr>
            </w:pPr>
          </w:p>
        </w:tc>
      </w:tr>
      <w:tr w:rsidR="00D74EE3" w14:paraId="4C815570" w14:textId="77777777" w:rsidTr="00911ACC">
        <w:trPr>
          <w:cantSplit/>
        </w:trPr>
        <w:tc>
          <w:tcPr>
            <w:tcW w:w="10206" w:type="dxa"/>
            <w:gridSpan w:val="3"/>
            <w:tcMar>
              <w:left w:w="0" w:type="dxa"/>
              <w:right w:w="0" w:type="dxa"/>
            </w:tcMar>
          </w:tcPr>
          <w:p w14:paraId="22D57403" w14:textId="77777777" w:rsidR="00D74EE3" w:rsidRDefault="00D74EE3" w:rsidP="006C3D25">
            <w:pPr>
              <w:shd w:val="clear" w:color="auto" w:fill="FFFFFF"/>
              <w:rPr>
                <w:b/>
                <w:bCs/>
                <w:color w:val="000000"/>
                <w:sz w:val="28"/>
                <w:szCs w:val="28"/>
              </w:rPr>
            </w:pPr>
            <w:r>
              <w:rPr>
                <w:b/>
                <w:bCs/>
                <w:color w:val="000000"/>
                <w:sz w:val="28"/>
                <w:szCs w:val="28"/>
              </w:rPr>
              <w:t>Bail exceptions</w:t>
            </w:r>
          </w:p>
          <w:p w14:paraId="60983986" w14:textId="77777777" w:rsidR="00D74EE3" w:rsidRDefault="00D74EE3" w:rsidP="006C3D25">
            <w:pPr>
              <w:shd w:val="clear" w:color="auto" w:fill="FFFFFF"/>
              <w:rPr>
                <w:b/>
                <w:bCs/>
                <w:color w:val="000000"/>
                <w:sz w:val="28"/>
                <w:szCs w:val="28"/>
              </w:rPr>
            </w:pPr>
          </w:p>
          <w:p w14:paraId="525CC869" w14:textId="3D2A71F2" w:rsidR="00D74EE3" w:rsidRPr="00D74EE3" w:rsidRDefault="00D74EE3" w:rsidP="006C3D25">
            <w:pPr>
              <w:shd w:val="clear" w:color="auto" w:fill="FFFFFF"/>
              <w:rPr>
                <w:color w:val="000000"/>
              </w:rPr>
            </w:pPr>
            <w:r w:rsidRPr="00D74EE3">
              <w:rPr>
                <w:color w:val="000000"/>
              </w:rPr>
              <w:t>&lt;&lt;</w:t>
            </w:r>
            <w:r>
              <w:rPr>
                <w:color w:val="000000"/>
              </w:rPr>
              <w:t>dp.value(‘</w:t>
            </w:r>
            <w:r w:rsidRPr="00D74EE3">
              <w:rPr>
                <w:color w:val="000000"/>
              </w:rPr>
              <w:t>bailException</w:t>
            </w:r>
            <w:r>
              <w:rPr>
                <w:color w:val="000000"/>
              </w:rPr>
              <w:t>’)</w:t>
            </w:r>
            <w:r w:rsidRPr="00D74EE3">
              <w:rPr>
                <w:color w:val="000000"/>
              </w:rPr>
              <w:t>&gt;&gt;</w:t>
            </w:r>
          </w:p>
        </w:tc>
      </w:tr>
      <w:tr w:rsidR="00D74EE3" w14:paraId="00AF803E" w14:textId="77777777" w:rsidTr="00911ACC">
        <w:trPr>
          <w:cantSplit/>
        </w:trPr>
        <w:tc>
          <w:tcPr>
            <w:tcW w:w="10206" w:type="dxa"/>
            <w:gridSpan w:val="3"/>
            <w:tcMar>
              <w:left w:w="0" w:type="dxa"/>
              <w:right w:w="0" w:type="dxa"/>
            </w:tcMar>
          </w:tcPr>
          <w:p w14:paraId="2E25F186" w14:textId="77777777" w:rsidR="00D74EE3" w:rsidRPr="00B4494F" w:rsidRDefault="00D74EE3" w:rsidP="006C3D25">
            <w:pPr>
              <w:shd w:val="clear" w:color="auto" w:fill="FFFFFF"/>
              <w:rPr>
                <w:b/>
                <w:bCs/>
                <w:color w:val="000000"/>
                <w:sz w:val="28"/>
                <w:szCs w:val="28"/>
              </w:rPr>
            </w:pPr>
          </w:p>
        </w:tc>
      </w:tr>
      <w:tr w:rsidR="00B4494F" w14:paraId="7446FF51" w14:textId="77777777" w:rsidTr="00911ACC">
        <w:trPr>
          <w:cantSplit/>
        </w:trPr>
        <w:tc>
          <w:tcPr>
            <w:tcW w:w="10206" w:type="dxa"/>
            <w:gridSpan w:val="3"/>
            <w:tcMar>
              <w:left w:w="0" w:type="dxa"/>
              <w:right w:w="0" w:type="dxa"/>
            </w:tcMar>
          </w:tcPr>
          <w:p w14:paraId="271DC661" w14:textId="77777777" w:rsidR="00B4494F" w:rsidRDefault="00B4494F" w:rsidP="006C3D25">
            <w:pPr>
              <w:shd w:val="clear" w:color="auto" w:fill="FFFFFF"/>
              <w:rPr>
                <w:b/>
                <w:bCs/>
                <w:color w:val="000000"/>
                <w:sz w:val="28"/>
                <w:szCs w:val="28"/>
              </w:rPr>
            </w:pPr>
            <w:r w:rsidRPr="00B4494F">
              <w:rPr>
                <w:b/>
                <w:bCs/>
                <w:color w:val="000000"/>
                <w:sz w:val="28"/>
                <w:szCs w:val="28"/>
              </w:rPr>
              <w:t>Reasons</w:t>
            </w:r>
          </w:p>
          <w:p w14:paraId="6CE4E4BC" w14:textId="077D9C65" w:rsidR="00B4494F" w:rsidRDefault="003E3E50" w:rsidP="006C3D25">
            <w:pPr>
              <w:shd w:val="clear" w:color="auto" w:fill="FFFFFF"/>
              <w:rPr>
                <w:color w:val="000000"/>
              </w:rPr>
            </w:pPr>
            <w:r>
              <w:rPr>
                <w:color w:val="000000"/>
              </w:rPr>
              <w:t>&lt;&lt;cs_{dp.exists(‘</w:t>
            </w:r>
            <w:r w:rsidR="001A08B6" w:rsidRPr="001A08B6">
              <w:rPr>
                <w:color w:val="000000"/>
              </w:rPr>
              <w:t>bailExceptionReason</w:t>
            </w:r>
            <w:r>
              <w:rPr>
                <w:color w:val="000000"/>
              </w:rPr>
              <w:t>’)}&gt;&gt;</w:t>
            </w:r>
          </w:p>
          <w:p w14:paraId="3C07C73A" w14:textId="77777777" w:rsidR="002516B4" w:rsidRDefault="002516B4" w:rsidP="006C3D25">
            <w:pPr>
              <w:shd w:val="clear" w:color="auto" w:fill="FFFFFF"/>
              <w:rPr>
                <w:b/>
                <w:bCs/>
                <w:color w:val="000000"/>
                <w:sz w:val="28"/>
                <w:szCs w:val="28"/>
              </w:rPr>
            </w:pPr>
          </w:p>
          <w:p w14:paraId="06C9C8E2" w14:textId="0E5BB9C3" w:rsidR="00363819" w:rsidRDefault="00B4494F" w:rsidP="006C3D25">
            <w:pPr>
              <w:shd w:val="clear" w:color="auto" w:fill="FFFFFF"/>
              <w:rPr>
                <w:color w:val="000000"/>
              </w:rPr>
            </w:pPr>
            <w:r>
              <w:rPr>
                <w:color w:val="000000"/>
              </w:rPr>
              <w:t>&lt;&lt;dp.value(‘</w:t>
            </w:r>
            <w:r w:rsidR="001A08B6" w:rsidRPr="001A08B6">
              <w:rPr>
                <w:color w:val="000000"/>
              </w:rPr>
              <w:t>bailExceptionReason</w:t>
            </w:r>
            <w:r>
              <w:rPr>
                <w:color w:val="000000"/>
              </w:rPr>
              <w:t>’)&gt;&gt;</w:t>
            </w:r>
            <w:r w:rsidR="003E3E50">
              <w:rPr>
                <w:color w:val="000000"/>
              </w:rPr>
              <w:t>&lt;&lt;es_&gt;&gt;</w:t>
            </w:r>
            <w:r w:rsidR="000253DE">
              <w:rPr>
                <w:color w:val="000000"/>
              </w:rPr>
              <w:t>&lt;&lt;cs_{dp.exists(‘</w:t>
            </w:r>
            <w:r w:rsidR="000253DE" w:rsidRPr="000253DE">
              <w:rPr>
                <w:color w:val="000000"/>
              </w:rPr>
              <w:t>additionalReasons</w:t>
            </w:r>
            <w:r w:rsidR="000253DE">
              <w:rPr>
                <w:color w:val="000000"/>
              </w:rPr>
              <w:t>’)}&gt;&gt;</w:t>
            </w:r>
          </w:p>
          <w:p w14:paraId="460977D5" w14:textId="176A08C8" w:rsidR="00B4494F" w:rsidRPr="00B87D99" w:rsidRDefault="002752B9" w:rsidP="006C3D25">
            <w:pPr>
              <w:shd w:val="clear" w:color="auto" w:fill="FFFFFF"/>
              <w:rPr>
                <w:color w:val="000000"/>
              </w:rPr>
            </w:pPr>
            <w:r>
              <w:rPr>
                <w:color w:val="000000"/>
              </w:rPr>
              <w:t>&lt;&lt;</w:t>
            </w:r>
            <w:r w:rsidR="000253DE">
              <w:rPr>
                <w:color w:val="000000"/>
              </w:rPr>
              <w:t>dp.value(‘</w:t>
            </w:r>
            <w:r w:rsidR="000253DE" w:rsidRPr="000253DE">
              <w:rPr>
                <w:color w:val="000000"/>
              </w:rPr>
              <w:t>additionalReasons</w:t>
            </w:r>
            <w:r w:rsidR="000253DE">
              <w:rPr>
                <w:color w:val="000000"/>
              </w:rPr>
              <w:t>’)</w:t>
            </w:r>
            <w:r>
              <w:rPr>
                <w:color w:val="000000"/>
              </w:rPr>
              <w:t>&gt;&gt;</w:t>
            </w:r>
            <w:r w:rsidR="000253DE">
              <w:rPr>
                <w:color w:val="000000"/>
              </w:rPr>
              <w:t>&lt;&lt;es_&gt;&gt;</w:t>
            </w:r>
          </w:p>
        </w:tc>
      </w:tr>
      <w:tr w:rsidR="00542030" w14:paraId="561B0A0A" w14:textId="77777777" w:rsidTr="00B92874">
        <w:trPr>
          <w:cantSplit/>
          <w:trHeight w:hRule="exact" w:val="425"/>
        </w:trPr>
        <w:tc>
          <w:tcPr>
            <w:tcW w:w="10206" w:type="dxa"/>
            <w:gridSpan w:val="3"/>
            <w:tcMar>
              <w:left w:w="0" w:type="dxa"/>
              <w:right w:w="0" w:type="dxa"/>
            </w:tcMar>
          </w:tcPr>
          <w:p w14:paraId="33AEDB2D" w14:textId="77777777" w:rsidR="00542030" w:rsidRPr="00B4494F" w:rsidRDefault="00542030" w:rsidP="006C3D25">
            <w:pPr>
              <w:shd w:val="clear" w:color="auto" w:fill="FFFFFF"/>
              <w:rPr>
                <w:b/>
                <w:bCs/>
                <w:color w:val="000000"/>
                <w:sz w:val="28"/>
                <w:szCs w:val="28"/>
              </w:rPr>
            </w:pPr>
          </w:p>
        </w:tc>
      </w:tr>
      <w:tr w:rsidR="004973B2" w14:paraId="3763F69B" w14:textId="77777777" w:rsidTr="00911ACC">
        <w:trPr>
          <w:cantSplit/>
        </w:trPr>
        <w:tc>
          <w:tcPr>
            <w:tcW w:w="10206" w:type="dxa"/>
            <w:gridSpan w:val="3"/>
            <w:tcMar>
              <w:left w:w="0" w:type="dxa"/>
              <w:right w:w="0" w:type="dxa"/>
            </w:tcMar>
          </w:tcPr>
          <w:p w14:paraId="04707143" w14:textId="77777777" w:rsidR="004973B2" w:rsidRPr="00542030" w:rsidRDefault="00542030" w:rsidP="006C3D25">
            <w:pPr>
              <w:shd w:val="clear" w:color="auto" w:fill="FFFFFF"/>
              <w:rPr>
                <w:b/>
                <w:bCs/>
                <w:color w:val="000000"/>
                <w:sz w:val="28"/>
                <w:szCs w:val="28"/>
              </w:rPr>
            </w:pPr>
            <w:r w:rsidRPr="00542030">
              <w:rPr>
                <w:b/>
                <w:bCs/>
                <w:color w:val="000000"/>
                <w:sz w:val="28"/>
                <w:szCs w:val="28"/>
              </w:rPr>
              <w:t>Direction</w:t>
            </w:r>
          </w:p>
          <w:p w14:paraId="313AC9FF" w14:textId="5EFA5F8B" w:rsidR="007573A6" w:rsidRPr="00F955D8" w:rsidRDefault="000158E1" w:rsidP="000158E1">
            <w:pPr>
              <w:shd w:val="clear" w:color="auto" w:fill="FFFFFF"/>
              <w:rPr>
                <w:rFonts w:cs="Arial"/>
                <w:color w:val="000000"/>
              </w:rPr>
            </w:pPr>
            <w:r>
              <w:rPr>
                <w:color w:val="000000"/>
              </w:rPr>
              <w:t xml:space="preserve">The </w:t>
            </w:r>
            <w:r w:rsidRPr="00177D9E">
              <w:rPr>
                <w:color w:val="000000"/>
              </w:rPr>
              <w:t>person</w:t>
            </w:r>
            <w:r>
              <w:rPr>
                <w:color w:val="000000"/>
              </w:rPr>
              <w:t xml:space="preserve"> </w:t>
            </w:r>
            <w:r w:rsidRPr="000C4F4D">
              <w:rPr>
                <w:rFonts w:cs="Arial"/>
                <w:color w:val="000000"/>
              </w:rPr>
              <w:t xml:space="preserve">shall be taken to the above prison establishment and held in custody until delivered in due course of law, and is to be held in custody </w:t>
            </w:r>
            <w:r>
              <w:rPr>
                <w:rFonts w:cs="Arial"/>
                <w:color w:val="000000"/>
              </w:rPr>
              <w:t>until they are extradited</w:t>
            </w:r>
            <w:r w:rsidRPr="000C4F4D">
              <w:rPr>
                <w:rFonts w:cs="Arial"/>
                <w:color w:val="000000"/>
              </w:rPr>
              <w:t xml:space="preserve"> under the Extradition Act 2003</w:t>
            </w:r>
            <w:r>
              <w:rPr>
                <w:rFonts w:cs="Arial"/>
                <w:color w:val="000000"/>
              </w:rPr>
              <w:t xml:space="preserve"> or conveyed to the said territory to which the person is to be extradited</w:t>
            </w:r>
            <w:r w:rsidRPr="000C4F4D">
              <w:rPr>
                <w:rFonts w:cs="Arial"/>
                <w:color w:val="000000"/>
              </w:rPr>
              <w:t xml:space="preserve"> under the Extradition Act 2003</w:t>
            </w:r>
            <w:r w:rsidR="00324252">
              <w:rPr>
                <w:rFonts w:cs="Arial"/>
                <w:color w:val="000000"/>
              </w:rPr>
              <w:t>.</w:t>
            </w:r>
          </w:p>
        </w:tc>
      </w:tr>
      <w:tr w:rsidR="00C93DC2" w14:paraId="784328EB" w14:textId="77777777" w:rsidTr="00911ACC">
        <w:trPr>
          <w:cantSplit/>
        </w:trPr>
        <w:tc>
          <w:tcPr>
            <w:tcW w:w="10206" w:type="dxa"/>
            <w:gridSpan w:val="3"/>
            <w:tcMar>
              <w:left w:w="0" w:type="dxa"/>
              <w:right w:w="0" w:type="dxa"/>
            </w:tcMar>
          </w:tcPr>
          <w:p w14:paraId="399A873E" w14:textId="77777777" w:rsidR="00C93DC2" w:rsidRPr="00C93DC2" w:rsidRDefault="00C93DC2" w:rsidP="006C3D25">
            <w:pPr>
              <w:shd w:val="clear" w:color="auto" w:fill="FFFFFF"/>
              <w:rPr>
                <w:color w:val="000000"/>
                <w:sz w:val="28"/>
                <w:szCs w:val="28"/>
              </w:rPr>
            </w:pPr>
          </w:p>
        </w:tc>
      </w:tr>
      <w:tr w:rsidR="00C93DC2" w14:paraId="5E9A081F" w14:textId="77777777" w:rsidTr="00911ACC">
        <w:trPr>
          <w:cantSplit/>
        </w:trPr>
        <w:tc>
          <w:tcPr>
            <w:tcW w:w="10206" w:type="dxa"/>
            <w:gridSpan w:val="3"/>
            <w:tcMar>
              <w:left w:w="0" w:type="dxa"/>
              <w:right w:w="0" w:type="dxa"/>
            </w:tcMar>
          </w:tcPr>
          <w:p w14:paraId="2AF57F1A" w14:textId="77777777" w:rsidR="00C93DC2" w:rsidRDefault="00C93DC2" w:rsidP="00C93DC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8"/>
                <w:szCs w:val="28"/>
              </w:rPr>
            </w:pPr>
            <w:r w:rsidRPr="00D678E2">
              <w:rPr>
                <w:b/>
                <w:bCs/>
                <w:color w:val="000000"/>
                <w:sz w:val="28"/>
                <w:szCs w:val="28"/>
              </w:rPr>
              <w:t>District Judge/Deputy District Judge</w:t>
            </w:r>
          </w:p>
          <w:p w14:paraId="79FF9F95" w14:textId="08B6FDFE" w:rsidR="00C93DC2" w:rsidRPr="0087171B" w:rsidRDefault="0087171B" w:rsidP="006C3D25">
            <w:pPr>
              <w:shd w:val="clear" w:color="auto" w:fill="FFFFFF"/>
              <w:rPr>
                <w:color w:val="000000"/>
              </w:rPr>
            </w:pPr>
            <w:r w:rsidRPr="0087171B">
              <w:rPr>
                <w:color w:val="000000"/>
              </w:rPr>
              <w:t>&lt;&lt;dp.value(‘nameOfDistrictJudgeSitting’)&gt;&gt;</w:t>
            </w:r>
          </w:p>
        </w:tc>
      </w:tr>
      <w:tr w:rsidR="006C3D25" w14:paraId="044ACD23" w14:textId="77777777" w:rsidTr="0032466A">
        <w:tblPrEx>
          <w:tblCellMar>
            <w:left w:w="108" w:type="dxa"/>
            <w:right w:w="108" w:type="dxa"/>
          </w:tblCellMar>
        </w:tblPrEx>
        <w:trPr>
          <w:cantSplit/>
        </w:trPr>
        <w:tc>
          <w:tcPr>
            <w:tcW w:w="10206" w:type="dxa"/>
            <w:gridSpan w:val="3"/>
            <w:tcBorders>
              <w:bottom w:val="single" w:sz="4" w:space="0" w:color="BFBFBF" w:themeColor="background1" w:themeShade="BF"/>
            </w:tcBorders>
          </w:tcPr>
          <w:p w14:paraId="2AF496D2" w14:textId="77777777" w:rsidR="006C3D25" w:rsidRDefault="006C3D25" w:rsidP="006C3D25">
            <w:pPr>
              <w:rPr>
                <w:color w:val="000000"/>
              </w:rPr>
            </w:pPr>
          </w:p>
        </w:tc>
      </w:tr>
      <w:tr w:rsidR="006C3D25" w14:paraId="31F6D418" w14:textId="77777777" w:rsidTr="00B343D4">
        <w:tblPrEx>
          <w:tblCellMar>
            <w:left w:w="108" w:type="dxa"/>
            <w:right w:w="108" w:type="dxa"/>
          </w:tblCellMar>
        </w:tblPrEx>
        <w:tc>
          <w:tcPr>
            <w:tcW w:w="10206" w:type="dxa"/>
            <w:gridSpan w:val="3"/>
            <w:tcBorders>
              <w:top w:val="single" w:sz="4" w:space="0" w:color="BFBFBF" w:themeColor="background1" w:themeShade="BF"/>
            </w:tcBorders>
          </w:tcPr>
          <w:p w14:paraId="7F03057F" w14:textId="77777777" w:rsidR="006C3D25" w:rsidRDefault="006C3D25" w:rsidP="006C3D25">
            <w:pPr>
              <w:rPr>
                <w:color w:val="000000"/>
              </w:rPr>
            </w:pPr>
          </w:p>
        </w:tc>
      </w:tr>
      <w:tr w:rsidR="006C3D25" w:rsidRPr="00485D92" w14:paraId="4D0E3A77" w14:textId="77777777" w:rsidTr="00EE1356">
        <w:tblPrEx>
          <w:tblCellMar>
            <w:left w:w="108" w:type="dxa"/>
            <w:right w:w="108" w:type="dxa"/>
          </w:tblCellMar>
        </w:tblPrEx>
        <w:tc>
          <w:tcPr>
            <w:tcW w:w="10206" w:type="dxa"/>
            <w:gridSpan w:val="3"/>
          </w:tcPr>
          <w:p w14:paraId="56E93E77" w14:textId="7ED9316D" w:rsidR="006C3D25" w:rsidRPr="00485D92" w:rsidRDefault="006C3D25" w:rsidP="006C3D25">
            <w:pPr>
              <w:tabs>
                <w:tab w:val="right" w:pos="10198"/>
              </w:tabs>
              <w:contextualSpacing/>
              <w:rPr>
                <w:rFonts w:cs="Arial"/>
              </w:rPr>
            </w:pPr>
            <w:r w:rsidRPr="00BF5896">
              <w:rPr>
                <w:rFonts w:cs="Arial"/>
                <w:sz w:val="16"/>
                <w:szCs w:val="16"/>
              </w:rPr>
              <w:t>&lt;&lt;rr_cases&gt;&gt;</w:t>
            </w:r>
          </w:p>
        </w:tc>
      </w:tr>
      <w:tr w:rsidR="006C3D25" w:rsidRPr="00485D92" w14:paraId="7198897C" w14:textId="77777777" w:rsidTr="00EE1356">
        <w:tblPrEx>
          <w:tblCellMar>
            <w:left w:w="108" w:type="dxa"/>
            <w:right w:w="108" w:type="dxa"/>
          </w:tblCellMar>
        </w:tblPrEx>
        <w:tc>
          <w:tcPr>
            <w:tcW w:w="10206" w:type="dxa"/>
            <w:gridSpan w:val="3"/>
          </w:tcPr>
          <w:p w14:paraId="6D4A10BD" w14:textId="77777777" w:rsidR="006C3D25" w:rsidRDefault="006C3D25" w:rsidP="006C3D25">
            <w:pPr>
              <w:keepNext/>
              <w:tabs>
                <w:tab w:val="right" w:pos="10198"/>
              </w:tabs>
              <w:contextualSpacing/>
              <w:rPr>
                <w:rFonts w:cs="Arial"/>
              </w:rPr>
            </w:pPr>
            <w:r w:rsidRPr="00485D92">
              <w:rPr>
                <w:rFonts w:cs="Arial"/>
                <w:b/>
                <w:bCs/>
                <w:sz w:val="28"/>
                <w:szCs w:val="28"/>
              </w:rPr>
              <w:t>Case reference:</w:t>
            </w:r>
            <w:r w:rsidRPr="00485D92">
              <w:rPr>
                <w:rFonts w:cs="Arial"/>
                <w:sz w:val="28"/>
                <w:szCs w:val="28"/>
              </w:rPr>
              <w:t xml:space="preserve"> &lt;&lt;reference&gt;&gt;</w:t>
            </w:r>
          </w:p>
          <w:p w14:paraId="24A76956" w14:textId="77777777" w:rsidR="00DD02E9" w:rsidRDefault="00DD02E9" w:rsidP="00DD02E9">
            <w:pPr>
              <w:keepNext/>
              <w:tabs>
                <w:tab w:val="right" w:pos="10198"/>
              </w:tabs>
              <w:rPr>
                <w:rFonts w:cs="Arial"/>
              </w:rPr>
            </w:pPr>
            <w:r w:rsidRPr="00642337">
              <w:rPr>
                <w:rFonts w:cs="Arial"/>
              </w:rPr>
              <w:t>&lt;&lt;c</w:t>
            </w:r>
            <w:r>
              <w:rPr>
                <w:rFonts w:cs="Arial"/>
              </w:rPr>
              <w:t>s</w:t>
            </w:r>
            <w:r w:rsidRPr="00642337">
              <w:rPr>
                <w:rFonts w:cs="Arial"/>
              </w:rPr>
              <w:t>_{caseMarkers.length&gt;0}&gt;&gt;</w:t>
            </w:r>
          </w:p>
          <w:p w14:paraId="613DD208" w14:textId="76331E15" w:rsidR="00E62FAD" w:rsidRDefault="00DD02E9" w:rsidP="00362FB5">
            <w:pPr>
              <w:keepNext/>
              <w:tabs>
                <w:tab w:val="right" w:pos="10198"/>
              </w:tabs>
              <w:rPr>
                <w:rFonts w:cs="Arial"/>
              </w:rPr>
            </w:pPr>
            <w:r w:rsidRPr="004C54F1">
              <w:rPr>
                <w:rFonts w:cs="Arial"/>
                <w:b/>
                <w:bCs/>
              </w:rPr>
              <w:t>Case marker(s):</w:t>
            </w:r>
            <w:r w:rsidRPr="001968EC">
              <w:rPr>
                <w:rFonts w:cs="Arial"/>
              </w:rPr>
              <w:t xml:space="preserve"> &lt;&lt;rs_caseMarkers&gt;&gt;&lt;&lt;$this&gt;&gt;&lt;&lt;cs_{$idx&lt;($size-1)}&gt;&gt;, &lt;&lt;es_&gt;&gt;&lt;&lt;es_&gt;&gt;</w:t>
            </w:r>
          </w:p>
          <w:p w14:paraId="41B708CD" w14:textId="77777777" w:rsidR="006C3D25" w:rsidRDefault="00DD02E9" w:rsidP="00DD02E9">
            <w:pPr>
              <w:tabs>
                <w:tab w:val="right" w:pos="10198"/>
              </w:tabs>
              <w:contextualSpacing/>
              <w:rPr>
                <w:rFonts w:cs="Arial"/>
              </w:rPr>
            </w:pPr>
            <w:r w:rsidRPr="004B3E3A">
              <w:rPr>
                <w:rFonts w:cs="Arial"/>
              </w:rPr>
              <w:t>&lt;&lt;e</w:t>
            </w:r>
            <w:r>
              <w:rPr>
                <w:rFonts w:cs="Arial"/>
              </w:rPr>
              <w:t>s</w:t>
            </w:r>
            <w:r w:rsidRPr="004B3E3A">
              <w:rPr>
                <w:rFonts w:cs="Arial"/>
              </w:rPr>
              <w:t>_{caseMarkers.length&gt;0}&gt;&gt;</w:t>
            </w:r>
          </w:p>
          <w:p w14:paraId="518EE29D" w14:textId="2216047E" w:rsidR="00362FB5" w:rsidRPr="00BF5896" w:rsidRDefault="00362FB5" w:rsidP="00DD02E9">
            <w:pPr>
              <w:tabs>
                <w:tab w:val="right" w:pos="10198"/>
              </w:tabs>
              <w:contextualSpacing/>
              <w:rPr>
                <w:sz w:val="16"/>
                <w:szCs w:val="16"/>
              </w:rPr>
            </w:pPr>
          </w:p>
        </w:tc>
      </w:tr>
      <w:tr w:rsidR="006C3D25" w:rsidRPr="00485D92" w14:paraId="7E0B366A" w14:textId="77777777" w:rsidTr="00EE1356">
        <w:tblPrEx>
          <w:tblCellMar>
            <w:left w:w="108" w:type="dxa"/>
            <w:right w:w="108" w:type="dxa"/>
          </w:tblCellMar>
        </w:tblPrEx>
        <w:tc>
          <w:tcPr>
            <w:tcW w:w="10206" w:type="dxa"/>
            <w:gridSpan w:val="3"/>
          </w:tcPr>
          <w:p w14:paraId="77EA9962" w14:textId="086A4900" w:rsidR="006C3D25" w:rsidRPr="00485D92" w:rsidRDefault="006C3D25" w:rsidP="006C3D25">
            <w:pPr>
              <w:keepNext/>
              <w:tabs>
                <w:tab w:val="right" w:pos="10198"/>
              </w:tabs>
              <w:contextualSpacing/>
              <w:rPr>
                <w:b/>
                <w:bCs/>
                <w:sz w:val="28"/>
                <w:szCs w:val="28"/>
              </w:rPr>
            </w:pPr>
            <w:r w:rsidRPr="00BF5896">
              <w:rPr>
                <w:rFonts w:cs="Arial"/>
                <w:sz w:val="16"/>
                <w:szCs w:val="16"/>
              </w:rPr>
              <w:t>&lt;&lt;rr_defendantCaseOffences&gt;&gt;</w:t>
            </w:r>
          </w:p>
        </w:tc>
      </w:tr>
      <w:tr w:rsidR="006C3D25" w:rsidRPr="00485D92" w14:paraId="59E7901F" w14:textId="77777777" w:rsidTr="00EE1356">
        <w:tblPrEx>
          <w:tblCellMar>
            <w:left w:w="108" w:type="dxa"/>
            <w:right w:w="108" w:type="dxa"/>
          </w:tblCellMar>
        </w:tblPrEx>
        <w:tc>
          <w:tcPr>
            <w:tcW w:w="10206" w:type="dxa"/>
            <w:gridSpan w:val="3"/>
          </w:tcPr>
          <w:p w14:paraId="5D6F7D6E" w14:textId="77777777" w:rsidR="006C3D25" w:rsidRDefault="006C3D25" w:rsidP="006C3D25">
            <w:pPr>
              <w:keepNext/>
              <w:tabs>
                <w:tab w:val="right" w:pos="10198"/>
              </w:tabs>
              <w:contextualSpacing/>
              <w:rPr>
                <w:rFonts w:cs="Arial"/>
                <w:sz w:val="16"/>
                <w:szCs w:val="16"/>
              </w:rPr>
            </w:pPr>
            <w:r w:rsidRPr="00BF5896">
              <w:rPr>
                <w:rFonts w:cs="Arial"/>
                <w:sz w:val="16"/>
                <w:szCs w:val="16"/>
              </w:rPr>
              <w:t>&lt;&lt;cr_{$idx&lt;($size-1)}&gt;&gt;</w:t>
            </w:r>
          </w:p>
          <w:p w14:paraId="6CFDA674" w14:textId="192BBB5B" w:rsidR="006C3D25" w:rsidRPr="00BF5896" w:rsidRDefault="006C3D25" w:rsidP="006C3D25">
            <w:pPr>
              <w:keepNext/>
              <w:tabs>
                <w:tab w:val="right" w:pos="10198"/>
              </w:tabs>
              <w:contextualSpacing/>
              <w:rPr>
                <w:sz w:val="16"/>
                <w:szCs w:val="16"/>
              </w:rPr>
            </w:pPr>
            <w:r w:rsidRPr="006D4AA9">
              <w:rPr>
                <w:rFonts w:cs="Arial"/>
                <w:i/>
                <w:iCs/>
                <w:sz w:val="16"/>
                <w:szCs w:val="16"/>
              </w:rPr>
              <w:t>&lt;&lt;/*ANY OFFENCE WHICH IS NOT THE LAST OFFENCE OF THAT CASE*/&gt;&gt;</w:t>
            </w:r>
          </w:p>
        </w:tc>
      </w:tr>
      <w:tr w:rsidR="006C3D25" w:rsidRPr="00485D92" w14:paraId="5D074C39" w14:textId="77777777" w:rsidTr="00EE1356">
        <w:tblPrEx>
          <w:tblCellMar>
            <w:left w:w="108" w:type="dxa"/>
            <w:right w:w="108" w:type="dxa"/>
          </w:tblCellMar>
        </w:tblPrEx>
        <w:tc>
          <w:tcPr>
            <w:tcW w:w="10206" w:type="dxa"/>
            <w:gridSpan w:val="3"/>
          </w:tcPr>
          <w:p w14:paraId="3DBF5618" w14:textId="77777777" w:rsidR="006C3D25" w:rsidRDefault="006C3D25" w:rsidP="006C3D25">
            <w:pPr>
              <w:tabs>
                <w:tab w:val="right" w:pos="10198"/>
              </w:tabs>
              <w:contextualSpacing/>
              <w:rPr>
                <w:rFonts w:cs="Arial"/>
              </w:rPr>
            </w:pPr>
            <w:r w:rsidRPr="00485D92">
              <w:rPr>
                <w:rFonts w:cs="Arial"/>
              </w:rPr>
              <w:t>&lt;&lt;wording&gt;&gt;</w:t>
            </w:r>
          </w:p>
          <w:p w14:paraId="16913E14" w14:textId="77777777" w:rsidR="006C3D25" w:rsidRPr="00BF5896" w:rsidRDefault="006C3D25" w:rsidP="006C3D25">
            <w:pPr>
              <w:keepNext/>
              <w:tabs>
                <w:tab w:val="right" w:pos="10198"/>
              </w:tabs>
              <w:contextualSpacing/>
              <w:rPr>
                <w:sz w:val="16"/>
                <w:szCs w:val="16"/>
              </w:rPr>
            </w:pPr>
          </w:p>
        </w:tc>
      </w:tr>
      <w:tr w:rsidR="006C3D25" w:rsidRPr="00485D92" w14:paraId="7D2BAF9F" w14:textId="77777777" w:rsidTr="00EE1356">
        <w:tblPrEx>
          <w:tblCellMar>
            <w:left w:w="108" w:type="dxa"/>
            <w:right w:w="108" w:type="dxa"/>
          </w:tblCellMar>
        </w:tblPrEx>
        <w:tc>
          <w:tcPr>
            <w:tcW w:w="10206" w:type="dxa"/>
            <w:gridSpan w:val="3"/>
          </w:tcPr>
          <w:p w14:paraId="51C13C1B" w14:textId="4858B447" w:rsidR="006C3D25" w:rsidRPr="00485D92" w:rsidRDefault="006C3D25" w:rsidP="006C3D25">
            <w:pPr>
              <w:tabs>
                <w:tab w:val="right" w:pos="10198"/>
              </w:tabs>
              <w:contextualSpacing/>
            </w:pPr>
            <w:r w:rsidRPr="00BF5896">
              <w:rPr>
                <w:rFonts w:cs="Arial"/>
                <w:sz w:val="16"/>
                <w:szCs w:val="16"/>
              </w:rPr>
              <w:t>&lt;&lt;er_&gt;&gt;</w:t>
            </w:r>
          </w:p>
        </w:tc>
      </w:tr>
      <w:tr w:rsidR="006C3D25" w:rsidRPr="00485D92" w14:paraId="3889D426" w14:textId="77777777" w:rsidTr="00EE1356">
        <w:tblPrEx>
          <w:tblCellMar>
            <w:left w:w="108" w:type="dxa"/>
            <w:right w:w="108" w:type="dxa"/>
          </w:tblCellMar>
        </w:tblPrEx>
        <w:tc>
          <w:tcPr>
            <w:tcW w:w="10206" w:type="dxa"/>
            <w:gridSpan w:val="3"/>
          </w:tcPr>
          <w:p w14:paraId="04F5DED7" w14:textId="77777777" w:rsidR="006C3D25" w:rsidRDefault="006C3D25" w:rsidP="006C3D25">
            <w:pPr>
              <w:tabs>
                <w:tab w:val="right" w:pos="10198"/>
              </w:tabs>
              <w:contextualSpacing/>
              <w:rPr>
                <w:rFonts w:cs="Arial"/>
                <w:sz w:val="16"/>
                <w:szCs w:val="16"/>
              </w:rPr>
            </w:pPr>
            <w:r w:rsidRPr="00BF5896">
              <w:rPr>
                <w:rFonts w:cs="Arial"/>
                <w:sz w:val="16"/>
                <w:szCs w:val="16"/>
              </w:rPr>
              <w:t>&lt;&lt;cr_{$idx&gt;=($size-1)}&gt;&gt;</w:t>
            </w:r>
          </w:p>
          <w:p w14:paraId="4599CE3D" w14:textId="677286F0" w:rsidR="006C3D25" w:rsidRPr="00BF5896" w:rsidRDefault="006C3D25" w:rsidP="006C3D25">
            <w:pPr>
              <w:tabs>
                <w:tab w:val="right" w:pos="10198"/>
              </w:tabs>
              <w:contextualSpacing/>
              <w:rPr>
                <w:sz w:val="16"/>
                <w:szCs w:val="16"/>
              </w:rPr>
            </w:pPr>
            <w:r w:rsidRPr="00D365E6">
              <w:rPr>
                <w:rFonts w:cs="Arial"/>
                <w:i/>
                <w:iCs/>
                <w:sz w:val="16"/>
                <w:szCs w:val="16"/>
              </w:rPr>
              <w:t>&lt;&lt;/*LAST OFFENCE OF THAT CASE*/&gt;&gt;</w:t>
            </w:r>
          </w:p>
        </w:tc>
      </w:tr>
      <w:tr w:rsidR="006C3D25" w:rsidRPr="00485D92" w14:paraId="1571BED2" w14:textId="77777777" w:rsidTr="00EE1356">
        <w:tblPrEx>
          <w:tblCellMar>
            <w:left w:w="108" w:type="dxa"/>
            <w:right w:w="108" w:type="dxa"/>
          </w:tblCellMar>
        </w:tblPrEx>
        <w:tc>
          <w:tcPr>
            <w:tcW w:w="10206" w:type="dxa"/>
            <w:gridSpan w:val="3"/>
            <w:tcBorders>
              <w:bottom w:val="single" w:sz="4" w:space="0" w:color="BFBFBF" w:themeColor="background1" w:themeShade="BF"/>
            </w:tcBorders>
          </w:tcPr>
          <w:p w14:paraId="71B5D8B5" w14:textId="77777777" w:rsidR="006C3D25" w:rsidRDefault="006C3D25" w:rsidP="00C26238">
            <w:pPr>
              <w:pBdr>
                <w:bottom w:val="single" w:sz="8" w:space="1" w:color="AEAAAA" w:themeColor="background2" w:themeShade="BF"/>
              </w:pBdr>
              <w:tabs>
                <w:tab w:val="right" w:pos="10198"/>
              </w:tabs>
              <w:contextualSpacing/>
              <w:rPr>
                <w:rFonts w:cs="Arial"/>
              </w:rPr>
            </w:pPr>
            <w:r w:rsidRPr="00485D92">
              <w:rPr>
                <w:rFonts w:cs="Arial"/>
              </w:rPr>
              <w:lastRenderedPageBreak/>
              <w:t>&lt;&lt;wording&gt;&gt;</w:t>
            </w:r>
          </w:p>
          <w:p w14:paraId="4A68116F" w14:textId="6D9B165D" w:rsidR="00C26238" w:rsidRPr="00C26238" w:rsidRDefault="00C26238" w:rsidP="00C26238">
            <w:pPr>
              <w:pBdr>
                <w:bottom w:val="single" w:sz="8" w:space="1" w:color="AEAAAA" w:themeColor="background2" w:themeShade="BF"/>
              </w:pBdr>
              <w:tabs>
                <w:tab w:val="right" w:pos="10198"/>
              </w:tabs>
              <w:contextualSpacing/>
              <w:rPr>
                <w:rFonts w:cs="Arial"/>
              </w:rPr>
            </w:pPr>
          </w:p>
        </w:tc>
      </w:tr>
      <w:tr w:rsidR="006C3D25" w:rsidRPr="00485D92" w14:paraId="030271A1" w14:textId="77777777" w:rsidTr="00EE1356">
        <w:tblPrEx>
          <w:tblCellMar>
            <w:left w:w="108" w:type="dxa"/>
            <w:right w:w="108" w:type="dxa"/>
          </w:tblCellMar>
        </w:tblPrEx>
        <w:tc>
          <w:tcPr>
            <w:tcW w:w="10206" w:type="dxa"/>
            <w:gridSpan w:val="3"/>
            <w:tcBorders>
              <w:top w:val="single" w:sz="4" w:space="0" w:color="BFBFBF" w:themeColor="background1" w:themeShade="BF"/>
            </w:tcBorders>
          </w:tcPr>
          <w:p w14:paraId="2C52E405" w14:textId="02A0FEB9" w:rsidR="006C3D25" w:rsidRPr="00485D92" w:rsidRDefault="006C3D25" w:rsidP="006C3D25">
            <w:pPr>
              <w:pBdr>
                <w:bottom w:val="single" w:sz="8" w:space="1" w:color="AEAAAA" w:themeColor="background2" w:themeShade="BF"/>
              </w:pBdr>
              <w:tabs>
                <w:tab w:val="right" w:pos="10198"/>
              </w:tabs>
              <w:contextualSpacing/>
            </w:pPr>
            <w:r w:rsidRPr="00BF5896">
              <w:rPr>
                <w:rFonts w:cs="Arial"/>
                <w:sz w:val="16"/>
                <w:szCs w:val="16"/>
              </w:rPr>
              <w:t>&lt;&lt;er_&gt;&gt;</w:t>
            </w:r>
          </w:p>
        </w:tc>
      </w:tr>
      <w:tr w:rsidR="006C3D25" w:rsidRPr="00485D92" w14:paraId="3B2D7BB5" w14:textId="77777777" w:rsidTr="00EE1356">
        <w:tblPrEx>
          <w:tblCellMar>
            <w:left w:w="108" w:type="dxa"/>
            <w:right w:w="108" w:type="dxa"/>
          </w:tblCellMar>
        </w:tblPrEx>
        <w:tc>
          <w:tcPr>
            <w:tcW w:w="10206" w:type="dxa"/>
            <w:gridSpan w:val="3"/>
          </w:tcPr>
          <w:p w14:paraId="3B2951A2" w14:textId="64E3199B" w:rsidR="006C3D25" w:rsidRPr="00BF5896" w:rsidRDefault="006C3D25" w:rsidP="006C3D25">
            <w:pPr>
              <w:pBdr>
                <w:bottom w:val="single" w:sz="8" w:space="1" w:color="AEAAAA" w:themeColor="background2" w:themeShade="BF"/>
              </w:pBdr>
              <w:tabs>
                <w:tab w:val="right" w:pos="10198"/>
              </w:tabs>
              <w:contextualSpacing/>
              <w:rPr>
                <w:sz w:val="16"/>
                <w:szCs w:val="16"/>
              </w:rPr>
            </w:pPr>
            <w:r w:rsidRPr="00BF5896">
              <w:rPr>
                <w:rFonts w:cs="Arial"/>
                <w:sz w:val="16"/>
                <w:szCs w:val="16"/>
              </w:rPr>
              <w:t>&lt;&lt;er_defendantCaseOffences&gt;&gt;</w:t>
            </w:r>
          </w:p>
        </w:tc>
      </w:tr>
      <w:tr w:rsidR="006C3D25" w:rsidRPr="00485D92" w14:paraId="345D4AA5" w14:textId="77777777" w:rsidTr="00EE1356">
        <w:tblPrEx>
          <w:tblCellMar>
            <w:left w:w="108" w:type="dxa"/>
            <w:right w:w="108" w:type="dxa"/>
          </w:tblCellMar>
        </w:tblPrEx>
        <w:tc>
          <w:tcPr>
            <w:tcW w:w="10206" w:type="dxa"/>
            <w:gridSpan w:val="3"/>
          </w:tcPr>
          <w:p w14:paraId="59A71FF1" w14:textId="77777777" w:rsidR="006C3D25" w:rsidRDefault="006C3D25" w:rsidP="006C3D25">
            <w:pPr>
              <w:tabs>
                <w:tab w:val="right" w:pos="10198"/>
              </w:tabs>
              <w:contextualSpacing/>
              <w:rPr>
                <w:rFonts w:cs="Arial"/>
                <w:sz w:val="16"/>
                <w:szCs w:val="16"/>
              </w:rPr>
            </w:pPr>
            <w:r w:rsidRPr="00BF5896">
              <w:rPr>
                <w:rFonts w:cs="Arial"/>
                <w:sz w:val="16"/>
                <w:szCs w:val="16"/>
              </w:rPr>
              <w:t>&lt;&lt;cr_{$idx&lt;($size-1)}&gt;&gt;</w:t>
            </w:r>
          </w:p>
          <w:p w14:paraId="121B1765" w14:textId="7B81367D" w:rsidR="006C3D25" w:rsidRPr="00BF5896" w:rsidRDefault="006C3D25" w:rsidP="006C3D25">
            <w:pPr>
              <w:pBdr>
                <w:bottom w:val="single" w:sz="8" w:space="1" w:color="AEAAAA" w:themeColor="background2" w:themeShade="BF"/>
              </w:pBdr>
              <w:tabs>
                <w:tab w:val="right" w:pos="10198"/>
              </w:tabs>
              <w:contextualSpacing/>
              <w:rPr>
                <w:sz w:val="16"/>
                <w:szCs w:val="16"/>
              </w:rPr>
            </w:pPr>
            <w:r w:rsidRPr="00E344CD">
              <w:rPr>
                <w:rFonts w:cs="Arial"/>
                <w:i/>
                <w:iCs/>
                <w:sz w:val="16"/>
                <w:szCs w:val="16"/>
              </w:rPr>
              <w:t>&lt;&lt;/*ANY CASE WHICH IS NOT THE LAST CASE*/&gt;&gt;</w:t>
            </w:r>
          </w:p>
        </w:tc>
      </w:tr>
      <w:tr w:rsidR="006C3D25" w:rsidRPr="00485D92" w14:paraId="340F53E5" w14:textId="77777777" w:rsidTr="00EE1356">
        <w:tblPrEx>
          <w:tblCellMar>
            <w:left w:w="108" w:type="dxa"/>
            <w:right w:w="108" w:type="dxa"/>
          </w:tblCellMar>
        </w:tblPrEx>
        <w:tc>
          <w:tcPr>
            <w:tcW w:w="10206" w:type="dxa"/>
            <w:gridSpan w:val="3"/>
          </w:tcPr>
          <w:p w14:paraId="6FB2A921" w14:textId="77777777" w:rsidR="006C3D25" w:rsidRPr="00BF5896" w:rsidRDefault="006C3D25" w:rsidP="006C3D25">
            <w:pPr>
              <w:tabs>
                <w:tab w:val="right" w:pos="10198"/>
              </w:tabs>
              <w:contextualSpacing/>
              <w:rPr>
                <w:sz w:val="16"/>
                <w:szCs w:val="16"/>
              </w:rPr>
            </w:pPr>
          </w:p>
        </w:tc>
      </w:tr>
      <w:tr w:rsidR="006C3D25" w:rsidRPr="00485D92" w14:paraId="5D23D886" w14:textId="77777777" w:rsidTr="00EE1356">
        <w:tblPrEx>
          <w:tblCellMar>
            <w:left w:w="108" w:type="dxa"/>
            <w:right w:w="108" w:type="dxa"/>
          </w:tblCellMar>
        </w:tblPrEx>
        <w:tc>
          <w:tcPr>
            <w:tcW w:w="10206" w:type="dxa"/>
            <w:gridSpan w:val="3"/>
          </w:tcPr>
          <w:p w14:paraId="17B6DC08" w14:textId="54B5B739" w:rsidR="006C3D25" w:rsidRPr="00BF5896" w:rsidRDefault="006C3D25" w:rsidP="006C3D25">
            <w:pPr>
              <w:tabs>
                <w:tab w:val="right" w:pos="10198"/>
              </w:tabs>
              <w:contextualSpacing/>
              <w:rPr>
                <w:sz w:val="16"/>
                <w:szCs w:val="16"/>
              </w:rPr>
            </w:pPr>
            <w:r w:rsidRPr="00BF5896">
              <w:rPr>
                <w:rFonts w:cs="Arial"/>
                <w:sz w:val="16"/>
                <w:szCs w:val="16"/>
              </w:rPr>
              <w:t>&lt;&lt;er_&gt;&gt;</w:t>
            </w:r>
          </w:p>
        </w:tc>
      </w:tr>
      <w:tr w:rsidR="006C3D25" w:rsidRPr="00485D92" w14:paraId="60FD7AF6" w14:textId="77777777" w:rsidTr="00EE1356">
        <w:tblPrEx>
          <w:tblCellMar>
            <w:left w:w="108" w:type="dxa"/>
            <w:right w:w="108" w:type="dxa"/>
          </w:tblCellMar>
        </w:tblPrEx>
        <w:tc>
          <w:tcPr>
            <w:tcW w:w="10206" w:type="dxa"/>
            <w:gridSpan w:val="3"/>
          </w:tcPr>
          <w:p w14:paraId="31749824" w14:textId="55B44AEE" w:rsidR="006C3D25" w:rsidRPr="00BF5896" w:rsidRDefault="006C3D25" w:rsidP="006C3D25">
            <w:pPr>
              <w:tabs>
                <w:tab w:val="right" w:pos="10198"/>
              </w:tabs>
              <w:contextualSpacing/>
              <w:rPr>
                <w:sz w:val="16"/>
                <w:szCs w:val="16"/>
              </w:rPr>
            </w:pPr>
            <w:r w:rsidRPr="00BF5896">
              <w:rPr>
                <w:rFonts w:cs="Arial"/>
                <w:sz w:val="16"/>
                <w:szCs w:val="16"/>
              </w:rPr>
              <w:t>&lt;&lt;er_cases&gt;&gt;</w:t>
            </w:r>
          </w:p>
        </w:tc>
      </w:tr>
      <w:tr w:rsidR="004873CF" w:rsidRPr="00485D92" w14:paraId="151601BE" w14:textId="77777777" w:rsidTr="00EE1356">
        <w:tblPrEx>
          <w:tblCellMar>
            <w:left w:w="108" w:type="dxa"/>
            <w:right w:w="108" w:type="dxa"/>
          </w:tblCellMar>
        </w:tblPrEx>
        <w:tc>
          <w:tcPr>
            <w:tcW w:w="10206" w:type="dxa"/>
            <w:gridSpan w:val="3"/>
          </w:tcPr>
          <w:p w14:paraId="1B9743F0" w14:textId="32D7E7DB" w:rsidR="004873CF" w:rsidRPr="00BF5896" w:rsidRDefault="004873CF" w:rsidP="006C3D25">
            <w:pPr>
              <w:tabs>
                <w:tab w:val="right" w:pos="10198"/>
              </w:tabs>
              <w:contextualSpacing/>
              <w:rPr>
                <w:sz w:val="16"/>
                <w:szCs w:val="16"/>
              </w:rPr>
            </w:pPr>
            <w:r>
              <w:rPr>
                <w:sz w:val="16"/>
                <w:szCs w:val="16"/>
              </w:rPr>
              <w:t>&lt;&lt;cr_{dp.exists(‘</w:t>
            </w:r>
            <w:r w:rsidRPr="00B635F1">
              <w:rPr>
                <w:sz w:val="16"/>
                <w:szCs w:val="16"/>
              </w:rPr>
              <w:t>riskOrVulnerabilityFactors</w:t>
            </w:r>
            <w:r>
              <w:rPr>
                <w:sz w:val="16"/>
                <w:szCs w:val="16"/>
              </w:rPr>
              <w:t>’)}&gt;&gt;</w:t>
            </w:r>
          </w:p>
        </w:tc>
      </w:tr>
      <w:tr w:rsidR="005044F9" w:rsidRPr="00485D92" w14:paraId="5CC9BE12" w14:textId="77777777" w:rsidTr="008C2085">
        <w:tblPrEx>
          <w:tblCellMar>
            <w:left w:w="108" w:type="dxa"/>
            <w:right w:w="108" w:type="dxa"/>
          </w:tblCellMar>
        </w:tblPrEx>
        <w:tc>
          <w:tcPr>
            <w:tcW w:w="10206" w:type="dxa"/>
            <w:gridSpan w:val="3"/>
            <w:tcBorders>
              <w:bottom w:val="single" w:sz="4" w:space="0" w:color="000000" w:themeColor="text1"/>
            </w:tcBorders>
          </w:tcPr>
          <w:p w14:paraId="19CCB1B2" w14:textId="4B52641F" w:rsidR="005044F9" w:rsidRPr="00BF5896" w:rsidRDefault="005044F9" w:rsidP="006C3D25">
            <w:pPr>
              <w:tabs>
                <w:tab w:val="right" w:pos="10198"/>
              </w:tabs>
              <w:contextualSpacing/>
              <w:rPr>
                <w:sz w:val="16"/>
                <w:szCs w:val="16"/>
              </w:rPr>
            </w:pPr>
          </w:p>
        </w:tc>
      </w:tr>
      <w:tr w:rsidR="005044F9" w:rsidRPr="00485D92" w14:paraId="036C8B22" w14:textId="77777777" w:rsidTr="008C2085">
        <w:tblPrEx>
          <w:tblCellMar>
            <w:left w:w="108" w:type="dxa"/>
            <w:right w:w="108" w:type="dxa"/>
          </w:tblCellMar>
        </w:tblPrEx>
        <w:tc>
          <w:tcPr>
            <w:tcW w:w="1020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89" w:type="dxa"/>
              <w:left w:w="289" w:type="dxa"/>
              <w:bottom w:w="289" w:type="dxa"/>
              <w:right w:w="289" w:type="dxa"/>
            </w:tcMar>
          </w:tcPr>
          <w:p w14:paraId="51068D6E" w14:textId="0AE1E361" w:rsidR="005044F9" w:rsidRPr="007C4E82" w:rsidRDefault="005044F9" w:rsidP="006C3D25">
            <w:pPr>
              <w:tabs>
                <w:tab w:val="right" w:pos="10198"/>
              </w:tabs>
              <w:contextualSpacing/>
              <w:rPr>
                <w:b/>
                <w:bCs/>
              </w:rPr>
            </w:pPr>
            <w:r w:rsidRPr="007C4E82">
              <w:rPr>
                <w:b/>
                <w:bCs/>
              </w:rPr>
              <w:t>Risk or vulnerability factors identified – see accompanying document for details.</w:t>
            </w:r>
          </w:p>
        </w:tc>
      </w:tr>
      <w:tr w:rsidR="007C2C2D" w:rsidRPr="00485D92" w14:paraId="4D2BFB1F" w14:textId="77777777" w:rsidTr="008C2085">
        <w:tblPrEx>
          <w:tblCellMar>
            <w:left w:w="108" w:type="dxa"/>
            <w:right w:w="108" w:type="dxa"/>
          </w:tblCellMar>
        </w:tblPrEx>
        <w:tc>
          <w:tcPr>
            <w:tcW w:w="10206" w:type="dxa"/>
            <w:gridSpan w:val="3"/>
            <w:tcBorders>
              <w:top w:val="single" w:sz="4" w:space="0" w:color="000000" w:themeColor="text1"/>
            </w:tcBorders>
          </w:tcPr>
          <w:p w14:paraId="567E7A70" w14:textId="6C2B0FBE" w:rsidR="007C2C2D" w:rsidRPr="00B635F1" w:rsidRDefault="00B635F1" w:rsidP="006C3D25">
            <w:pPr>
              <w:tabs>
                <w:tab w:val="right" w:pos="10198"/>
              </w:tabs>
              <w:contextualSpacing/>
              <w:rPr>
                <w:sz w:val="16"/>
                <w:szCs w:val="16"/>
              </w:rPr>
            </w:pPr>
            <w:r w:rsidRPr="00B635F1">
              <w:rPr>
                <w:sz w:val="16"/>
                <w:szCs w:val="16"/>
              </w:rPr>
              <w:t>&lt;&lt;er_&gt;&gt;</w:t>
            </w:r>
          </w:p>
        </w:tc>
      </w:tr>
    </w:tbl>
    <w:p w14:paraId="7B841F5D" w14:textId="77777777" w:rsidR="007D27B2" w:rsidRDefault="007D27B2" w:rsidP="0006511A"/>
    <w:sectPr w:rsidR="007D27B2" w:rsidSect="00CE1AF0">
      <w:headerReference w:type="even" r:id="rId7"/>
      <w:headerReference w:type="default" r:id="rId8"/>
      <w:footerReference w:type="even" r:id="rId9"/>
      <w:footerReference w:type="default" r:id="rId10"/>
      <w:headerReference w:type="first" r:id="rId11"/>
      <w:footerReference w:type="first" r:id="rId12"/>
      <w:pgSz w:w="11901" w:h="16817"/>
      <w:pgMar w:top="0" w:right="851" w:bottom="284" w:left="851" w:header="28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1CA0A" w14:textId="77777777" w:rsidR="00955889" w:rsidRDefault="00955889" w:rsidP="00CE1AF0">
      <w:pPr>
        <w:spacing w:line="240" w:lineRule="auto"/>
      </w:pPr>
      <w:r>
        <w:separator/>
      </w:r>
    </w:p>
  </w:endnote>
  <w:endnote w:type="continuationSeparator" w:id="0">
    <w:p w14:paraId="7C2E3AAE" w14:textId="77777777" w:rsidR="00955889" w:rsidRDefault="00955889" w:rsidP="00CE1A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DS Transport Website Light">
    <w:altName w:val="Calibri"/>
    <w:panose1 w:val="020B0604020202020204"/>
    <w:charset w:val="4D"/>
    <w:family w:val="auto"/>
    <w:pitch w:val="variable"/>
    <w:sig w:usb0="A00000A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1B88C" w14:textId="77777777" w:rsidR="007C412F" w:rsidRDefault="007C4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4B17D0" w:rsidRPr="00794902" w14:paraId="5F96D825" w14:textId="77777777" w:rsidTr="00C35652">
      <w:trPr>
        <w:trHeight w:val="576"/>
        <w:jc w:val="center"/>
      </w:trPr>
      <w:tc>
        <w:tcPr>
          <w:tcW w:w="8505" w:type="dxa"/>
          <w:vAlign w:val="bottom"/>
        </w:tcPr>
        <w:p w14:paraId="7B48B237" w14:textId="485E8566" w:rsidR="004B17D0" w:rsidRPr="000D2480" w:rsidRDefault="004B17D0" w:rsidP="001641AA">
          <w:pPr>
            <w:pStyle w:val="Footer"/>
            <w:spacing w:after="80"/>
            <w:ind w:right="360"/>
            <w:rPr>
              <w:rFonts w:ascii="GDS Transport Website Light" w:hAnsi="GDS Transport Website Light"/>
            </w:rPr>
          </w:pPr>
          <w:r w:rsidRPr="000D2480">
            <w:rPr>
              <w:rFonts w:cs="Arial"/>
            </w:rPr>
            <w:t>&lt;</w:t>
          </w:r>
          <w:r w:rsidR="001334DA">
            <w:rPr>
              <w:rFonts w:cs="Arial"/>
            </w:rPr>
            <w:t>&lt;</w:t>
          </w:r>
          <w:r>
            <w:rPr>
              <w:rFonts w:cs="Arial"/>
            </w:rPr>
            <w:t>defendant</w:t>
          </w:r>
          <w:r w:rsidRPr="000D2480">
            <w:rPr>
              <w:rFonts w:cs="Arial"/>
            </w:rPr>
            <w:t>.name&gt;</w:t>
          </w:r>
          <w:r w:rsidR="001334DA">
            <w:rPr>
              <w:rFonts w:cs="Arial"/>
            </w:rPr>
            <w:t>&gt;</w:t>
          </w:r>
        </w:p>
      </w:tc>
      <w:tc>
        <w:tcPr>
          <w:tcW w:w="1701" w:type="dxa"/>
          <w:vAlign w:val="bottom"/>
        </w:tcPr>
        <w:p w14:paraId="2EE9EF87" w14:textId="77777777" w:rsidR="004B17D0" w:rsidRPr="000D2480" w:rsidRDefault="004B17D0" w:rsidP="001641AA">
          <w:pPr>
            <w:pStyle w:val="Footer"/>
            <w:spacing w:after="80"/>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8EEF5EF" w14:textId="77777777" w:rsidR="004B17D0" w:rsidRDefault="004B1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812A" w14:textId="77777777" w:rsidR="007C412F" w:rsidRDefault="007C4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E317D" w14:textId="77777777" w:rsidR="00955889" w:rsidRDefault="00955889" w:rsidP="00CE1AF0">
      <w:pPr>
        <w:spacing w:line="240" w:lineRule="auto"/>
      </w:pPr>
      <w:r>
        <w:separator/>
      </w:r>
    </w:p>
  </w:footnote>
  <w:footnote w:type="continuationSeparator" w:id="0">
    <w:p w14:paraId="3DDE90F2" w14:textId="77777777" w:rsidR="00955889" w:rsidRDefault="00955889" w:rsidP="00CE1A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205C6" w14:textId="77777777" w:rsidR="007C412F" w:rsidRDefault="007C4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41"/>
      <w:gridCol w:w="1842"/>
      <w:gridCol w:w="6523"/>
    </w:tblGrid>
    <w:tr w:rsidR="0086474B" w:rsidRPr="00C83ABA" w14:paraId="1043277D" w14:textId="77777777" w:rsidTr="0086474B">
      <w:trPr>
        <w:trHeight w:hRule="exact" w:val="1701"/>
      </w:trPr>
      <w:tc>
        <w:tcPr>
          <w:tcW w:w="1841" w:type="dxa"/>
          <w:tcMar>
            <w:left w:w="0" w:type="dxa"/>
            <w:right w:w="0" w:type="dxa"/>
          </w:tcMar>
        </w:tcPr>
        <w:p w14:paraId="5C610DFA" w14:textId="77777777" w:rsidR="0086474B" w:rsidRPr="009663FC" w:rsidRDefault="0086474B" w:rsidP="00C83ABA">
          <w:pPr>
            <w:rPr>
              <w:sz w:val="22"/>
            </w:rPr>
          </w:pPr>
          <w:r w:rsidRPr="009663FC">
            <w:rPr>
              <w:noProof/>
              <w:sz w:val="22"/>
            </w:rPr>
            <w:drawing>
              <wp:inline distT="0" distB="0" distL="0" distR="0" wp14:anchorId="7B4EA951" wp14:editId="13C29080">
                <wp:extent cx="794544" cy="629014"/>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1842" w:type="dxa"/>
        </w:tcPr>
        <w:p w14:paraId="1E6F9E52" w14:textId="49F1CD62" w:rsidR="0086474B" w:rsidRPr="009663FC" w:rsidRDefault="0086474B" w:rsidP="00C83ABA">
          <w:pPr>
            <w:rPr>
              <w:sz w:val="22"/>
            </w:rPr>
          </w:pPr>
        </w:p>
      </w:tc>
      <w:tc>
        <w:tcPr>
          <w:tcW w:w="6523" w:type="dxa"/>
          <w:tcMar>
            <w:left w:w="0" w:type="dxa"/>
            <w:right w:w="0" w:type="dxa"/>
          </w:tcMar>
        </w:tcPr>
        <w:p w14:paraId="164931EB" w14:textId="77777777" w:rsidR="0094115C" w:rsidRDefault="0094115C" w:rsidP="0094115C">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110CBDEB" w14:textId="77777777" w:rsidR="0094115C" w:rsidRDefault="0094115C" w:rsidP="0094115C">
          <w:pPr>
            <w:tabs>
              <w:tab w:val="right" w:pos="6518"/>
            </w:tabs>
            <w:jc w:val="right"/>
            <w:rPr>
              <w:rFonts w:cs="Arial"/>
              <w:w w:val="109"/>
              <w:sz w:val="12"/>
              <w:szCs w:val="12"/>
            </w:rPr>
          </w:pP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ljaCode)&gt;0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r w:rsidRPr="00A73C66">
            <w:rPr>
              <w:rFonts w:cs="Arial"/>
              <w:w w:val="109"/>
              <w:sz w:val="12"/>
              <w:szCs w:val="12"/>
            </w:rPr>
            <w:t>orderingCourt.ljaCode</w:t>
          </w:r>
          <w:r w:rsidRPr="00D33FFB">
            <w:rPr>
              <w:rFonts w:cs="Arial"/>
              <w:w w:val="109"/>
              <w:szCs w:val="24"/>
            </w:rPr>
            <w:t>&gt;&gt;</w:t>
          </w:r>
          <w:r w:rsidRPr="004B21F3">
            <w:rPr>
              <w:rFonts w:cs="Arial"/>
              <w:w w:val="109"/>
              <w:sz w:val="12"/>
              <w:szCs w:val="12"/>
            </w:rPr>
            <w:t>&lt;&lt;es_&gt;&gt;</w:t>
          </w:r>
        </w:p>
        <w:p w14:paraId="6C764508" w14:textId="30DEA708" w:rsidR="0086474B" w:rsidRPr="00C83ABA" w:rsidRDefault="0094115C" w:rsidP="0094115C">
          <w:pPr>
            <w:tabs>
              <w:tab w:val="right" w:pos="6518"/>
            </w:tabs>
            <w:jc w:val="right"/>
            <w:rPr>
              <w:w w:val="109"/>
              <w:sz w:val="12"/>
              <w:szCs w:val="12"/>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w:t>
          </w:r>
          <w:r>
            <w:rPr>
              <w:rFonts w:cs="Arial"/>
              <w:w w:val="109"/>
              <w:sz w:val="12"/>
              <w:szCs w:val="12"/>
            </w:rPr>
            <w:t>courtCentreName)&gt;0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r w:rsidRPr="00A73C66">
            <w:rPr>
              <w:rFonts w:cs="Arial"/>
              <w:sz w:val="12"/>
              <w:szCs w:val="12"/>
            </w:rPr>
            <w:t>orderingCourt.courtCentreName</w:t>
          </w:r>
          <w:r w:rsidRPr="00D33FFB">
            <w:rPr>
              <w:rFonts w:cs="Arial"/>
              <w:szCs w:val="24"/>
            </w:rPr>
            <w:t>&gt;</w:t>
          </w:r>
          <w:r>
            <w:rPr>
              <w:rFonts w:cs="Arial"/>
              <w:szCs w:val="24"/>
            </w:rPr>
            <w:t>&gt;</w:t>
          </w:r>
          <w:r w:rsidRPr="009F4C43">
            <w:rPr>
              <w:rFonts w:cs="Arial"/>
              <w:sz w:val="12"/>
              <w:szCs w:val="12"/>
            </w:rPr>
            <w:t>&lt;&lt;es_&gt;&gt;</w:t>
          </w:r>
        </w:p>
      </w:tc>
    </w:tr>
  </w:tbl>
  <w:p w14:paraId="13A59472" w14:textId="77777777" w:rsidR="00CE1AF0" w:rsidRPr="00AE041A" w:rsidRDefault="00CE1AF0" w:rsidP="00974E41">
    <w:pPr>
      <w:pStyle w:val="Header"/>
      <w:spacing w:after="80"/>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BFA41" w14:textId="77777777" w:rsidR="007C412F" w:rsidRDefault="007C4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B1C79"/>
    <w:multiLevelType w:val="hybridMultilevel"/>
    <w:tmpl w:val="EB0CA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50F2116"/>
    <w:multiLevelType w:val="hybridMultilevel"/>
    <w:tmpl w:val="14BE3B6E"/>
    <w:lvl w:ilvl="0" w:tplc="A796B0D2">
      <w:start w:val="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A91256"/>
    <w:multiLevelType w:val="hybridMultilevel"/>
    <w:tmpl w:val="45183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4961225">
    <w:abstractNumId w:val="1"/>
  </w:num>
  <w:num w:numId="2" w16cid:durableId="1856456359">
    <w:abstractNumId w:val="2"/>
  </w:num>
  <w:num w:numId="3" w16cid:durableId="157766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3"/>
    <w:rsid w:val="00006DFC"/>
    <w:rsid w:val="000158E1"/>
    <w:rsid w:val="0002227C"/>
    <w:rsid w:val="0002452A"/>
    <w:rsid w:val="000250A1"/>
    <w:rsid w:val="000253DE"/>
    <w:rsid w:val="00031EBA"/>
    <w:rsid w:val="00032AA5"/>
    <w:rsid w:val="00035738"/>
    <w:rsid w:val="00037B78"/>
    <w:rsid w:val="000414EB"/>
    <w:rsid w:val="00044A28"/>
    <w:rsid w:val="00046240"/>
    <w:rsid w:val="0006511A"/>
    <w:rsid w:val="00065DB5"/>
    <w:rsid w:val="0008752D"/>
    <w:rsid w:val="000A6851"/>
    <w:rsid w:val="000B1796"/>
    <w:rsid w:val="000B424A"/>
    <w:rsid w:val="000B6998"/>
    <w:rsid w:val="000F18F3"/>
    <w:rsid w:val="001022D6"/>
    <w:rsid w:val="0010367E"/>
    <w:rsid w:val="00120FC2"/>
    <w:rsid w:val="00121CAC"/>
    <w:rsid w:val="00131C93"/>
    <w:rsid w:val="001334DA"/>
    <w:rsid w:val="0013740C"/>
    <w:rsid w:val="00147981"/>
    <w:rsid w:val="00153424"/>
    <w:rsid w:val="00160788"/>
    <w:rsid w:val="001641AA"/>
    <w:rsid w:val="001872A4"/>
    <w:rsid w:val="00187D95"/>
    <w:rsid w:val="00193AE7"/>
    <w:rsid w:val="001A08B6"/>
    <w:rsid w:val="001A4958"/>
    <w:rsid w:val="001B3360"/>
    <w:rsid w:val="001C281C"/>
    <w:rsid w:val="001C3FAC"/>
    <w:rsid w:val="001D18B2"/>
    <w:rsid w:val="001D69E7"/>
    <w:rsid w:val="001E0976"/>
    <w:rsid w:val="00201A45"/>
    <w:rsid w:val="00203448"/>
    <w:rsid w:val="00206554"/>
    <w:rsid w:val="00207F15"/>
    <w:rsid w:val="00234A0C"/>
    <w:rsid w:val="00237537"/>
    <w:rsid w:val="002427C3"/>
    <w:rsid w:val="002516B4"/>
    <w:rsid w:val="00256125"/>
    <w:rsid w:val="00256469"/>
    <w:rsid w:val="00262206"/>
    <w:rsid w:val="00267E50"/>
    <w:rsid w:val="002733C1"/>
    <w:rsid w:val="002752B9"/>
    <w:rsid w:val="00291F7E"/>
    <w:rsid w:val="00296BFC"/>
    <w:rsid w:val="002B0B26"/>
    <w:rsid w:val="002E3CE5"/>
    <w:rsid w:val="002F243F"/>
    <w:rsid w:val="002F4976"/>
    <w:rsid w:val="002F56C6"/>
    <w:rsid w:val="002F6A18"/>
    <w:rsid w:val="0032101A"/>
    <w:rsid w:val="00321188"/>
    <w:rsid w:val="00324252"/>
    <w:rsid w:val="0032466A"/>
    <w:rsid w:val="00327A3F"/>
    <w:rsid w:val="003449EB"/>
    <w:rsid w:val="00346995"/>
    <w:rsid w:val="00351137"/>
    <w:rsid w:val="003527E3"/>
    <w:rsid w:val="00355399"/>
    <w:rsid w:val="003555E0"/>
    <w:rsid w:val="00355EBA"/>
    <w:rsid w:val="00362173"/>
    <w:rsid w:val="00362FB5"/>
    <w:rsid w:val="00363819"/>
    <w:rsid w:val="003677B9"/>
    <w:rsid w:val="00375AE7"/>
    <w:rsid w:val="00376209"/>
    <w:rsid w:val="00384BE1"/>
    <w:rsid w:val="003A06D7"/>
    <w:rsid w:val="003A326A"/>
    <w:rsid w:val="003A7AD9"/>
    <w:rsid w:val="003B4AC5"/>
    <w:rsid w:val="003B5038"/>
    <w:rsid w:val="003B695D"/>
    <w:rsid w:val="003B7EF2"/>
    <w:rsid w:val="003C0AC8"/>
    <w:rsid w:val="003D4CFD"/>
    <w:rsid w:val="003D4D8E"/>
    <w:rsid w:val="003E3E50"/>
    <w:rsid w:val="003F089D"/>
    <w:rsid w:val="00421718"/>
    <w:rsid w:val="00432819"/>
    <w:rsid w:val="00432EFE"/>
    <w:rsid w:val="00447D00"/>
    <w:rsid w:val="004502FA"/>
    <w:rsid w:val="00460033"/>
    <w:rsid w:val="00472781"/>
    <w:rsid w:val="004729B3"/>
    <w:rsid w:val="004734F9"/>
    <w:rsid w:val="00475C74"/>
    <w:rsid w:val="00481F9B"/>
    <w:rsid w:val="00485E77"/>
    <w:rsid w:val="00486606"/>
    <w:rsid w:val="004873CF"/>
    <w:rsid w:val="00491524"/>
    <w:rsid w:val="00491A44"/>
    <w:rsid w:val="0049266F"/>
    <w:rsid w:val="004973B2"/>
    <w:rsid w:val="0049762E"/>
    <w:rsid w:val="00497A52"/>
    <w:rsid w:val="004A6604"/>
    <w:rsid w:val="004A7FE3"/>
    <w:rsid w:val="004B17D0"/>
    <w:rsid w:val="004B4360"/>
    <w:rsid w:val="004B4B44"/>
    <w:rsid w:val="004F0CEB"/>
    <w:rsid w:val="005044F9"/>
    <w:rsid w:val="00511A48"/>
    <w:rsid w:val="00517A6E"/>
    <w:rsid w:val="00526ED3"/>
    <w:rsid w:val="00542030"/>
    <w:rsid w:val="00546A65"/>
    <w:rsid w:val="0055080F"/>
    <w:rsid w:val="00551CF3"/>
    <w:rsid w:val="00561C96"/>
    <w:rsid w:val="005660E3"/>
    <w:rsid w:val="00571DA2"/>
    <w:rsid w:val="00573F8C"/>
    <w:rsid w:val="00574347"/>
    <w:rsid w:val="00584901"/>
    <w:rsid w:val="00590D66"/>
    <w:rsid w:val="00596E8C"/>
    <w:rsid w:val="005A3225"/>
    <w:rsid w:val="005A4DD8"/>
    <w:rsid w:val="005B24D0"/>
    <w:rsid w:val="005B626E"/>
    <w:rsid w:val="005C1C47"/>
    <w:rsid w:val="005C6426"/>
    <w:rsid w:val="005C7D67"/>
    <w:rsid w:val="005E5C3D"/>
    <w:rsid w:val="005E6801"/>
    <w:rsid w:val="005F4152"/>
    <w:rsid w:val="006248AE"/>
    <w:rsid w:val="00640678"/>
    <w:rsid w:val="0064754C"/>
    <w:rsid w:val="0065139F"/>
    <w:rsid w:val="00656056"/>
    <w:rsid w:val="00672A7A"/>
    <w:rsid w:val="00685D42"/>
    <w:rsid w:val="00690A96"/>
    <w:rsid w:val="006A1E8B"/>
    <w:rsid w:val="006A5BE6"/>
    <w:rsid w:val="006B1ADE"/>
    <w:rsid w:val="006C1B3B"/>
    <w:rsid w:val="006C3D25"/>
    <w:rsid w:val="006E3C16"/>
    <w:rsid w:val="00701D65"/>
    <w:rsid w:val="007205BD"/>
    <w:rsid w:val="0074073C"/>
    <w:rsid w:val="007543B0"/>
    <w:rsid w:val="0075547F"/>
    <w:rsid w:val="007573A6"/>
    <w:rsid w:val="00764807"/>
    <w:rsid w:val="00766D03"/>
    <w:rsid w:val="007867F6"/>
    <w:rsid w:val="00790AC7"/>
    <w:rsid w:val="00794850"/>
    <w:rsid w:val="007B64D2"/>
    <w:rsid w:val="007C1CB1"/>
    <w:rsid w:val="007C2C2D"/>
    <w:rsid w:val="007C3695"/>
    <w:rsid w:val="007C412F"/>
    <w:rsid w:val="007C4E82"/>
    <w:rsid w:val="007C563E"/>
    <w:rsid w:val="007C595A"/>
    <w:rsid w:val="007D27B2"/>
    <w:rsid w:val="007D7A2E"/>
    <w:rsid w:val="007E3D6F"/>
    <w:rsid w:val="007E48D8"/>
    <w:rsid w:val="00801325"/>
    <w:rsid w:val="00803216"/>
    <w:rsid w:val="00803881"/>
    <w:rsid w:val="0080475B"/>
    <w:rsid w:val="0081384C"/>
    <w:rsid w:val="00824004"/>
    <w:rsid w:val="0082635F"/>
    <w:rsid w:val="00830C54"/>
    <w:rsid w:val="00830C86"/>
    <w:rsid w:val="00835EC3"/>
    <w:rsid w:val="00836CDB"/>
    <w:rsid w:val="00837510"/>
    <w:rsid w:val="00840816"/>
    <w:rsid w:val="0084143E"/>
    <w:rsid w:val="00845D03"/>
    <w:rsid w:val="00850964"/>
    <w:rsid w:val="0086474B"/>
    <w:rsid w:val="00865993"/>
    <w:rsid w:val="00867691"/>
    <w:rsid w:val="00867EA7"/>
    <w:rsid w:val="00870FF8"/>
    <w:rsid w:val="0087171B"/>
    <w:rsid w:val="00873312"/>
    <w:rsid w:val="00883C5E"/>
    <w:rsid w:val="008844F8"/>
    <w:rsid w:val="008903EE"/>
    <w:rsid w:val="00893EC8"/>
    <w:rsid w:val="00895092"/>
    <w:rsid w:val="008977D4"/>
    <w:rsid w:val="008B0CA9"/>
    <w:rsid w:val="008B16D2"/>
    <w:rsid w:val="008B59DB"/>
    <w:rsid w:val="008C2085"/>
    <w:rsid w:val="008C45F3"/>
    <w:rsid w:val="008D00F5"/>
    <w:rsid w:val="008E233F"/>
    <w:rsid w:val="008F102A"/>
    <w:rsid w:val="008F6928"/>
    <w:rsid w:val="009116D8"/>
    <w:rsid w:val="00911ACC"/>
    <w:rsid w:val="00915B7D"/>
    <w:rsid w:val="00924800"/>
    <w:rsid w:val="0094115C"/>
    <w:rsid w:val="00954CA8"/>
    <w:rsid w:val="00955889"/>
    <w:rsid w:val="009663FC"/>
    <w:rsid w:val="00970923"/>
    <w:rsid w:val="00974E41"/>
    <w:rsid w:val="009946BA"/>
    <w:rsid w:val="00997BB9"/>
    <w:rsid w:val="009A33D5"/>
    <w:rsid w:val="009B19A0"/>
    <w:rsid w:val="009B76B2"/>
    <w:rsid w:val="009D186F"/>
    <w:rsid w:val="009D20F0"/>
    <w:rsid w:val="009D7095"/>
    <w:rsid w:val="009E2A5C"/>
    <w:rsid w:val="009F24E2"/>
    <w:rsid w:val="00A017B2"/>
    <w:rsid w:val="00A36A64"/>
    <w:rsid w:val="00A43E69"/>
    <w:rsid w:val="00A7008F"/>
    <w:rsid w:val="00A76159"/>
    <w:rsid w:val="00A82BD5"/>
    <w:rsid w:val="00A91FE6"/>
    <w:rsid w:val="00A92D76"/>
    <w:rsid w:val="00A93E17"/>
    <w:rsid w:val="00AA1487"/>
    <w:rsid w:val="00AA3AF8"/>
    <w:rsid w:val="00AA523D"/>
    <w:rsid w:val="00AA7936"/>
    <w:rsid w:val="00AB6974"/>
    <w:rsid w:val="00AD174D"/>
    <w:rsid w:val="00AD25A5"/>
    <w:rsid w:val="00AE041A"/>
    <w:rsid w:val="00AE1243"/>
    <w:rsid w:val="00AE186A"/>
    <w:rsid w:val="00AE1EC1"/>
    <w:rsid w:val="00AE7ED6"/>
    <w:rsid w:val="00B1002A"/>
    <w:rsid w:val="00B11CF3"/>
    <w:rsid w:val="00B12658"/>
    <w:rsid w:val="00B21994"/>
    <w:rsid w:val="00B343D4"/>
    <w:rsid w:val="00B36D91"/>
    <w:rsid w:val="00B37BDA"/>
    <w:rsid w:val="00B37FD7"/>
    <w:rsid w:val="00B4494F"/>
    <w:rsid w:val="00B45CEA"/>
    <w:rsid w:val="00B55C4A"/>
    <w:rsid w:val="00B635F1"/>
    <w:rsid w:val="00B80F8E"/>
    <w:rsid w:val="00B86579"/>
    <w:rsid w:val="00B87D99"/>
    <w:rsid w:val="00B91B64"/>
    <w:rsid w:val="00B91F72"/>
    <w:rsid w:val="00B92874"/>
    <w:rsid w:val="00B93963"/>
    <w:rsid w:val="00B94B20"/>
    <w:rsid w:val="00B95B63"/>
    <w:rsid w:val="00BC01E5"/>
    <w:rsid w:val="00BC0545"/>
    <w:rsid w:val="00BC54FA"/>
    <w:rsid w:val="00BE3A41"/>
    <w:rsid w:val="00BE6F79"/>
    <w:rsid w:val="00BF3C59"/>
    <w:rsid w:val="00BF5065"/>
    <w:rsid w:val="00C06C13"/>
    <w:rsid w:val="00C06D78"/>
    <w:rsid w:val="00C070AA"/>
    <w:rsid w:val="00C26238"/>
    <w:rsid w:val="00C26337"/>
    <w:rsid w:val="00C26FBB"/>
    <w:rsid w:val="00C31971"/>
    <w:rsid w:val="00C320B1"/>
    <w:rsid w:val="00C41A2F"/>
    <w:rsid w:val="00C45155"/>
    <w:rsid w:val="00C57CEF"/>
    <w:rsid w:val="00C61CF8"/>
    <w:rsid w:val="00C62EF0"/>
    <w:rsid w:val="00C63CA3"/>
    <w:rsid w:val="00C73015"/>
    <w:rsid w:val="00C81F8A"/>
    <w:rsid w:val="00C83ABA"/>
    <w:rsid w:val="00C93BAF"/>
    <w:rsid w:val="00C93DC2"/>
    <w:rsid w:val="00C9729C"/>
    <w:rsid w:val="00CA7717"/>
    <w:rsid w:val="00CB5AA0"/>
    <w:rsid w:val="00CC4C60"/>
    <w:rsid w:val="00CC6436"/>
    <w:rsid w:val="00CD19F4"/>
    <w:rsid w:val="00CD33C6"/>
    <w:rsid w:val="00CD7A76"/>
    <w:rsid w:val="00CE1AF0"/>
    <w:rsid w:val="00CE4620"/>
    <w:rsid w:val="00CE75C2"/>
    <w:rsid w:val="00D07CFB"/>
    <w:rsid w:val="00D10C66"/>
    <w:rsid w:val="00D12436"/>
    <w:rsid w:val="00D17E1A"/>
    <w:rsid w:val="00D25CCC"/>
    <w:rsid w:val="00D36FE5"/>
    <w:rsid w:val="00D54379"/>
    <w:rsid w:val="00D62963"/>
    <w:rsid w:val="00D651A6"/>
    <w:rsid w:val="00D74EE3"/>
    <w:rsid w:val="00D800A9"/>
    <w:rsid w:val="00DA0047"/>
    <w:rsid w:val="00DB0831"/>
    <w:rsid w:val="00DB3F8A"/>
    <w:rsid w:val="00DC7F11"/>
    <w:rsid w:val="00DD02E9"/>
    <w:rsid w:val="00DD5E25"/>
    <w:rsid w:val="00DE575F"/>
    <w:rsid w:val="00DF7E74"/>
    <w:rsid w:val="00E00D73"/>
    <w:rsid w:val="00E00DA0"/>
    <w:rsid w:val="00E02039"/>
    <w:rsid w:val="00E03C7D"/>
    <w:rsid w:val="00E12CF8"/>
    <w:rsid w:val="00E22355"/>
    <w:rsid w:val="00E234F2"/>
    <w:rsid w:val="00E2384E"/>
    <w:rsid w:val="00E273D4"/>
    <w:rsid w:val="00E35D42"/>
    <w:rsid w:val="00E45297"/>
    <w:rsid w:val="00E4552C"/>
    <w:rsid w:val="00E5121A"/>
    <w:rsid w:val="00E52488"/>
    <w:rsid w:val="00E55451"/>
    <w:rsid w:val="00E55BBB"/>
    <w:rsid w:val="00E62FAD"/>
    <w:rsid w:val="00E630EE"/>
    <w:rsid w:val="00E6434E"/>
    <w:rsid w:val="00E666EA"/>
    <w:rsid w:val="00EA362E"/>
    <w:rsid w:val="00EA6619"/>
    <w:rsid w:val="00EC18AC"/>
    <w:rsid w:val="00EC3DA1"/>
    <w:rsid w:val="00ED5441"/>
    <w:rsid w:val="00ED6E15"/>
    <w:rsid w:val="00ED72ED"/>
    <w:rsid w:val="00EE1356"/>
    <w:rsid w:val="00EE2861"/>
    <w:rsid w:val="00EF0778"/>
    <w:rsid w:val="00EF1F10"/>
    <w:rsid w:val="00F00CF9"/>
    <w:rsid w:val="00F04C47"/>
    <w:rsid w:val="00F06CEA"/>
    <w:rsid w:val="00F167C6"/>
    <w:rsid w:val="00F168BF"/>
    <w:rsid w:val="00F204F4"/>
    <w:rsid w:val="00F27FD5"/>
    <w:rsid w:val="00F3116D"/>
    <w:rsid w:val="00F36BF4"/>
    <w:rsid w:val="00F64FB2"/>
    <w:rsid w:val="00F740F4"/>
    <w:rsid w:val="00F76B78"/>
    <w:rsid w:val="00F84C64"/>
    <w:rsid w:val="00F955D8"/>
    <w:rsid w:val="00FA4550"/>
    <w:rsid w:val="00FA493B"/>
    <w:rsid w:val="00FD12C1"/>
    <w:rsid w:val="00FD64AE"/>
    <w:rsid w:val="00FD781B"/>
    <w:rsid w:val="00FE19D0"/>
    <w:rsid w:val="00FE27EB"/>
    <w:rsid w:val="00FE287A"/>
    <w:rsid w:val="00FE4A69"/>
    <w:rsid w:val="00FF0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41718"/>
  <w15:chartTrackingRefBased/>
  <w15:docId w15:val="{61C4374F-827E-4797-89E0-2E9E4DDB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FE6"/>
    <w:rPr>
      <w:rFonts w:cstheme="minorBidi"/>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paragraph" w:styleId="Header">
    <w:name w:val="header"/>
    <w:basedOn w:val="Normal"/>
    <w:link w:val="HeaderChar"/>
    <w:uiPriority w:val="99"/>
    <w:unhideWhenUsed/>
    <w:rsid w:val="00CE1AF0"/>
    <w:pPr>
      <w:tabs>
        <w:tab w:val="center" w:pos="4513"/>
        <w:tab w:val="right" w:pos="9026"/>
      </w:tabs>
      <w:spacing w:line="240" w:lineRule="auto"/>
    </w:pPr>
  </w:style>
  <w:style w:type="character" w:customStyle="1" w:styleId="HeaderChar">
    <w:name w:val="Header Char"/>
    <w:basedOn w:val="DefaultParagraphFont"/>
    <w:link w:val="Header"/>
    <w:uiPriority w:val="99"/>
    <w:rsid w:val="00CE1AF0"/>
  </w:style>
  <w:style w:type="paragraph" w:styleId="Footer">
    <w:name w:val="footer"/>
    <w:basedOn w:val="Normal"/>
    <w:link w:val="FooterChar"/>
    <w:uiPriority w:val="99"/>
    <w:unhideWhenUsed/>
    <w:rsid w:val="00CE1AF0"/>
    <w:pPr>
      <w:tabs>
        <w:tab w:val="center" w:pos="4513"/>
        <w:tab w:val="right" w:pos="9026"/>
      </w:tabs>
      <w:spacing w:line="240" w:lineRule="auto"/>
    </w:pPr>
  </w:style>
  <w:style w:type="character" w:customStyle="1" w:styleId="FooterChar">
    <w:name w:val="Footer Char"/>
    <w:basedOn w:val="DefaultParagraphFont"/>
    <w:link w:val="Footer"/>
    <w:uiPriority w:val="99"/>
    <w:rsid w:val="00CE1AF0"/>
  </w:style>
  <w:style w:type="paragraph" w:styleId="ListParagraph">
    <w:name w:val="List Paragraph"/>
    <w:basedOn w:val="Normal"/>
    <w:uiPriority w:val="34"/>
    <w:qFormat/>
    <w:rsid w:val="00F740F4"/>
    <w:pPr>
      <w:ind w:left="720"/>
      <w:contextualSpacing/>
    </w:pPr>
  </w:style>
  <w:style w:type="table" w:customStyle="1" w:styleId="TableGrid1">
    <w:name w:val="Table Grid1"/>
    <w:basedOn w:val="TableNormal"/>
    <w:next w:val="TableGrid"/>
    <w:uiPriority w:val="39"/>
    <w:rsid w:val="00790AC7"/>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83ABA"/>
    <w:pPr>
      <w:spacing w:after="80" w:line="240" w:lineRule="auto"/>
    </w:pPr>
    <w:rPr>
      <w:rFonts w:eastAsiaTheme="minorEastAsia"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3D25"/>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3D25"/>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5044F9"/>
    <w:rPr>
      <w:sz w:val="16"/>
      <w:szCs w:val="16"/>
    </w:rPr>
  </w:style>
  <w:style w:type="paragraph" w:styleId="CommentText">
    <w:name w:val="annotation text"/>
    <w:basedOn w:val="Normal"/>
    <w:link w:val="CommentTextChar"/>
    <w:uiPriority w:val="99"/>
    <w:semiHidden/>
    <w:unhideWhenUsed/>
    <w:rsid w:val="005044F9"/>
    <w:pPr>
      <w:contextualSpacing/>
    </w:pPr>
    <w:rPr>
      <w:rFonts w:eastAsiaTheme="minorEastAsia" w:cs="Times New Roman"/>
      <w:color w:val="000000" w:themeColor="text1"/>
      <w:sz w:val="20"/>
      <w:szCs w:val="20"/>
      <w:lang w:eastAsia="en-GB"/>
    </w:rPr>
  </w:style>
  <w:style w:type="character" w:customStyle="1" w:styleId="CommentTextChar">
    <w:name w:val="Comment Text Char"/>
    <w:basedOn w:val="DefaultParagraphFont"/>
    <w:link w:val="CommentText"/>
    <w:uiPriority w:val="99"/>
    <w:semiHidden/>
    <w:rsid w:val="005044F9"/>
    <w:rPr>
      <w:rFonts w:eastAsiaTheme="minorEastAsia" w:cs="Times New Roman"/>
      <w:color w:val="000000" w:themeColor="text1"/>
      <w:sz w:val="20"/>
      <w:szCs w:val="20"/>
      <w:lang w:eastAsia="en-GB"/>
    </w:rPr>
  </w:style>
  <w:style w:type="paragraph" w:styleId="NormalWeb">
    <w:name w:val="Normal (Web)"/>
    <w:basedOn w:val="Normal"/>
    <w:uiPriority w:val="99"/>
    <w:unhideWhenUsed/>
    <w:rsid w:val="00324252"/>
    <w:pPr>
      <w:spacing w:before="100" w:beforeAutospacing="1" w:after="100" w:afterAutospacing="1"/>
      <w:contextualSpacing/>
    </w:pPr>
    <w:rPr>
      <w:rFonts w:ascii="Times New Roman" w:eastAsia="Times New Roman" w:hAnsi="Times New Roman" w:cs="Times New Roman"/>
      <w:color w:val="000000" w:themeColor="text1"/>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4037">
      <w:bodyDiv w:val="1"/>
      <w:marLeft w:val="0"/>
      <w:marRight w:val="0"/>
      <w:marTop w:val="0"/>
      <w:marBottom w:val="0"/>
      <w:divBdr>
        <w:top w:val="none" w:sz="0" w:space="0" w:color="auto"/>
        <w:left w:val="none" w:sz="0" w:space="0" w:color="auto"/>
        <w:bottom w:val="none" w:sz="0" w:space="0" w:color="auto"/>
        <w:right w:val="none" w:sz="0" w:space="0" w:color="auto"/>
      </w:divBdr>
    </w:div>
    <w:div w:id="193540148">
      <w:bodyDiv w:val="1"/>
      <w:marLeft w:val="0"/>
      <w:marRight w:val="0"/>
      <w:marTop w:val="0"/>
      <w:marBottom w:val="0"/>
      <w:divBdr>
        <w:top w:val="none" w:sz="0" w:space="0" w:color="auto"/>
        <w:left w:val="none" w:sz="0" w:space="0" w:color="auto"/>
        <w:bottom w:val="none" w:sz="0" w:space="0" w:color="auto"/>
        <w:right w:val="none" w:sz="0" w:space="0" w:color="auto"/>
      </w:divBdr>
    </w:div>
    <w:div w:id="752356801">
      <w:bodyDiv w:val="1"/>
      <w:marLeft w:val="0"/>
      <w:marRight w:val="0"/>
      <w:marTop w:val="0"/>
      <w:marBottom w:val="0"/>
      <w:divBdr>
        <w:top w:val="none" w:sz="0" w:space="0" w:color="auto"/>
        <w:left w:val="none" w:sz="0" w:space="0" w:color="auto"/>
        <w:bottom w:val="none" w:sz="0" w:space="0" w:color="auto"/>
        <w:right w:val="none" w:sz="0" w:space="0" w:color="auto"/>
      </w:divBdr>
    </w:div>
    <w:div w:id="1052457660">
      <w:bodyDiv w:val="1"/>
      <w:marLeft w:val="0"/>
      <w:marRight w:val="0"/>
      <w:marTop w:val="0"/>
      <w:marBottom w:val="0"/>
      <w:divBdr>
        <w:top w:val="none" w:sz="0" w:space="0" w:color="auto"/>
        <w:left w:val="none" w:sz="0" w:space="0" w:color="auto"/>
        <w:bottom w:val="none" w:sz="0" w:space="0" w:color="auto"/>
        <w:right w:val="none" w:sz="0" w:space="0" w:color="auto"/>
      </w:divBdr>
    </w:div>
    <w:div w:id="1097826084">
      <w:bodyDiv w:val="1"/>
      <w:marLeft w:val="0"/>
      <w:marRight w:val="0"/>
      <w:marTop w:val="0"/>
      <w:marBottom w:val="0"/>
      <w:divBdr>
        <w:top w:val="none" w:sz="0" w:space="0" w:color="auto"/>
        <w:left w:val="none" w:sz="0" w:space="0" w:color="auto"/>
        <w:bottom w:val="none" w:sz="0" w:space="0" w:color="auto"/>
        <w:right w:val="none" w:sz="0" w:space="0" w:color="auto"/>
      </w:divBdr>
    </w:div>
    <w:div w:id="1695767494">
      <w:bodyDiv w:val="1"/>
      <w:marLeft w:val="0"/>
      <w:marRight w:val="0"/>
      <w:marTop w:val="0"/>
      <w:marBottom w:val="0"/>
      <w:divBdr>
        <w:top w:val="none" w:sz="0" w:space="0" w:color="auto"/>
        <w:left w:val="none" w:sz="0" w:space="0" w:color="auto"/>
        <w:bottom w:val="none" w:sz="0" w:space="0" w:color="auto"/>
        <w:right w:val="none" w:sz="0" w:space="0" w:color="auto"/>
      </w:divBdr>
    </w:div>
    <w:div w:id="188495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_DefaultsUpdated\NOW%20Let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C:\Users\Asus\Desktop\UPDATED_NOWS_components_DefaultsUpdated\NOW Letter Template.dotx</Template>
  <TotalTime>264</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Hurst</dc:creator>
  <cp:keywords/>
  <dc:description/>
  <cp:lastModifiedBy>Benan Aktas</cp:lastModifiedBy>
  <cp:revision>487</cp:revision>
  <dcterms:created xsi:type="dcterms:W3CDTF">2020-09-10T13:45:00Z</dcterms:created>
  <dcterms:modified xsi:type="dcterms:W3CDTF">2022-06-16T16:03:00Z</dcterms:modified>
</cp:coreProperties>
</file>