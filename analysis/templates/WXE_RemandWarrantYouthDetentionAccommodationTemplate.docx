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9C534" w14:textId="77777777" w:rsidR="00C74BCF" w:rsidRDefault="00C74BCF" w:rsidP="00C74BCF">
      <w:pPr>
        <w:contextualSpacing/>
        <w:jc w:val="center"/>
        <w:rPr>
          <w:b/>
          <w:bCs/>
          <w:sz w:val="36"/>
          <w:szCs w:val="36"/>
        </w:rPr>
      </w:pPr>
      <w:r w:rsidRPr="0059690F">
        <w:rPr>
          <w:b/>
          <w:bCs/>
          <w:sz w:val="36"/>
          <w:szCs w:val="36"/>
        </w:rPr>
        <w:t>&lt;&lt;</w:t>
      </w:r>
      <w:proofErr w:type="spellStart"/>
      <w:r w:rsidRPr="0059690F">
        <w:rPr>
          <w:b/>
          <w:bCs/>
          <w:sz w:val="36"/>
          <w:szCs w:val="36"/>
        </w:rPr>
        <w:t>orderName</w:t>
      </w:r>
      <w:proofErr w:type="spellEnd"/>
      <w:r w:rsidRPr="0059690F">
        <w:rPr>
          <w:b/>
          <w:bCs/>
          <w:sz w:val="36"/>
          <w:szCs w:val="36"/>
        </w:rPr>
        <w:t>&gt;&gt;</w:t>
      </w:r>
    </w:p>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645"/>
        <w:gridCol w:w="547"/>
        <w:gridCol w:w="5014"/>
      </w:tblGrid>
      <w:tr w:rsidR="00FF6302" w:rsidRPr="00485D92" w14:paraId="283DDA6E" w14:textId="77777777" w:rsidTr="00140E02">
        <w:trPr>
          <w:jc w:val="center"/>
        </w:trPr>
        <w:tc>
          <w:tcPr>
            <w:tcW w:w="10206" w:type="dxa"/>
            <w:gridSpan w:val="3"/>
          </w:tcPr>
          <w:p w14:paraId="43F4FA94" w14:textId="17B0C729" w:rsidR="00FF6302" w:rsidRPr="005D0442" w:rsidRDefault="00FF6302" w:rsidP="0006511A">
            <w:pPr>
              <w:rPr>
                <w:color w:val="000000"/>
              </w:rPr>
            </w:pPr>
          </w:p>
        </w:tc>
      </w:tr>
      <w:tr w:rsidR="00FF6302" w:rsidRPr="00485D92" w14:paraId="534B84BF" w14:textId="77777777" w:rsidTr="00140E02">
        <w:trPr>
          <w:jc w:val="center"/>
        </w:trPr>
        <w:tc>
          <w:tcPr>
            <w:tcW w:w="10206" w:type="dxa"/>
            <w:gridSpan w:val="3"/>
          </w:tcPr>
          <w:p w14:paraId="10C0E630" w14:textId="68E88B61" w:rsidR="00FF6302" w:rsidRPr="00ED1A49" w:rsidRDefault="00013EDE" w:rsidP="00ED1A49">
            <w:pPr>
              <w:pStyle w:val="HTMLPreformatted"/>
              <w:shd w:val="clear" w:color="auto" w:fill="FFFFFF"/>
              <w:rPr>
                <w:rFonts w:ascii="Arial" w:eastAsiaTheme="minorHAnsi" w:hAnsi="Arial" w:cstheme="minorBidi"/>
                <w:color w:val="000000"/>
                <w:sz w:val="24"/>
                <w:szCs w:val="24"/>
                <w:lang w:eastAsia="en-US"/>
              </w:rPr>
            </w:pPr>
            <w:r w:rsidRPr="0010301E">
              <w:rPr>
                <w:rFonts w:ascii="Arial" w:eastAsiaTheme="minorHAnsi" w:hAnsi="Arial" w:cstheme="minorBidi"/>
                <w:color w:val="000000"/>
                <w:sz w:val="24"/>
                <w:szCs w:val="24"/>
                <w:lang w:eastAsia="en-US"/>
              </w:rPr>
              <w:t xml:space="preserve">To: </w:t>
            </w:r>
            <w:r w:rsidR="00785311" w:rsidRPr="00785311">
              <w:rPr>
                <w:rFonts w:ascii="Arial" w:eastAsiaTheme="minorHAnsi" w:hAnsi="Arial" w:cstheme="minorBidi"/>
                <w:color w:val="000000"/>
                <w:sz w:val="24"/>
                <w:szCs w:val="24"/>
                <w:lang w:eastAsia="en-US"/>
              </w:rPr>
              <w:t>&lt;&lt;</w:t>
            </w:r>
            <w:proofErr w:type="spellStart"/>
            <w:r w:rsidR="00785311" w:rsidRPr="00785311">
              <w:rPr>
                <w:rFonts w:ascii="Arial" w:eastAsiaTheme="minorHAnsi" w:hAnsi="Arial" w:cstheme="minorBidi"/>
                <w:color w:val="000000"/>
                <w:sz w:val="24"/>
                <w:szCs w:val="24"/>
                <w:lang w:eastAsia="en-US"/>
              </w:rPr>
              <w:t>dp.value</w:t>
            </w:r>
            <w:proofErr w:type="spellEnd"/>
            <w:r w:rsidR="00785311" w:rsidRPr="00785311">
              <w:rPr>
                <w:rFonts w:ascii="Arial" w:eastAsiaTheme="minorHAnsi" w:hAnsi="Arial" w:cstheme="minorBidi"/>
                <w:color w:val="000000"/>
                <w:sz w:val="24"/>
                <w:szCs w:val="24"/>
                <w:lang w:eastAsia="en-US"/>
              </w:rPr>
              <w:t>(‘</w:t>
            </w:r>
            <w:proofErr w:type="spellStart"/>
            <w:r w:rsidR="00785311" w:rsidRPr="00785311">
              <w:rPr>
                <w:rFonts w:ascii="Arial" w:eastAsiaTheme="minorHAnsi" w:hAnsi="Arial" w:cstheme="minorBidi"/>
                <w:color w:val="000000"/>
                <w:sz w:val="24"/>
                <w:szCs w:val="24"/>
                <w:lang w:eastAsia="en-US"/>
              </w:rPr>
              <w:t>conveyorcustodiannameOrganisationName</w:t>
            </w:r>
            <w:proofErr w:type="spellEnd"/>
            <w:r w:rsidR="00785311" w:rsidRPr="00785311">
              <w:rPr>
                <w:rFonts w:ascii="Arial" w:eastAsiaTheme="minorHAnsi" w:hAnsi="Arial" w:cstheme="minorBidi"/>
                <w:color w:val="000000"/>
                <w:sz w:val="24"/>
                <w:szCs w:val="24"/>
                <w:lang w:eastAsia="en-US"/>
              </w:rPr>
              <w:t>’)&gt;&gt;</w:t>
            </w:r>
            <w:r w:rsidR="00DC66BA">
              <w:rPr>
                <w:rFonts w:ascii="Arial" w:eastAsiaTheme="minorHAnsi" w:hAnsi="Arial" w:cstheme="minorBidi"/>
                <w:color w:val="000000"/>
                <w:sz w:val="24"/>
                <w:szCs w:val="24"/>
                <w:lang w:eastAsia="en-US"/>
              </w:rPr>
              <w:t xml:space="preserve"> </w:t>
            </w:r>
            <w:r w:rsidRPr="00ED1A49">
              <w:rPr>
                <w:rFonts w:ascii="Arial" w:eastAsiaTheme="minorHAnsi" w:hAnsi="Arial" w:cstheme="minorBidi"/>
                <w:color w:val="000000"/>
                <w:sz w:val="24"/>
                <w:szCs w:val="24"/>
                <w:lang w:eastAsia="en-US"/>
              </w:rPr>
              <w:t>and the manager of the youth detention accommodation</w:t>
            </w:r>
          </w:p>
        </w:tc>
      </w:tr>
      <w:tr w:rsidR="00C537BB" w:rsidRPr="00485D92" w14:paraId="086D19D2" w14:textId="77777777" w:rsidTr="00140E02">
        <w:trPr>
          <w:jc w:val="center"/>
        </w:trPr>
        <w:tc>
          <w:tcPr>
            <w:tcW w:w="10206" w:type="dxa"/>
            <w:gridSpan w:val="3"/>
          </w:tcPr>
          <w:p w14:paraId="62AC5606" w14:textId="2D28C3CA" w:rsidR="00C537BB" w:rsidRPr="005D0442" w:rsidRDefault="00C537BB" w:rsidP="00A273ED">
            <w:pPr>
              <w:rPr>
                <w:color w:val="000000"/>
              </w:rPr>
            </w:pPr>
          </w:p>
        </w:tc>
      </w:tr>
      <w:tr w:rsidR="00327A3F" w:rsidRPr="00485D92" w14:paraId="7E08C085" w14:textId="77777777" w:rsidTr="00140E02">
        <w:trPr>
          <w:jc w:val="center"/>
        </w:trPr>
        <w:tc>
          <w:tcPr>
            <w:tcW w:w="10206" w:type="dxa"/>
            <w:gridSpan w:val="3"/>
          </w:tcPr>
          <w:p w14:paraId="5C4FD770" w14:textId="5C3B8B7F" w:rsidR="00327A3F" w:rsidRPr="00485D92" w:rsidRDefault="00327A3F" w:rsidP="0006511A">
            <w:pPr>
              <w:rPr>
                <w:rFonts w:cs="Arial"/>
              </w:rPr>
            </w:pPr>
            <w:r w:rsidRPr="003A55FD">
              <w:rPr>
                <w:rFonts w:cs="Arial"/>
                <w:b/>
                <w:bCs/>
                <w:color w:val="000000"/>
              </w:rPr>
              <w:t xml:space="preserve">Date of </w:t>
            </w:r>
            <w:r w:rsidR="00013EDE">
              <w:rPr>
                <w:rFonts w:cs="Arial"/>
                <w:b/>
                <w:bCs/>
                <w:color w:val="000000"/>
              </w:rPr>
              <w:t>warrant</w:t>
            </w:r>
            <w:r w:rsidRPr="003A55FD">
              <w:rPr>
                <w:rFonts w:cs="Arial"/>
                <w:color w:val="000000"/>
              </w:rPr>
              <w:t xml:space="preserve"> </w:t>
            </w:r>
            <w:r w:rsidR="001A3C90" w:rsidRPr="00813FF3">
              <w:rPr>
                <w:rFonts w:cs="Arial"/>
              </w:rPr>
              <w:t>&lt;</w:t>
            </w:r>
            <w:proofErr w:type="gramStart"/>
            <w:r w:rsidR="001A3C90" w:rsidRPr="00813FF3">
              <w:rPr>
                <w:rFonts w:cs="Arial"/>
              </w:rPr>
              <w:t>&lt;{</w:t>
            </w:r>
            <w:proofErr w:type="spellStart"/>
            <w:proofErr w:type="gramEnd"/>
            <w:r w:rsidR="001A3C90" w:rsidRPr="00813FF3">
              <w:rPr>
                <w:rFonts w:cs="Arial"/>
              </w:rPr>
              <w:t>dateFormat</w:t>
            </w:r>
            <w:proofErr w:type="spellEnd"/>
            <w:r w:rsidR="001A3C90" w:rsidRPr="00813FF3">
              <w:rPr>
                <w:rFonts w:cs="Arial"/>
              </w:rPr>
              <w:t>(</w:t>
            </w:r>
            <w:proofErr w:type="spellStart"/>
            <w:r w:rsidR="001A3C90" w:rsidRPr="00813FF3">
              <w:rPr>
                <w:rFonts w:cs="Arial"/>
              </w:rPr>
              <w:t>orderDate</w:t>
            </w:r>
            <w:proofErr w:type="spellEnd"/>
            <w:r w:rsidR="001A3C90" w:rsidRPr="00813FF3">
              <w:rPr>
                <w:rFonts w:cs="Arial"/>
              </w:rPr>
              <w:t xml:space="preserve">, ‘dd MMMM </w:t>
            </w:r>
            <w:proofErr w:type="spellStart"/>
            <w:r w:rsidR="001A3C90" w:rsidRPr="00813FF3">
              <w:rPr>
                <w:rFonts w:cs="Arial"/>
              </w:rPr>
              <w:t>yyyy</w:t>
            </w:r>
            <w:proofErr w:type="spellEnd"/>
            <w:r w:rsidR="001A3C90" w:rsidRPr="00813FF3">
              <w:rPr>
                <w:rFonts w:cs="Arial"/>
              </w:rPr>
              <w:t>’, ‘</w:t>
            </w:r>
            <w:proofErr w:type="spellStart"/>
            <w:r w:rsidR="001A3C90" w:rsidRPr="00813FF3">
              <w:rPr>
                <w:rFonts w:cs="Arial"/>
              </w:rPr>
              <w:t>yyyy</w:t>
            </w:r>
            <w:proofErr w:type="spellEnd"/>
            <w:r w:rsidR="001A3C90" w:rsidRPr="00813FF3">
              <w:rPr>
                <w:rFonts w:cs="Arial"/>
              </w:rPr>
              <w:t>-MM-dd’)}&gt;&gt;</w:t>
            </w:r>
            <w:r w:rsidR="001A3C90">
              <w:rPr>
                <w:rFonts w:eastAsia="Arial" w:cs="Arial"/>
              </w:rPr>
              <w:t>&lt;&lt;cs_{</w:t>
            </w:r>
            <w:proofErr w:type="spellStart"/>
            <w:r w:rsidR="001A3C90">
              <w:rPr>
                <w:rFonts w:eastAsia="Arial" w:cs="Arial"/>
              </w:rPr>
              <w:t>amendmentDate</w:t>
            </w:r>
            <w:proofErr w:type="spellEnd"/>
            <w:r w:rsidR="001A3C90">
              <w:rPr>
                <w:rFonts w:eastAsia="Arial" w:cs="Arial"/>
              </w:rPr>
              <w:t xml:space="preserve"> &gt; 0}&gt;&gt;</w:t>
            </w:r>
            <w:r w:rsidR="000F707C">
              <w:rPr>
                <w:rFonts w:eastAsia="Arial" w:cs="Arial"/>
              </w:rPr>
              <w:t xml:space="preserve"> </w:t>
            </w:r>
            <w:r w:rsidR="008D2A5D">
              <w:rPr>
                <w:rFonts w:eastAsia="Arial" w:cs="Arial"/>
              </w:rPr>
              <w:t xml:space="preserve">  </w:t>
            </w:r>
            <w:r w:rsidR="001A3C90">
              <w:rPr>
                <w:rFonts w:eastAsia="Arial" w:cs="Arial"/>
                <w:b/>
              </w:rPr>
              <w:t>Amended on</w:t>
            </w:r>
            <w:r w:rsidR="001A3C90">
              <w:rPr>
                <w:rFonts w:eastAsia="Arial" w:cs="Arial"/>
              </w:rPr>
              <w:t xml:space="preserve"> &lt;&lt;{</w:t>
            </w:r>
            <w:proofErr w:type="spellStart"/>
            <w:r w:rsidR="001A3C90">
              <w:rPr>
                <w:rFonts w:eastAsia="Arial" w:cs="Arial"/>
              </w:rPr>
              <w:t>dateFormat</w:t>
            </w:r>
            <w:proofErr w:type="spellEnd"/>
            <w:r w:rsidR="001A3C90">
              <w:rPr>
                <w:rFonts w:eastAsia="Arial" w:cs="Arial"/>
              </w:rPr>
              <w:t>(</w:t>
            </w:r>
            <w:proofErr w:type="spellStart"/>
            <w:r w:rsidR="001A3C90">
              <w:rPr>
                <w:rFonts w:eastAsia="Arial" w:cs="Arial"/>
              </w:rPr>
              <w:t>amendmentDate</w:t>
            </w:r>
            <w:proofErr w:type="spellEnd"/>
            <w:r w:rsidR="001A3C90">
              <w:rPr>
                <w:rFonts w:eastAsia="Arial" w:cs="Arial"/>
              </w:rPr>
              <w:t xml:space="preserve">, ‘dd MMMM </w:t>
            </w:r>
            <w:proofErr w:type="spellStart"/>
            <w:r w:rsidR="001A3C90">
              <w:rPr>
                <w:rFonts w:eastAsia="Arial" w:cs="Arial"/>
              </w:rPr>
              <w:t>yyyy</w:t>
            </w:r>
            <w:proofErr w:type="spellEnd"/>
            <w:r w:rsidR="001A3C90">
              <w:rPr>
                <w:rFonts w:eastAsia="Arial" w:cs="Arial"/>
              </w:rPr>
              <w:t>’, ‘</w:t>
            </w:r>
            <w:proofErr w:type="spellStart"/>
            <w:r w:rsidR="001A3C90">
              <w:rPr>
                <w:rFonts w:eastAsia="Arial" w:cs="Arial"/>
              </w:rPr>
              <w:t>yyyy</w:t>
            </w:r>
            <w:proofErr w:type="spellEnd"/>
            <w:r w:rsidR="001A3C90">
              <w:rPr>
                <w:rFonts w:eastAsia="Arial" w:cs="Arial"/>
              </w:rPr>
              <w:t>-MM-dd’)}&gt;&gt;&lt;&lt;es_&gt;&gt;</w:t>
            </w:r>
          </w:p>
        </w:tc>
      </w:tr>
      <w:tr w:rsidR="00013EDE" w14:paraId="27F53387" w14:textId="77777777" w:rsidTr="00140E02">
        <w:trPr>
          <w:trHeight w:hRule="exact" w:val="425"/>
          <w:jc w:val="center"/>
        </w:trPr>
        <w:tc>
          <w:tcPr>
            <w:tcW w:w="10206" w:type="dxa"/>
            <w:gridSpan w:val="3"/>
            <w:tcMar>
              <w:left w:w="0" w:type="dxa"/>
              <w:right w:w="0" w:type="dxa"/>
            </w:tcMar>
          </w:tcPr>
          <w:p w14:paraId="38A18843" w14:textId="619AA21F" w:rsidR="00013EDE" w:rsidRPr="00A94C16" w:rsidRDefault="00013EDE">
            <w:pPr>
              <w:jc w:val="right"/>
            </w:pPr>
          </w:p>
        </w:tc>
      </w:tr>
      <w:tr w:rsidR="00013EDE" w14:paraId="12856F35" w14:textId="77777777" w:rsidTr="00D01023">
        <w:trPr>
          <w:jc w:val="center"/>
        </w:trPr>
        <w:tc>
          <w:tcPr>
            <w:tcW w:w="4645" w:type="dxa"/>
            <w:tcMar>
              <w:left w:w="0" w:type="dxa"/>
              <w:right w:w="0" w:type="dxa"/>
            </w:tcMar>
          </w:tcPr>
          <w:p w14:paraId="04C69CEF" w14:textId="4C674B61" w:rsidR="00013EDE" w:rsidRDefault="00013EDE" w:rsidP="00117C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rPr>
            </w:pPr>
            <w:r>
              <w:rPr>
                <w:b/>
                <w:bCs/>
                <w:color w:val="000000"/>
              </w:rPr>
              <w:t>Defendant</w:t>
            </w:r>
          </w:p>
          <w:p w14:paraId="25B317CF" w14:textId="62A5201C" w:rsidR="00724D28" w:rsidRDefault="00724D28" w:rsidP="00117C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sidRPr="0054677C">
              <w:rPr>
                <w:rFonts w:cs="Arial"/>
              </w:rPr>
              <w:t>&lt;&lt;defendant.name&gt;&gt;</w:t>
            </w:r>
          </w:p>
          <w:p w14:paraId="55906DFB" w14:textId="20D82634" w:rsidR="00724D28" w:rsidRDefault="00724D28" w:rsidP="00117C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sidRPr="0054677C">
              <w:rPr>
                <w:rFonts w:cs="Arial"/>
              </w:rPr>
              <w:t>&lt;&lt;</w:t>
            </w:r>
            <w:proofErr w:type="gramStart"/>
            <w:r w:rsidRPr="0054677C">
              <w:rPr>
                <w:rFonts w:cs="Arial"/>
              </w:rPr>
              <w:t>defendant.address</w:t>
            </w:r>
            <w:proofErr w:type="gramEnd"/>
            <w:r w:rsidRPr="0054677C">
              <w:rPr>
                <w:rFonts w:cs="Arial"/>
              </w:rPr>
              <w:t>.line1&gt;&gt;</w:t>
            </w:r>
          </w:p>
          <w:p w14:paraId="11788EDE" w14:textId="590DA68D" w:rsidR="00724D28" w:rsidRDefault="00724D28" w:rsidP="00117C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sidRPr="0054677C">
              <w:rPr>
                <w:rFonts w:cs="Arial"/>
              </w:rPr>
              <w:t>&lt;&lt;</w:t>
            </w:r>
            <w:proofErr w:type="gramStart"/>
            <w:r w:rsidRPr="0054677C">
              <w:rPr>
                <w:rFonts w:cs="Arial"/>
              </w:rPr>
              <w:t>op:defendant</w:t>
            </w:r>
            <w:proofErr w:type="gramEnd"/>
            <w:r w:rsidRPr="0054677C">
              <w:rPr>
                <w:rFonts w:cs="Arial"/>
              </w:rPr>
              <w:t>.address.line2&gt;&gt;</w:t>
            </w:r>
          </w:p>
          <w:p w14:paraId="1D87A606" w14:textId="77F902ED" w:rsidR="00724D28" w:rsidRDefault="00724D28" w:rsidP="00117C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sidRPr="0054677C">
              <w:rPr>
                <w:rFonts w:cs="Arial"/>
              </w:rPr>
              <w:t>&lt;&lt;</w:t>
            </w:r>
            <w:proofErr w:type="gramStart"/>
            <w:r w:rsidRPr="0054677C">
              <w:rPr>
                <w:rFonts w:cs="Arial"/>
              </w:rPr>
              <w:t>op:defendant</w:t>
            </w:r>
            <w:proofErr w:type="gramEnd"/>
            <w:r w:rsidRPr="0054677C">
              <w:rPr>
                <w:rFonts w:cs="Arial"/>
              </w:rPr>
              <w:t>.address.line3&gt;&gt;</w:t>
            </w:r>
          </w:p>
          <w:p w14:paraId="4D198DE3" w14:textId="68650E9C" w:rsidR="00724D28" w:rsidRDefault="00724D28" w:rsidP="00117C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sidRPr="0054677C">
              <w:rPr>
                <w:rFonts w:cs="Arial"/>
              </w:rPr>
              <w:t>&lt;&lt;</w:t>
            </w:r>
            <w:proofErr w:type="gramStart"/>
            <w:r w:rsidRPr="0054677C">
              <w:rPr>
                <w:rFonts w:cs="Arial"/>
              </w:rPr>
              <w:t>op:defendant</w:t>
            </w:r>
            <w:proofErr w:type="gramEnd"/>
            <w:r w:rsidRPr="0054677C">
              <w:rPr>
                <w:rFonts w:cs="Arial"/>
              </w:rPr>
              <w:t>.address.line4&gt;&gt;</w:t>
            </w:r>
          </w:p>
          <w:p w14:paraId="16BD7F12" w14:textId="7EC09CF1" w:rsidR="00724D28" w:rsidRDefault="00724D28" w:rsidP="00117C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sidRPr="0054677C">
              <w:rPr>
                <w:rFonts w:cs="Arial"/>
              </w:rPr>
              <w:t>&lt;&lt;</w:t>
            </w:r>
            <w:proofErr w:type="gramStart"/>
            <w:r w:rsidRPr="0054677C">
              <w:rPr>
                <w:rFonts w:cs="Arial"/>
              </w:rPr>
              <w:t>op:defendant</w:t>
            </w:r>
            <w:proofErr w:type="gramEnd"/>
            <w:r w:rsidRPr="0054677C">
              <w:rPr>
                <w:rFonts w:cs="Arial"/>
              </w:rPr>
              <w:t>.address.line5&gt;&gt;</w:t>
            </w:r>
          </w:p>
          <w:p w14:paraId="4CC9CA59" w14:textId="3DD4DA50" w:rsidR="00354A1C" w:rsidRPr="004A1EAA" w:rsidRDefault="00724D28" w:rsidP="00354A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sidRPr="0054677C">
              <w:rPr>
                <w:rFonts w:cs="Arial"/>
              </w:rPr>
              <w:t>&lt;&lt;</w:t>
            </w:r>
            <w:proofErr w:type="spellStart"/>
            <w:proofErr w:type="gramStart"/>
            <w:r w:rsidRPr="0054677C">
              <w:rPr>
                <w:rFonts w:cs="Arial"/>
              </w:rPr>
              <w:t>defendant.address</w:t>
            </w:r>
            <w:proofErr w:type="gramEnd"/>
            <w:r w:rsidRPr="0054677C">
              <w:rPr>
                <w:rFonts w:cs="Arial"/>
              </w:rPr>
              <w:t>.postCode</w:t>
            </w:r>
            <w:proofErr w:type="spellEnd"/>
            <w:r w:rsidRPr="0054677C">
              <w:rPr>
                <w:rFonts w:cs="Arial"/>
              </w:rPr>
              <w:t>&gt;&gt;</w:t>
            </w:r>
          </w:p>
        </w:tc>
        <w:tc>
          <w:tcPr>
            <w:tcW w:w="547" w:type="dxa"/>
            <w:tcMar>
              <w:left w:w="0" w:type="dxa"/>
              <w:right w:w="0" w:type="dxa"/>
            </w:tcMar>
          </w:tcPr>
          <w:p w14:paraId="74649D55" w14:textId="77777777" w:rsidR="00013EDE" w:rsidRPr="00A94C16" w:rsidRDefault="00013EDE">
            <w:pPr>
              <w:jc w:val="right"/>
            </w:pPr>
          </w:p>
        </w:tc>
        <w:tc>
          <w:tcPr>
            <w:tcW w:w="5014" w:type="dxa"/>
            <w:tcMar>
              <w:left w:w="0" w:type="dxa"/>
              <w:right w:w="0" w:type="dxa"/>
            </w:tcMar>
          </w:tcPr>
          <w:p w14:paraId="0A20B426" w14:textId="77777777" w:rsidR="00332F34" w:rsidRPr="004454EE" w:rsidRDefault="00013EDE" w:rsidP="00332F34">
            <w:pPr>
              <w:contextualSpacing/>
              <w:jc w:val="right"/>
              <w:rPr>
                <w:rFonts w:cs="Arial"/>
                <w:b/>
                <w:bCs/>
              </w:rPr>
            </w:pPr>
            <w:r>
              <w:rPr>
                <w:b/>
                <w:bCs/>
                <w:color w:val="000000"/>
              </w:rPr>
              <w:t>Case reference</w:t>
            </w:r>
            <w:r w:rsidRPr="00A94C16">
              <w:rPr>
                <w:b/>
                <w:bCs/>
                <w:color w:val="000000"/>
              </w:rPr>
              <w:t xml:space="preserve"> </w:t>
            </w:r>
            <w:r w:rsidR="00332F34" w:rsidRPr="004454EE">
              <w:rPr>
                <w:rFonts w:cs="Arial"/>
                <w:sz w:val="12"/>
                <w:szCs w:val="12"/>
              </w:rPr>
              <w:t>&lt;&lt;</w:t>
            </w:r>
            <w:proofErr w:type="spellStart"/>
            <w:r w:rsidR="00332F34" w:rsidRPr="004454EE">
              <w:rPr>
                <w:rFonts w:cs="Arial"/>
                <w:sz w:val="12"/>
                <w:szCs w:val="12"/>
              </w:rPr>
              <w:t>rs_caseApplicationReferences</w:t>
            </w:r>
            <w:proofErr w:type="spellEnd"/>
            <w:r w:rsidR="00332F34" w:rsidRPr="004454EE">
              <w:rPr>
                <w:rFonts w:cs="Arial"/>
                <w:sz w:val="12"/>
                <w:szCs w:val="12"/>
              </w:rPr>
              <w:t>&gt;&gt;</w:t>
            </w:r>
            <w:r w:rsidR="00332F34" w:rsidRPr="004454EE">
              <w:rPr>
                <w:rFonts w:cs="Arial"/>
              </w:rPr>
              <w:t>&lt;&lt;$this&gt;&gt;</w:t>
            </w:r>
            <w:r w:rsidR="00332F34" w:rsidRPr="004454EE">
              <w:rPr>
                <w:rFonts w:cs="Arial"/>
                <w:sz w:val="12"/>
                <w:szCs w:val="12"/>
              </w:rPr>
              <w:t>&lt;&lt;cs</w:t>
            </w:r>
            <w:proofErr w:type="gramStart"/>
            <w:r w:rsidR="00332F34" w:rsidRPr="004454EE">
              <w:rPr>
                <w:rFonts w:cs="Arial"/>
                <w:sz w:val="12"/>
                <w:szCs w:val="12"/>
              </w:rPr>
              <w:t>_{</w:t>
            </w:r>
            <w:proofErr w:type="gramEnd"/>
            <w:r w:rsidR="00332F34" w:rsidRPr="004454EE">
              <w:rPr>
                <w:rFonts w:cs="Arial"/>
                <w:sz w:val="12"/>
                <w:szCs w:val="12"/>
              </w:rPr>
              <w:t>$</w:t>
            </w:r>
            <w:proofErr w:type="spellStart"/>
            <w:r w:rsidR="00332F34" w:rsidRPr="004454EE">
              <w:rPr>
                <w:rFonts w:cs="Arial"/>
                <w:sz w:val="12"/>
                <w:szCs w:val="12"/>
              </w:rPr>
              <w:t>idx</w:t>
            </w:r>
            <w:proofErr w:type="spellEnd"/>
            <w:r w:rsidR="00332F34" w:rsidRPr="004454EE">
              <w:rPr>
                <w:rFonts w:cs="Arial"/>
                <w:sz w:val="12"/>
                <w:szCs w:val="12"/>
              </w:rPr>
              <w:t>!= $size-1}&gt;&gt;</w:t>
            </w:r>
            <w:r w:rsidR="00332F34" w:rsidRPr="004454EE">
              <w:rPr>
                <w:rFonts w:cs="Arial"/>
              </w:rPr>
              <w:t>&lt;&lt;$</w:t>
            </w:r>
            <w:proofErr w:type="spellStart"/>
            <w:r w:rsidR="00332F34" w:rsidRPr="004454EE">
              <w:rPr>
                <w:rFonts w:cs="Arial"/>
              </w:rPr>
              <w:t>nl</w:t>
            </w:r>
            <w:proofErr w:type="spellEnd"/>
            <w:r w:rsidR="00332F34" w:rsidRPr="004454EE">
              <w:rPr>
                <w:rFonts w:cs="Arial"/>
              </w:rPr>
              <w:t>&gt;&gt;</w:t>
            </w:r>
            <w:r w:rsidR="00332F34" w:rsidRPr="004454EE">
              <w:rPr>
                <w:rFonts w:cs="Arial"/>
                <w:sz w:val="12"/>
                <w:szCs w:val="12"/>
              </w:rPr>
              <w:t>&lt;&lt;es_&gt;&gt;&lt;&lt;es_&gt;&gt;</w:t>
            </w:r>
          </w:p>
          <w:p w14:paraId="52F4C063" w14:textId="23ABBFB1" w:rsidR="00013EDE" w:rsidRPr="00A94C16" w:rsidRDefault="00332F34" w:rsidP="00332F34">
            <w:pPr>
              <w:jc w:val="right"/>
            </w:pPr>
            <w:r w:rsidRPr="00323E9E">
              <w:rPr>
                <w:rFonts w:cs="Arial"/>
              </w:rPr>
              <w:t>&lt;&lt;cs_{length(</w:t>
            </w:r>
            <w:proofErr w:type="spellStart"/>
            <w:proofErr w:type="gramStart"/>
            <w:r w:rsidRPr="00323E9E">
              <w:rPr>
                <w:rFonts w:cs="Arial"/>
              </w:rPr>
              <w:t>defendant.dateOfBirth</w:t>
            </w:r>
            <w:proofErr w:type="spellEnd"/>
            <w:proofErr w:type="gramEnd"/>
            <w:r w:rsidRPr="00323E9E">
              <w:rPr>
                <w:rFonts w:cs="Arial"/>
              </w:rPr>
              <w:t>)&gt;0}&gt;&gt;</w:t>
            </w:r>
            <w:r w:rsidRPr="00323E9E">
              <w:rPr>
                <w:rFonts w:cs="Arial"/>
                <w:b/>
                <w:bCs/>
              </w:rPr>
              <w:t>Date of birth</w:t>
            </w:r>
            <w:r w:rsidRPr="00323E9E">
              <w:rPr>
                <w:rFonts w:cs="Arial"/>
              </w:rPr>
              <w:t xml:space="preserve"> &lt;&lt;{</w:t>
            </w:r>
            <w:proofErr w:type="spellStart"/>
            <w:r w:rsidRPr="00323E9E">
              <w:rPr>
                <w:rFonts w:cs="Arial"/>
              </w:rPr>
              <w:t>dateFormat</w:t>
            </w:r>
            <w:proofErr w:type="spellEnd"/>
            <w:r w:rsidRPr="00323E9E">
              <w:rPr>
                <w:rFonts w:cs="Arial"/>
              </w:rPr>
              <w:t>(</w:t>
            </w:r>
            <w:proofErr w:type="spellStart"/>
            <w:r w:rsidRPr="00323E9E">
              <w:rPr>
                <w:rFonts w:cs="Arial"/>
              </w:rPr>
              <w:t>op:defendant.dateOfBirth</w:t>
            </w:r>
            <w:proofErr w:type="spellEnd"/>
            <w:r w:rsidRPr="00323E9E">
              <w:rPr>
                <w:rFonts w:cs="Arial"/>
              </w:rPr>
              <w:t xml:space="preserve">, ‘dd MMMM </w:t>
            </w:r>
            <w:proofErr w:type="spellStart"/>
            <w:r w:rsidRPr="00323E9E">
              <w:rPr>
                <w:rFonts w:cs="Arial"/>
              </w:rPr>
              <w:t>yyyy</w:t>
            </w:r>
            <w:proofErr w:type="spellEnd"/>
            <w:r w:rsidRPr="00323E9E">
              <w:rPr>
                <w:rFonts w:cs="Arial"/>
              </w:rPr>
              <w:t>’, ‘</w:t>
            </w:r>
            <w:proofErr w:type="spellStart"/>
            <w:r w:rsidRPr="00323E9E">
              <w:rPr>
                <w:rFonts w:cs="Arial"/>
              </w:rPr>
              <w:t>yyyy</w:t>
            </w:r>
            <w:proofErr w:type="spellEnd"/>
            <w:r w:rsidRPr="00323E9E">
              <w:rPr>
                <w:rFonts w:cs="Arial"/>
              </w:rPr>
              <w:t>-MM-dd’)}&gt;&gt;&lt;&lt;es_&gt;&gt;</w:t>
            </w:r>
          </w:p>
        </w:tc>
      </w:tr>
      <w:tr w:rsidR="00013EDE" w:rsidRPr="000E07E5" w14:paraId="213A4648" w14:textId="77777777" w:rsidTr="00E8378A">
        <w:trPr>
          <w:trHeight w:hRule="exact" w:val="350"/>
          <w:jc w:val="center"/>
        </w:trPr>
        <w:tc>
          <w:tcPr>
            <w:tcW w:w="10206" w:type="dxa"/>
            <w:gridSpan w:val="3"/>
            <w:tcMar>
              <w:left w:w="0" w:type="dxa"/>
              <w:right w:w="0" w:type="dxa"/>
            </w:tcMar>
          </w:tcPr>
          <w:p w14:paraId="0777FD3A" w14:textId="799DFD6B" w:rsidR="00013EDE" w:rsidRPr="000E07E5" w:rsidRDefault="00013EDE">
            <w:pPr>
              <w:jc w:val="right"/>
            </w:pPr>
          </w:p>
        </w:tc>
      </w:tr>
      <w:tr w:rsidR="00013EDE" w:rsidRPr="000E07E5" w14:paraId="46A1AC67" w14:textId="77777777" w:rsidTr="00140E02">
        <w:trPr>
          <w:trHeight w:hRule="exact" w:val="20"/>
          <w:jc w:val="center"/>
        </w:trPr>
        <w:tc>
          <w:tcPr>
            <w:tcW w:w="10206" w:type="dxa"/>
            <w:gridSpan w:val="3"/>
            <w:tcBorders>
              <w:bottom w:val="single" w:sz="8" w:space="0" w:color="AEAAAA" w:themeColor="background2" w:themeShade="BF"/>
            </w:tcBorders>
            <w:tcMar>
              <w:left w:w="0" w:type="dxa"/>
              <w:right w:w="0" w:type="dxa"/>
            </w:tcMar>
          </w:tcPr>
          <w:p w14:paraId="53A6F213" w14:textId="77777777" w:rsidR="00013EDE" w:rsidRPr="000E07E5" w:rsidRDefault="00013EDE">
            <w:pPr>
              <w:keepNext/>
              <w:jc w:val="right"/>
              <w:rPr>
                <w:i/>
                <w:iCs/>
                <w:color w:val="C00000"/>
              </w:rPr>
            </w:pPr>
          </w:p>
        </w:tc>
      </w:tr>
      <w:tr w:rsidR="00013EDE" w:rsidRPr="000E07E5" w14:paraId="4AAF5734" w14:textId="77777777" w:rsidTr="00D06B31">
        <w:trPr>
          <w:trHeight w:val="283"/>
          <w:jc w:val="center"/>
        </w:trPr>
        <w:tc>
          <w:tcPr>
            <w:tcW w:w="10206" w:type="dxa"/>
            <w:gridSpan w:val="3"/>
            <w:tcBorders>
              <w:top w:val="single" w:sz="8" w:space="0" w:color="AEAAAA" w:themeColor="background2" w:themeShade="BF"/>
            </w:tcBorders>
            <w:tcMar>
              <w:left w:w="0" w:type="dxa"/>
              <w:right w:w="0" w:type="dxa"/>
            </w:tcMar>
          </w:tcPr>
          <w:p w14:paraId="435FBBAB" w14:textId="72E39D03" w:rsidR="00013EDE" w:rsidRPr="000E07E5" w:rsidRDefault="00013EDE">
            <w:pPr>
              <w:keepNext/>
              <w:jc w:val="right"/>
            </w:pPr>
          </w:p>
        </w:tc>
      </w:tr>
      <w:tr w:rsidR="00013EDE" w:rsidRPr="000E07E5" w14:paraId="1BFC2AD6" w14:textId="77777777" w:rsidTr="00D55334">
        <w:trPr>
          <w:trHeight w:val="520"/>
          <w:jc w:val="center"/>
        </w:trPr>
        <w:tc>
          <w:tcPr>
            <w:tcW w:w="10206" w:type="dxa"/>
            <w:gridSpan w:val="3"/>
            <w:tcMar>
              <w:left w:w="0" w:type="dxa"/>
              <w:right w:w="0" w:type="dxa"/>
            </w:tcMar>
          </w:tcPr>
          <w:p w14:paraId="43B135B0" w14:textId="06525BB5" w:rsidR="00013EDE" w:rsidRDefault="00013E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rPr>
            </w:pPr>
            <w:r w:rsidRPr="000E07E5">
              <w:rPr>
                <w:b/>
                <w:bCs/>
                <w:color w:val="000000"/>
                <w:sz w:val="28"/>
                <w:szCs w:val="28"/>
              </w:rPr>
              <w:t>Next hearing</w:t>
            </w:r>
            <w:r>
              <w:rPr>
                <w:b/>
                <w:bCs/>
                <w:color w:val="000000"/>
                <w:sz w:val="28"/>
                <w:szCs w:val="28"/>
              </w:rPr>
              <w:t xml:space="preserve"> details</w:t>
            </w:r>
            <w:r w:rsidRPr="000E07E5">
              <w:rPr>
                <w:b/>
                <w:bCs/>
                <w:color w:val="000000"/>
                <w:sz w:val="28"/>
                <w:szCs w:val="28"/>
              </w:rPr>
              <w:br/>
            </w:r>
            <w:r w:rsidRPr="000E07E5">
              <w:rPr>
                <w:color w:val="000000"/>
              </w:rPr>
              <w:br/>
              <w:t>You must attend court where and when required to do so.</w:t>
            </w:r>
            <w:r w:rsidRPr="000E07E5">
              <w:rPr>
                <w:b/>
                <w:bCs/>
                <w:color w:val="000000"/>
              </w:rPr>
              <w:t xml:space="preserve"> </w:t>
            </w:r>
          </w:p>
          <w:p w14:paraId="56119FCB" w14:textId="3404B526" w:rsidR="00F45539" w:rsidRPr="00855445" w:rsidRDefault="00B3490C" w:rsidP="00855445">
            <w:pPr>
              <w:contextualSpacing/>
              <w:rPr>
                <w:rFonts w:cs="Arial"/>
                <w:sz w:val="16"/>
                <w:szCs w:val="16"/>
              </w:rPr>
            </w:pPr>
            <w:r>
              <w:rPr>
                <w:rFonts w:cs="Arial"/>
                <w:sz w:val="16"/>
                <w:szCs w:val="16"/>
              </w:rPr>
              <w:t>&lt;&lt;$isSpace=false&gt;&gt;</w:t>
            </w:r>
            <w:r w:rsidR="00491BF6" w:rsidRPr="00E80619">
              <w:rPr>
                <w:rFonts w:cs="Arial"/>
                <w:sz w:val="16"/>
                <w:szCs w:val="16"/>
              </w:rPr>
              <w:t>&lt;&lt;$dateToBeFixed=’No’&gt;&gt;&lt;&lt;$date</w:t>
            </w:r>
            <w:r w:rsidR="00E70A1A">
              <w:rPr>
                <w:rFonts w:cs="Arial"/>
                <w:sz w:val="16"/>
                <w:szCs w:val="16"/>
              </w:rPr>
              <w:t>V</w:t>
            </w:r>
            <w:r w:rsidR="00491BF6" w:rsidRPr="00E80619">
              <w:rPr>
                <w:rFonts w:cs="Arial"/>
                <w:sz w:val="16"/>
                <w:szCs w:val="16"/>
              </w:rPr>
              <w:t>al=’’&gt;&gt;</w:t>
            </w:r>
            <w:r w:rsidR="00E27572">
              <w:rPr>
                <w:rFonts w:cs="Arial"/>
                <w:sz w:val="16"/>
                <w:szCs w:val="16"/>
              </w:rPr>
              <w:t>&lt;&lt;$timeVal=</w:t>
            </w:r>
            <w:r w:rsidR="00DC7BEC">
              <w:rPr>
                <w:rFonts w:cs="Arial"/>
                <w:sz w:val="16"/>
                <w:szCs w:val="16"/>
              </w:rPr>
              <w:t>’’</w:t>
            </w:r>
            <w:r w:rsidR="00E27572">
              <w:rPr>
                <w:rFonts w:cs="Arial"/>
                <w:sz w:val="16"/>
                <w:szCs w:val="16"/>
              </w:rPr>
              <w:t>&gt;&gt;&lt;&lt;$weekVal</w:t>
            </w:r>
            <w:r w:rsidR="002C6E57">
              <w:rPr>
                <w:rFonts w:cs="Arial"/>
                <w:sz w:val="16"/>
                <w:szCs w:val="16"/>
              </w:rPr>
              <w:t>=’’</w:t>
            </w:r>
            <w:r w:rsidR="00E27572">
              <w:rPr>
                <w:rFonts w:cs="Arial"/>
                <w:sz w:val="16"/>
                <w:szCs w:val="16"/>
              </w:rPr>
              <w:t>&gt;&gt;</w:t>
            </w:r>
            <w:r w:rsidR="00491BF6" w:rsidRPr="00E80619">
              <w:rPr>
                <w:rFonts w:cs="Arial"/>
                <w:sz w:val="16"/>
                <w:szCs w:val="16"/>
              </w:rPr>
              <w:t>&lt;&lt;cs_{dp.exists(‘dateToBeFixed’)}&gt;&gt;&lt;&lt;$dateToBeFixed=dp.value(‘dateToBeFixed’)&gt;&gt;&lt;&lt;es_&gt;&gt;&lt;&lt;cs_{dp.exists(‘weekCommencing’)}&gt;&gt;&lt;&lt;$</w:t>
            </w:r>
            <w:r w:rsidR="00065371">
              <w:rPr>
                <w:rFonts w:cs="Arial"/>
                <w:sz w:val="16"/>
                <w:szCs w:val="16"/>
              </w:rPr>
              <w:t>week</w:t>
            </w:r>
            <w:r w:rsidR="00491BF6" w:rsidRPr="00E80619">
              <w:rPr>
                <w:rFonts w:cs="Arial"/>
                <w:sz w:val="16"/>
                <w:szCs w:val="16"/>
              </w:rPr>
              <w:t>Val=dp.dateValue(‘weekCommencing’,‘dd/MM/yyyy’)&gt;&gt;&lt;&lt;else&gt;&gt;&lt;&lt;cs_{dp.exists(‘fixedDate’)}&gt;&gt;&lt;&lt;</w:t>
            </w:r>
            <w:r w:rsidR="007F080A" w:rsidRPr="00E80619">
              <w:rPr>
                <w:rFonts w:cs="Arial"/>
                <w:sz w:val="16"/>
                <w:szCs w:val="16"/>
              </w:rPr>
              <w:t>$dateVal</w:t>
            </w:r>
            <w:r w:rsidR="007F080A">
              <w:rPr>
                <w:rFonts w:cs="Arial"/>
                <w:sz w:val="16"/>
                <w:szCs w:val="16"/>
              </w:rPr>
              <w:t>=</w:t>
            </w:r>
            <w:r w:rsidR="00491BF6" w:rsidRPr="00E80619">
              <w:rPr>
                <w:rFonts w:cs="Arial"/>
                <w:sz w:val="16"/>
                <w:szCs w:val="16"/>
              </w:rPr>
              <w:t>dp.dateValue(‘fixedDate’,‘dd/MM/yyyy’)&gt;&gt;&lt;&lt;else&gt;&gt;&lt;&lt;</w:t>
            </w:r>
            <w:r w:rsidR="00EE57DC" w:rsidRPr="00E80619">
              <w:rPr>
                <w:rFonts w:cs="Arial"/>
                <w:sz w:val="16"/>
                <w:szCs w:val="16"/>
              </w:rPr>
              <w:t>$dateVal</w:t>
            </w:r>
            <w:r w:rsidR="00EE57DC">
              <w:rPr>
                <w:rFonts w:cs="Arial"/>
                <w:sz w:val="16"/>
                <w:szCs w:val="16"/>
              </w:rPr>
              <w:t>=</w:t>
            </w:r>
            <w:r w:rsidR="00491BF6" w:rsidRPr="00E80619">
              <w:rPr>
                <w:rFonts w:cs="Arial"/>
                <w:sz w:val="16"/>
                <w:szCs w:val="16"/>
              </w:rPr>
              <w:t>dp.dateValue(‘HDATE’,‘dd/MM/yyyy’)&gt;&gt;&lt;&lt;es_&gt;&gt;&lt;&lt;cs_{dp.exists(‘timeOfHearing’)}&gt;&gt;&lt;&lt;</w:t>
            </w:r>
            <w:r w:rsidR="00EB54FD">
              <w:rPr>
                <w:rFonts w:cs="Arial"/>
                <w:sz w:val="16"/>
                <w:szCs w:val="16"/>
              </w:rPr>
              <w:t>$timeVal=</w:t>
            </w:r>
            <w:r w:rsidR="00491BF6" w:rsidRPr="00E80619">
              <w:rPr>
                <w:rFonts w:cs="Arial"/>
                <w:sz w:val="16"/>
                <w:szCs w:val="16"/>
              </w:rPr>
              <w:t>dp.value(‘timeOfHearing’)&gt;&gt;&lt;&lt;es_&gt;&gt;&lt;&lt;es_&gt;&gt;</w:t>
            </w:r>
            <w:r w:rsidR="00574186" w:rsidRPr="00E80619">
              <w:rPr>
                <w:rFonts w:cs="Arial"/>
                <w:sz w:val="16"/>
                <w:szCs w:val="16"/>
              </w:rPr>
              <w:t>&lt;&lt;cs_{equalsIgnoreCase($dateToBeFixed,‘Yes’)}&gt;&gt;</w:t>
            </w:r>
            <w:r w:rsidR="00EB5457">
              <w:rPr>
                <w:b/>
                <w:bCs/>
                <w:color w:val="000000"/>
              </w:rPr>
              <w:br/>
            </w:r>
            <w:r w:rsidR="00616DE5">
              <w:rPr>
                <w:b/>
                <w:bCs/>
                <w:color w:val="000000"/>
              </w:rPr>
              <w:t>D</w:t>
            </w:r>
            <w:r w:rsidR="00616DE5" w:rsidRPr="00C43D63">
              <w:rPr>
                <w:b/>
                <w:bCs/>
                <w:color w:val="000000"/>
              </w:rPr>
              <w:t>ate and time to be fixed</w:t>
            </w:r>
            <w:r w:rsidR="000D3006" w:rsidRPr="000D3006">
              <w:rPr>
                <w:rFonts w:cs="Arial"/>
                <w:sz w:val="16"/>
                <w:szCs w:val="16"/>
              </w:rPr>
              <w:t>&lt;&lt;</w:t>
            </w:r>
            <w:r w:rsidR="00C12B1A">
              <w:rPr>
                <w:rFonts w:cs="Arial"/>
                <w:sz w:val="16"/>
                <w:szCs w:val="16"/>
              </w:rPr>
              <w:t>else&gt;&gt;</w:t>
            </w:r>
            <w:r w:rsidR="00B91DA9">
              <w:rPr>
                <w:rFonts w:cs="Arial"/>
                <w:sz w:val="16"/>
                <w:szCs w:val="16"/>
              </w:rPr>
              <w:br/>
            </w:r>
            <w:r w:rsidR="00013EDE" w:rsidRPr="000E07E5">
              <w:rPr>
                <w:b/>
                <w:bCs/>
                <w:color w:val="000000"/>
              </w:rPr>
              <w:t>Date and time</w:t>
            </w:r>
            <w:r w:rsidR="008A3A33">
              <w:rPr>
                <w:b/>
                <w:bCs/>
                <w:color w:val="000000"/>
              </w:rPr>
              <w:br/>
            </w:r>
            <w:r w:rsidR="00CC0A31">
              <w:rPr>
                <w:color w:val="000000"/>
              </w:rPr>
              <w:t>&lt;&lt;$</w:t>
            </w:r>
            <w:proofErr w:type="spellStart"/>
            <w:r w:rsidR="00CC0A31">
              <w:rPr>
                <w:color w:val="000000"/>
              </w:rPr>
              <w:t>dateVal</w:t>
            </w:r>
            <w:proofErr w:type="spellEnd"/>
            <w:r w:rsidR="00CC0A31">
              <w:rPr>
                <w:color w:val="000000"/>
              </w:rPr>
              <w:t>&gt;&gt;</w:t>
            </w:r>
            <w:r w:rsidR="00CC0A31" w:rsidRPr="00B12F31">
              <w:rPr>
                <w:color w:val="000000"/>
                <w:sz w:val="16"/>
                <w:szCs w:val="16"/>
              </w:rPr>
              <w:t>&lt;&lt;cs_{($</w:t>
            </w:r>
            <w:proofErr w:type="spellStart"/>
            <w:r w:rsidR="00CC0A31" w:rsidRPr="00B12F31">
              <w:rPr>
                <w:color w:val="000000"/>
                <w:sz w:val="16"/>
                <w:szCs w:val="16"/>
              </w:rPr>
              <w:t>timeVal</w:t>
            </w:r>
            <w:proofErr w:type="spellEnd"/>
            <w:r w:rsidR="00CC0A31" w:rsidRPr="00B12F31">
              <w:rPr>
                <w:color w:val="000000"/>
                <w:sz w:val="16"/>
                <w:szCs w:val="16"/>
              </w:rPr>
              <w:t xml:space="preserve"> != </w:t>
            </w:r>
            <w:r w:rsidR="00B83EFE">
              <w:rPr>
                <w:color w:val="000000"/>
                <w:sz w:val="16"/>
                <w:szCs w:val="16"/>
              </w:rPr>
              <w:t>‘’</w:t>
            </w:r>
            <w:r w:rsidR="00CC0A31" w:rsidRPr="00B12F31">
              <w:rPr>
                <w:color w:val="000000"/>
                <w:sz w:val="16"/>
                <w:szCs w:val="16"/>
              </w:rPr>
              <w:t>)}&gt;&gt;</w:t>
            </w:r>
            <w:r w:rsidR="002C6E57">
              <w:rPr>
                <w:color w:val="000000"/>
              </w:rPr>
              <w:t xml:space="preserve"> at</w:t>
            </w:r>
            <w:r w:rsidR="00866592">
              <w:rPr>
                <w:color w:val="000000"/>
              </w:rPr>
              <w:t xml:space="preserve"> </w:t>
            </w:r>
            <w:r w:rsidR="002C6E57">
              <w:rPr>
                <w:color w:val="000000"/>
              </w:rPr>
              <w:t>&lt;&lt;$timeVal&gt;&gt;</w:t>
            </w:r>
            <w:r w:rsidR="002C6E57" w:rsidRPr="005B5068">
              <w:rPr>
                <w:color w:val="000000"/>
                <w:sz w:val="16"/>
                <w:szCs w:val="16"/>
              </w:rPr>
              <w:t>&lt;&lt;es_&gt;&gt;</w:t>
            </w:r>
            <w:r w:rsidR="002C6E57" w:rsidRPr="005442A8">
              <w:rPr>
                <w:color w:val="000000"/>
                <w:sz w:val="16"/>
                <w:szCs w:val="16"/>
              </w:rPr>
              <w:t>&lt;&lt;cs_{</w:t>
            </w:r>
            <w:r w:rsidR="001A1C04" w:rsidRPr="005442A8">
              <w:rPr>
                <w:color w:val="000000"/>
                <w:sz w:val="16"/>
                <w:szCs w:val="16"/>
              </w:rPr>
              <w:t>$weekVal!=‘’</w:t>
            </w:r>
            <w:r w:rsidR="002C6E57" w:rsidRPr="005442A8">
              <w:rPr>
                <w:color w:val="000000"/>
                <w:sz w:val="16"/>
                <w:szCs w:val="16"/>
              </w:rPr>
              <w:t>}&gt;</w:t>
            </w:r>
            <w:r w:rsidR="001C1613">
              <w:rPr>
                <w:color w:val="000000"/>
                <w:sz w:val="16"/>
                <w:szCs w:val="16"/>
              </w:rPr>
              <w:t>&gt;</w:t>
            </w:r>
            <w:r w:rsidR="00B062D4" w:rsidRPr="00B062D4">
              <w:rPr>
                <w:rFonts w:cs="Arial"/>
              </w:rPr>
              <w:t>&lt;&lt;dp.label(‘weekCommencing’)&gt;&gt;</w:t>
            </w:r>
            <w:r w:rsidR="00B062D4">
              <w:rPr>
                <w:rFonts w:cs="Arial"/>
                <w:sz w:val="16"/>
                <w:szCs w:val="16"/>
              </w:rPr>
              <w:t xml:space="preserve">  </w:t>
            </w:r>
            <w:r w:rsidR="006B0BE8">
              <w:rPr>
                <w:color w:val="000000"/>
              </w:rPr>
              <w:t>&lt;&lt;$</w:t>
            </w:r>
            <w:proofErr w:type="spellStart"/>
            <w:r w:rsidR="006B0BE8">
              <w:rPr>
                <w:color w:val="000000"/>
              </w:rPr>
              <w:t>weekVal</w:t>
            </w:r>
            <w:proofErr w:type="spellEnd"/>
            <w:r w:rsidR="006B0BE8">
              <w:rPr>
                <w:color w:val="000000"/>
              </w:rPr>
              <w:t>&gt;&gt;</w:t>
            </w:r>
            <w:r w:rsidR="006B0BE8" w:rsidRPr="00F95F42">
              <w:rPr>
                <w:color w:val="000000"/>
                <w:sz w:val="16"/>
                <w:szCs w:val="16"/>
              </w:rPr>
              <w:t>&lt;&lt;es_&gt;&gt;</w:t>
            </w:r>
            <w:r w:rsidR="00C12B1A">
              <w:rPr>
                <w:color w:val="000000"/>
                <w:sz w:val="16"/>
                <w:szCs w:val="16"/>
              </w:rPr>
              <w:t>&lt;&lt;es_&gt;&gt;</w:t>
            </w:r>
          </w:p>
          <w:p w14:paraId="195CE64F" w14:textId="3595081B" w:rsidR="00013EDE" w:rsidRPr="00291CEA" w:rsidRDefault="00296BD5" w:rsidP="005049C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Pr>
                <w:b/>
                <w:bCs/>
                <w:color w:val="000000"/>
              </w:rPr>
              <w:br/>
            </w:r>
            <w:r w:rsidR="00C875A8" w:rsidRPr="000E07E5">
              <w:rPr>
                <w:b/>
                <w:bCs/>
                <w:color w:val="000000"/>
              </w:rPr>
              <w:t xml:space="preserve">Location </w:t>
            </w:r>
            <w:r w:rsidR="00013EDE" w:rsidRPr="000E07E5">
              <w:rPr>
                <w:rFonts w:eastAsia="MS Gothic" w:cs="MS Gothic"/>
                <w:b/>
                <w:bCs/>
                <w:color w:val="000000"/>
              </w:rPr>
              <w:br/>
            </w:r>
            <w:r w:rsidR="00C66013">
              <w:rPr>
                <w:rFonts w:cs="Arial"/>
                <w:sz w:val="16"/>
                <w:szCs w:val="16"/>
              </w:rPr>
              <w:t>&lt;&lt;$isLocation={‘’}&gt;&gt;</w:t>
            </w:r>
            <w:r w:rsidR="00667E6E">
              <w:rPr>
                <w:rFonts w:cs="Arial"/>
                <w:sz w:val="16"/>
                <w:szCs w:val="16"/>
              </w:rPr>
              <w:t>&lt;&lt;cs_{dp.exists('hCROOM')}&gt;&gt;&lt;&lt;$isLocation={dp.value(‘hCROOM’)+‘, ’}&gt;&gt;&lt;&lt;es_&gt;&gt;&lt;&lt;cs_{dp.exists('hCHOUSEOrganisationName')}&gt;&gt;&lt;&lt;$isLocation={$isLocation+dp.value(‘hCHOUSEOrganisationName’)+‘, ’}&gt;&gt;&lt;&lt;es_&gt;&gt;&lt;&lt;cs_{dp.exists(‘hCHOUSEAddress1’)}&gt;&gt;&lt;&lt;$isLocation={$isLocation+dp.value(‘hCHOUSEAddress1’) +‘, ’}&gt;&gt;&lt;&lt;es_&gt;&gt;&lt;&lt;cs_{dp.exists(‘hCHOUSEAddress2’)}&gt;&gt;&lt;&lt;$isLocation={$isLocation+dp.value(‘hCHOUSEAddress2’)+‘, ’}&gt;&gt;&lt;&lt;es_&gt;&gt;&lt;&lt;cs_{dp.exists(‘hCHOUSEAddress3’)}&gt;&gt;&lt;&lt;$isLocation={$isLocation+dp.value(‘hCHOUSEAddress3’)+‘, ’}&gt;&gt;&lt;&lt;es_&gt;&gt;&lt;&lt;cs_{dp.exists(‘hCHOUSEAddress4’)}&gt;&gt;&lt;&lt;$isLocation={$isLocation+dp.value(‘hCHOUSEAddress4’)+‘, ’}&gt;&gt;&lt;&lt;es_&gt;&gt;&lt;&lt;cs_{dp.exists(‘hCHOUSEAddress5’)}&gt;&gt;&lt;&lt;$isLocation={$isLocation+dp.value(‘hCHOUSEAddress5’)+‘, ’}&gt;&gt;&lt;&lt;es_&gt;&gt;&lt;&lt;cs_{dp.exists(‘hCHOUSEPostCode’)}&gt;&gt;&lt;&lt;$isLocation={$isLocation+dp.value(‘hCHOUSEPostCode’)}&gt;&gt;&lt;&lt;es</w:t>
            </w:r>
            <w:r w:rsidR="00667E6E">
              <w:rPr>
                <w:rFonts w:cs="Arial"/>
              </w:rPr>
              <w:t>_&gt;&gt;&lt;&lt;$isLocation&gt;&gt;</w:t>
            </w:r>
          </w:p>
        </w:tc>
      </w:tr>
      <w:tr w:rsidR="0097337E" w:rsidRPr="000E07E5" w14:paraId="13FBF1AF" w14:textId="77777777" w:rsidTr="007D43BA">
        <w:trPr>
          <w:jc w:val="center"/>
        </w:trPr>
        <w:tc>
          <w:tcPr>
            <w:tcW w:w="10206" w:type="dxa"/>
            <w:gridSpan w:val="3"/>
            <w:tcMar>
              <w:left w:w="0" w:type="dxa"/>
              <w:right w:w="0" w:type="dxa"/>
            </w:tcMar>
          </w:tcPr>
          <w:p w14:paraId="209F2284" w14:textId="7B681A26" w:rsidR="0097337E" w:rsidRDefault="0097337E" w:rsidP="009733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6"/>
                <w:szCs w:val="16"/>
              </w:rPr>
            </w:pPr>
            <w:r w:rsidRPr="00ED21FE">
              <w:rPr>
                <w:color w:val="000000"/>
                <w:sz w:val="16"/>
                <w:szCs w:val="16"/>
              </w:rPr>
              <w:lastRenderedPageBreak/>
              <w:t>&lt;&lt;</w:t>
            </w:r>
            <w:proofErr w:type="spellStart"/>
            <w:r w:rsidRPr="00ED21FE">
              <w:rPr>
                <w:color w:val="000000"/>
                <w:sz w:val="16"/>
                <w:szCs w:val="16"/>
              </w:rPr>
              <w:t>cr</w:t>
            </w:r>
            <w:proofErr w:type="spellEnd"/>
            <w:r w:rsidRPr="00ED21FE">
              <w:rPr>
                <w:color w:val="000000"/>
                <w:sz w:val="16"/>
                <w:szCs w:val="16"/>
              </w:rPr>
              <w:t>_{</w:t>
            </w:r>
            <w:proofErr w:type="spellStart"/>
            <w:proofErr w:type="gramStart"/>
            <w:r w:rsidRPr="00ED21FE">
              <w:rPr>
                <w:color w:val="000000"/>
                <w:sz w:val="16"/>
                <w:szCs w:val="16"/>
              </w:rPr>
              <w:t>dp.valueMatches</w:t>
            </w:r>
            <w:proofErr w:type="spellEnd"/>
            <w:proofErr w:type="gramEnd"/>
            <w:r w:rsidRPr="00ED21FE">
              <w:rPr>
                <w:color w:val="000000"/>
                <w:sz w:val="16"/>
                <w:szCs w:val="16"/>
              </w:rPr>
              <w:t>(‘</w:t>
            </w:r>
            <w:proofErr w:type="spellStart"/>
            <w:r w:rsidRPr="00ED21FE">
              <w:rPr>
                <w:color w:val="000000"/>
                <w:sz w:val="16"/>
                <w:szCs w:val="16"/>
              </w:rPr>
              <w:t>tVLinkAtNextHearing</w:t>
            </w:r>
            <w:proofErr w:type="spellEnd"/>
            <w:r w:rsidRPr="00ED21FE">
              <w:rPr>
                <w:color w:val="000000"/>
                <w:sz w:val="16"/>
                <w:szCs w:val="16"/>
              </w:rPr>
              <w:t>’,‘Yes’)}&gt;&gt;</w:t>
            </w:r>
          </w:p>
        </w:tc>
      </w:tr>
      <w:tr w:rsidR="00005D0D" w:rsidRPr="000E07E5" w14:paraId="3222F7C1" w14:textId="77777777" w:rsidTr="007D43BA">
        <w:trPr>
          <w:jc w:val="center"/>
        </w:trPr>
        <w:tc>
          <w:tcPr>
            <w:tcW w:w="10206" w:type="dxa"/>
            <w:gridSpan w:val="3"/>
            <w:tcBorders>
              <w:bottom w:val="single" w:sz="8" w:space="0" w:color="AEAAAA" w:themeColor="background2" w:themeShade="BF"/>
            </w:tcBorders>
            <w:tcMar>
              <w:left w:w="0" w:type="dxa"/>
              <w:right w:w="0" w:type="dxa"/>
            </w:tcMar>
          </w:tcPr>
          <w:p w14:paraId="1DB7E042" w14:textId="233B6DA2" w:rsidR="00005D0D" w:rsidRPr="00B012BD" w:rsidRDefault="001B68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b/>
                <w:bCs/>
                <w:color w:val="000000"/>
              </w:rPr>
              <w:br/>
            </w:r>
            <w:r w:rsidR="00005D0D" w:rsidRPr="00A54A8E">
              <w:rPr>
                <w:b/>
                <w:bCs/>
                <w:color w:val="000000"/>
              </w:rPr>
              <w:t>Direction that a live link be</w:t>
            </w:r>
            <w:r w:rsidR="00005D0D">
              <w:rPr>
                <w:b/>
                <w:bCs/>
                <w:color w:val="000000"/>
              </w:rPr>
              <w:t xml:space="preserve"> </w:t>
            </w:r>
            <w:proofErr w:type="gramStart"/>
            <w:r w:rsidR="00005D0D" w:rsidRPr="00A54A8E">
              <w:rPr>
                <w:b/>
                <w:bCs/>
                <w:color w:val="000000"/>
              </w:rPr>
              <w:t>used.</w:t>
            </w:r>
            <w:r w:rsidR="00B012BD" w:rsidRPr="00F074C3">
              <w:rPr>
                <w:color w:val="000000"/>
                <w:sz w:val="16"/>
                <w:szCs w:val="16"/>
              </w:rPr>
              <w:t>&lt;</w:t>
            </w:r>
            <w:proofErr w:type="gramEnd"/>
            <w:r w:rsidR="00B012BD" w:rsidRPr="00F074C3">
              <w:rPr>
                <w:color w:val="000000"/>
                <w:sz w:val="16"/>
                <w:szCs w:val="16"/>
              </w:rPr>
              <w:t>&lt;cs_{(</w:t>
            </w:r>
            <w:proofErr w:type="spellStart"/>
            <w:r w:rsidR="00B012BD" w:rsidRPr="00F074C3">
              <w:rPr>
                <w:color w:val="000000"/>
                <w:sz w:val="16"/>
                <w:szCs w:val="16"/>
              </w:rPr>
              <w:t>dp.value</w:t>
            </w:r>
            <w:proofErr w:type="spellEnd"/>
            <w:r w:rsidR="00B012BD" w:rsidRPr="00F074C3">
              <w:rPr>
                <w:color w:val="000000"/>
                <w:sz w:val="16"/>
                <w:szCs w:val="16"/>
              </w:rPr>
              <w:t>(‘</w:t>
            </w:r>
            <w:proofErr w:type="spellStart"/>
            <w:r w:rsidR="00B012BD" w:rsidRPr="00F074C3">
              <w:rPr>
                <w:color w:val="000000"/>
                <w:sz w:val="16"/>
                <w:szCs w:val="16"/>
              </w:rPr>
              <w:t>tVLinkPrehearingConferenceTime</w:t>
            </w:r>
            <w:proofErr w:type="spellEnd"/>
            <w:r w:rsidR="00B012BD" w:rsidRPr="00F074C3">
              <w:rPr>
                <w:color w:val="000000"/>
                <w:sz w:val="16"/>
                <w:szCs w:val="16"/>
              </w:rPr>
              <w:t>’)</w:t>
            </w:r>
            <w:r w:rsidR="00B012BD">
              <w:rPr>
                <w:color w:val="000000"/>
                <w:sz w:val="16"/>
                <w:szCs w:val="16"/>
              </w:rPr>
              <w:t>!=null</w:t>
            </w:r>
            <w:r w:rsidR="00B012BD" w:rsidRPr="00F074C3">
              <w:rPr>
                <w:color w:val="000000"/>
                <w:sz w:val="16"/>
                <w:szCs w:val="16"/>
              </w:rPr>
              <w:t>)}&gt;&gt;</w:t>
            </w:r>
            <w:r w:rsidR="00005D0D" w:rsidRPr="00A54A8E">
              <w:rPr>
                <w:b/>
                <w:bCs/>
                <w:color w:val="000000"/>
              </w:rPr>
              <w:t xml:space="preserve"> Pre-hearing conference time: </w:t>
            </w:r>
            <w:r w:rsidR="00005D0D" w:rsidRPr="00083B49">
              <w:rPr>
                <w:rFonts w:cs="Arial"/>
                <w:b/>
                <w:bCs/>
              </w:rPr>
              <w:t>&lt;&lt;</w:t>
            </w:r>
            <w:proofErr w:type="spellStart"/>
            <w:r w:rsidR="00005D0D" w:rsidRPr="00083B49">
              <w:rPr>
                <w:rFonts w:cs="Arial"/>
                <w:b/>
                <w:bCs/>
              </w:rPr>
              <w:t>dp.value</w:t>
            </w:r>
            <w:proofErr w:type="spellEnd"/>
            <w:r w:rsidR="00005D0D" w:rsidRPr="00083B49">
              <w:rPr>
                <w:rFonts w:cs="Arial"/>
                <w:b/>
                <w:bCs/>
              </w:rPr>
              <w:t>(‘</w:t>
            </w:r>
            <w:proofErr w:type="spellStart"/>
            <w:r w:rsidR="00005D0D" w:rsidRPr="00083B49">
              <w:rPr>
                <w:rFonts w:cs="Arial"/>
                <w:b/>
                <w:bCs/>
              </w:rPr>
              <w:t>tVLinkPrehearingConferenceTime</w:t>
            </w:r>
            <w:proofErr w:type="spellEnd"/>
            <w:r w:rsidR="00005D0D" w:rsidRPr="00083B49">
              <w:rPr>
                <w:rFonts w:cs="Arial"/>
                <w:b/>
                <w:bCs/>
              </w:rPr>
              <w:t>’)&gt;&gt;</w:t>
            </w:r>
            <w:r w:rsidR="00005D0D" w:rsidRPr="00083B49">
              <w:rPr>
                <w:rFonts w:cs="Arial"/>
              </w:rPr>
              <w:t>.</w:t>
            </w:r>
            <w:r w:rsidR="00B012BD" w:rsidRPr="001074E3">
              <w:rPr>
                <w:color w:val="000000"/>
                <w:sz w:val="16"/>
                <w:szCs w:val="16"/>
              </w:rPr>
              <w:t>&lt;&lt;es_&gt;&gt;</w:t>
            </w:r>
            <w:r w:rsidR="008535C8">
              <w:rPr>
                <w:rFonts w:cs="Arial"/>
              </w:rPr>
              <w:br/>
            </w:r>
            <w:r w:rsidR="00005D0D">
              <w:rPr>
                <w:rFonts w:cs="Arial"/>
              </w:rPr>
              <w:t>&lt;&lt;$</w:t>
            </w:r>
            <w:proofErr w:type="spellStart"/>
            <w:r w:rsidR="00005D0D">
              <w:rPr>
                <w:rFonts w:cs="Arial"/>
              </w:rPr>
              <w:t>isSpace</w:t>
            </w:r>
            <w:proofErr w:type="spellEnd"/>
            <w:r w:rsidR="00005D0D">
              <w:rPr>
                <w:rFonts w:cs="Arial"/>
              </w:rPr>
              <w:t>=true&gt;&gt;</w:t>
            </w:r>
          </w:p>
        </w:tc>
      </w:tr>
      <w:tr w:rsidR="00005D0D" w:rsidRPr="000E07E5" w14:paraId="2D6DB8DC" w14:textId="77777777" w:rsidTr="007D43BA">
        <w:trPr>
          <w:jc w:val="center"/>
        </w:trPr>
        <w:tc>
          <w:tcPr>
            <w:tcW w:w="10206" w:type="dxa"/>
            <w:gridSpan w:val="3"/>
            <w:tcBorders>
              <w:top w:val="single" w:sz="8" w:space="0" w:color="AEAAAA" w:themeColor="background2" w:themeShade="BF"/>
            </w:tcBorders>
            <w:tcMar>
              <w:left w:w="0" w:type="dxa"/>
              <w:right w:w="0" w:type="dxa"/>
            </w:tcMar>
          </w:tcPr>
          <w:p w14:paraId="5B2B767E" w14:textId="1E5DE739" w:rsidR="00005D0D" w:rsidRPr="00005D0D" w:rsidRDefault="00005D0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005D0D">
              <w:rPr>
                <w:color w:val="000000"/>
              </w:rPr>
              <w:t>&lt;&lt;er_&gt;&gt;</w:t>
            </w:r>
          </w:p>
        </w:tc>
      </w:tr>
      <w:tr w:rsidR="00C57C0F" w:rsidRPr="000E07E5" w14:paraId="0FC1CCDA" w14:textId="77777777" w:rsidTr="007D43BA">
        <w:trPr>
          <w:jc w:val="center"/>
        </w:trPr>
        <w:tc>
          <w:tcPr>
            <w:tcW w:w="10206" w:type="dxa"/>
            <w:gridSpan w:val="3"/>
            <w:tcMar>
              <w:left w:w="0" w:type="dxa"/>
              <w:right w:w="0" w:type="dxa"/>
            </w:tcMar>
          </w:tcPr>
          <w:p w14:paraId="74B2F083" w14:textId="448E500A" w:rsidR="00C57C0F" w:rsidRPr="000E07E5" w:rsidRDefault="00C57C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sz w:val="28"/>
                <w:szCs w:val="28"/>
              </w:rPr>
            </w:pPr>
            <w:r>
              <w:rPr>
                <w:rFonts w:cs="Arial"/>
                <w:sz w:val="16"/>
                <w:szCs w:val="16"/>
              </w:rPr>
              <w:t>&lt;&lt;</w:t>
            </w:r>
            <w:proofErr w:type="spellStart"/>
            <w:r>
              <w:rPr>
                <w:rFonts w:cs="Arial"/>
                <w:sz w:val="16"/>
                <w:szCs w:val="16"/>
              </w:rPr>
              <w:t>c</w:t>
            </w:r>
            <w:r w:rsidR="006525C1">
              <w:rPr>
                <w:rFonts w:cs="Arial"/>
                <w:sz w:val="16"/>
                <w:szCs w:val="16"/>
              </w:rPr>
              <w:t>r</w:t>
            </w:r>
            <w:proofErr w:type="spellEnd"/>
            <w:r>
              <w:rPr>
                <w:rFonts w:cs="Arial"/>
                <w:sz w:val="16"/>
                <w:szCs w:val="16"/>
              </w:rPr>
              <w:t>_{(</w:t>
            </w:r>
            <w:proofErr w:type="spellStart"/>
            <w:r>
              <w:rPr>
                <w:rFonts w:cs="Arial"/>
                <w:sz w:val="16"/>
                <w:szCs w:val="16"/>
              </w:rPr>
              <w:t>dp.value</w:t>
            </w:r>
            <w:proofErr w:type="spellEnd"/>
            <w:r>
              <w:rPr>
                <w:rFonts w:cs="Arial"/>
                <w:sz w:val="16"/>
                <w:szCs w:val="16"/>
              </w:rPr>
              <w:t>(‘</w:t>
            </w:r>
            <w:proofErr w:type="spellStart"/>
            <w:r w:rsidRPr="00686E10">
              <w:rPr>
                <w:rFonts w:cs="Arial"/>
                <w:sz w:val="16"/>
                <w:szCs w:val="16"/>
              </w:rPr>
              <w:t>tVLinkAtNextHearing</w:t>
            </w:r>
            <w:proofErr w:type="spellEnd"/>
            <w:proofErr w:type="gramStart"/>
            <w:r>
              <w:rPr>
                <w:rFonts w:cs="Arial"/>
                <w:sz w:val="16"/>
                <w:szCs w:val="16"/>
              </w:rPr>
              <w:t>’)=</w:t>
            </w:r>
            <w:proofErr w:type="gramEnd"/>
            <w:r>
              <w:rPr>
                <w:rFonts w:cs="Arial"/>
                <w:sz w:val="16"/>
                <w:szCs w:val="16"/>
              </w:rPr>
              <w:t>=’Yes’)</w:t>
            </w:r>
            <w:r w:rsidR="005D69D3">
              <w:rPr>
                <w:rFonts w:cs="Arial"/>
                <w:sz w:val="16"/>
                <w:szCs w:val="16"/>
              </w:rPr>
              <w:t xml:space="preserve"> &amp;&amp; ($</w:t>
            </w:r>
            <w:proofErr w:type="spellStart"/>
            <w:r w:rsidR="005D69D3">
              <w:rPr>
                <w:rFonts w:cs="Arial"/>
                <w:sz w:val="16"/>
                <w:szCs w:val="16"/>
              </w:rPr>
              <w:t>isSpace</w:t>
            </w:r>
            <w:proofErr w:type="spellEnd"/>
            <w:r w:rsidR="005D69D3">
              <w:rPr>
                <w:rFonts w:cs="Arial"/>
                <w:sz w:val="16"/>
                <w:szCs w:val="16"/>
              </w:rPr>
              <w:t xml:space="preserve"> == false)</w:t>
            </w:r>
            <w:r>
              <w:rPr>
                <w:rFonts w:cs="Arial"/>
                <w:sz w:val="16"/>
                <w:szCs w:val="16"/>
              </w:rPr>
              <w:t>}&gt;&gt;</w:t>
            </w:r>
          </w:p>
        </w:tc>
      </w:tr>
      <w:tr w:rsidR="006525C1" w:rsidRPr="000E07E5" w14:paraId="00EEBC4D" w14:textId="77777777" w:rsidTr="000D0258">
        <w:trPr>
          <w:jc w:val="center"/>
        </w:trPr>
        <w:tc>
          <w:tcPr>
            <w:tcW w:w="10206" w:type="dxa"/>
            <w:gridSpan w:val="3"/>
            <w:tcBorders>
              <w:bottom w:val="single" w:sz="8" w:space="0" w:color="AEAAAA" w:themeColor="background2" w:themeShade="BF"/>
            </w:tcBorders>
            <w:tcMar>
              <w:left w:w="0" w:type="dxa"/>
              <w:right w:w="0" w:type="dxa"/>
            </w:tcMar>
          </w:tcPr>
          <w:p w14:paraId="290D5E7D" w14:textId="35AEAD80" w:rsidR="006525C1" w:rsidRDefault="00B25F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6"/>
                <w:szCs w:val="16"/>
              </w:rPr>
            </w:pPr>
            <w:r>
              <w:rPr>
                <w:b/>
                <w:bCs/>
                <w:color w:val="000000"/>
              </w:rPr>
              <w:br/>
            </w:r>
            <w:r w:rsidR="006525C1" w:rsidRPr="00A54A8E">
              <w:rPr>
                <w:b/>
                <w:bCs/>
                <w:color w:val="000000"/>
              </w:rPr>
              <w:t>Direction that a live link be</w:t>
            </w:r>
            <w:r w:rsidR="006525C1">
              <w:rPr>
                <w:b/>
                <w:bCs/>
                <w:color w:val="000000"/>
              </w:rPr>
              <w:t xml:space="preserve"> </w:t>
            </w:r>
            <w:r w:rsidR="006525C1" w:rsidRPr="00A54A8E">
              <w:rPr>
                <w:b/>
                <w:bCs/>
                <w:color w:val="000000"/>
              </w:rPr>
              <w:t>used.</w:t>
            </w:r>
            <w:r w:rsidR="000D0258">
              <w:rPr>
                <w:b/>
                <w:bCs/>
                <w:color w:val="000000"/>
              </w:rPr>
              <w:br/>
            </w:r>
          </w:p>
        </w:tc>
      </w:tr>
      <w:tr w:rsidR="006525C1" w:rsidRPr="000E07E5" w14:paraId="610D5227" w14:textId="77777777" w:rsidTr="00756C0D">
        <w:trPr>
          <w:jc w:val="center"/>
        </w:trPr>
        <w:tc>
          <w:tcPr>
            <w:tcW w:w="10206" w:type="dxa"/>
            <w:gridSpan w:val="3"/>
            <w:tcBorders>
              <w:top w:val="single" w:sz="8" w:space="0" w:color="AEAAAA" w:themeColor="background2" w:themeShade="BF"/>
            </w:tcBorders>
            <w:tcMar>
              <w:left w:w="0" w:type="dxa"/>
              <w:right w:w="0" w:type="dxa"/>
            </w:tcMar>
          </w:tcPr>
          <w:p w14:paraId="4E1D9C98" w14:textId="78988A49" w:rsidR="006525C1" w:rsidRDefault="006525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6"/>
                <w:szCs w:val="16"/>
              </w:rPr>
            </w:pPr>
            <w:r>
              <w:rPr>
                <w:sz w:val="16"/>
                <w:szCs w:val="16"/>
              </w:rPr>
              <w:t>&lt;&lt;er_&gt;&gt;</w:t>
            </w:r>
          </w:p>
        </w:tc>
      </w:tr>
      <w:tr w:rsidR="00C57C0F" w:rsidRPr="000E07E5" w14:paraId="17D8E929" w14:textId="77777777" w:rsidTr="00FB5863">
        <w:trPr>
          <w:jc w:val="center"/>
        </w:trPr>
        <w:tc>
          <w:tcPr>
            <w:tcW w:w="10206" w:type="dxa"/>
            <w:gridSpan w:val="3"/>
            <w:tcMar>
              <w:left w:w="0" w:type="dxa"/>
              <w:right w:w="0" w:type="dxa"/>
            </w:tcMar>
          </w:tcPr>
          <w:p w14:paraId="5C8C9264" w14:textId="5565C523" w:rsidR="00C57C0F" w:rsidRPr="000E07E5" w:rsidRDefault="00C57C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sz w:val="28"/>
                <w:szCs w:val="28"/>
              </w:rPr>
            </w:pPr>
            <w:r>
              <w:rPr>
                <w:rFonts w:cs="Arial"/>
                <w:sz w:val="16"/>
                <w:szCs w:val="16"/>
              </w:rPr>
              <w:t>&lt;</w:t>
            </w:r>
            <w:r w:rsidR="005A5297">
              <w:rPr>
                <w:rFonts w:cs="Arial"/>
                <w:sz w:val="16"/>
                <w:szCs w:val="16"/>
              </w:rPr>
              <w:t>&lt;</w:t>
            </w:r>
            <w:proofErr w:type="spellStart"/>
            <w:r>
              <w:rPr>
                <w:rFonts w:cs="Arial"/>
                <w:sz w:val="16"/>
                <w:szCs w:val="16"/>
              </w:rPr>
              <w:t>c</w:t>
            </w:r>
            <w:r w:rsidR="00367D4E">
              <w:rPr>
                <w:rFonts w:cs="Arial"/>
                <w:sz w:val="16"/>
                <w:szCs w:val="16"/>
              </w:rPr>
              <w:t>r</w:t>
            </w:r>
            <w:proofErr w:type="spellEnd"/>
            <w:r>
              <w:rPr>
                <w:rFonts w:cs="Arial"/>
                <w:sz w:val="16"/>
                <w:szCs w:val="16"/>
              </w:rPr>
              <w:t>_{(</w:t>
            </w:r>
            <w:proofErr w:type="spellStart"/>
            <w:r>
              <w:rPr>
                <w:rFonts w:cs="Arial"/>
                <w:sz w:val="16"/>
                <w:szCs w:val="16"/>
              </w:rPr>
              <w:t>dp.value</w:t>
            </w:r>
            <w:proofErr w:type="spellEnd"/>
            <w:r>
              <w:rPr>
                <w:rFonts w:cs="Arial"/>
                <w:sz w:val="16"/>
                <w:szCs w:val="16"/>
              </w:rPr>
              <w:t>(‘</w:t>
            </w:r>
            <w:proofErr w:type="spellStart"/>
            <w:r w:rsidRPr="00C921A1">
              <w:rPr>
                <w:rFonts w:cs="Arial"/>
                <w:sz w:val="16"/>
                <w:szCs w:val="16"/>
              </w:rPr>
              <w:t>tVLinkPrehearingConferenceTime</w:t>
            </w:r>
            <w:proofErr w:type="spellEnd"/>
            <w:r>
              <w:rPr>
                <w:rFonts w:cs="Arial"/>
                <w:sz w:val="16"/>
                <w:szCs w:val="16"/>
              </w:rPr>
              <w:t>’</w:t>
            </w:r>
            <w:proofErr w:type="gramStart"/>
            <w:r>
              <w:rPr>
                <w:rFonts w:cs="Arial"/>
                <w:sz w:val="16"/>
                <w:szCs w:val="16"/>
              </w:rPr>
              <w:t>)!=</w:t>
            </w:r>
            <w:proofErr w:type="gramEnd"/>
            <w:r>
              <w:rPr>
                <w:rFonts w:cs="Arial"/>
                <w:sz w:val="16"/>
                <w:szCs w:val="16"/>
              </w:rPr>
              <w:t>null)</w:t>
            </w:r>
            <w:r w:rsidR="00F50820">
              <w:rPr>
                <w:rFonts w:cs="Arial"/>
                <w:sz w:val="16"/>
                <w:szCs w:val="16"/>
              </w:rPr>
              <w:t xml:space="preserve"> &amp;&amp; ($</w:t>
            </w:r>
            <w:proofErr w:type="spellStart"/>
            <w:r w:rsidR="00F50820">
              <w:rPr>
                <w:rFonts w:cs="Arial"/>
                <w:sz w:val="16"/>
                <w:szCs w:val="16"/>
              </w:rPr>
              <w:t>isSpace</w:t>
            </w:r>
            <w:proofErr w:type="spellEnd"/>
            <w:r w:rsidR="00F50820">
              <w:rPr>
                <w:rFonts w:cs="Arial"/>
                <w:sz w:val="16"/>
                <w:szCs w:val="16"/>
              </w:rPr>
              <w:t xml:space="preserve"> == false)</w:t>
            </w:r>
            <w:r>
              <w:rPr>
                <w:rFonts w:cs="Arial"/>
                <w:sz w:val="16"/>
                <w:szCs w:val="16"/>
              </w:rPr>
              <w:t>}&gt;&gt;</w:t>
            </w:r>
          </w:p>
        </w:tc>
      </w:tr>
      <w:tr w:rsidR="009F61D7" w:rsidRPr="000E07E5" w14:paraId="583E8255" w14:textId="77777777" w:rsidTr="00FB5863">
        <w:trPr>
          <w:trHeight w:val="520"/>
          <w:jc w:val="center"/>
        </w:trPr>
        <w:tc>
          <w:tcPr>
            <w:tcW w:w="10206" w:type="dxa"/>
            <w:gridSpan w:val="3"/>
            <w:tcBorders>
              <w:bottom w:val="single" w:sz="8" w:space="0" w:color="AEAAAA" w:themeColor="background2" w:themeShade="BF"/>
            </w:tcBorders>
            <w:tcMar>
              <w:left w:w="0" w:type="dxa"/>
              <w:right w:w="0" w:type="dxa"/>
            </w:tcMar>
          </w:tcPr>
          <w:p w14:paraId="50524787" w14:textId="77777777" w:rsidR="009F61D7" w:rsidRDefault="00B25F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Pr>
                <w:b/>
                <w:bCs/>
                <w:color w:val="000000"/>
              </w:rPr>
              <w:br/>
            </w:r>
            <w:r w:rsidR="009F61D7" w:rsidRPr="00A54A8E">
              <w:rPr>
                <w:b/>
                <w:bCs/>
                <w:color w:val="000000"/>
              </w:rPr>
              <w:t xml:space="preserve">Pre-hearing conference time: </w:t>
            </w:r>
            <w:r w:rsidR="009F61D7" w:rsidRPr="00083B49">
              <w:rPr>
                <w:rFonts w:cs="Arial"/>
                <w:b/>
                <w:bCs/>
              </w:rPr>
              <w:t>&lt;&lt;</w:t>
            </w:r>
            <w:proofErr w:type="spellStart"/>
            <w:r w:rsidR="009F61D7" w:rsidRPr="00083B49">
              <w:rPr>
                <w:rFonts w:cs="Arial"/>
                <w:b/>
                <w:bCs/>
              </w:rPr>
              <w:t>dp.value</w:t>
            </w:r>
            <w:proofErr w:type="spellEnd"/>
            <w:r w:rsidR="009F61D7" w:rsidRPr="00083B49">
              <w:rPr>
                <w:rFonts w:cs="Arial"/>
                <w:b/>
                <w:bCs/>
              </w:rPr>
              <w:t>(‘</w:t>
            </w:r>
            <w:proofErr w:type="spellStart"/>
            <w:r w:rsidR="009F61D7" w:rsidRPr="00083B49">
              <w:rPr>
                <w:rFonts w:cs="Arial"/>
                <w:b/>
                <w:bCs/>
              </w:rPr>
              <w:t>tVLinkPrehearingConferenceTime</w:t>
            </w:r>
            <w:proofErr w:type="spellEnd"/>
            <w:r w:rsidR="009F61D7" w:rsidRPr="00083B49">
              <w:rPr>
                <w:rFonts w:cs="Arial"/>
                <w:b/>
                <w:bCs/>
              </w:rPr>
              <w:t>’)&gt;&gt;</w:t>
            </w:r>
            <w:r w:rsidR="009F61D7" w:rsidRPr="00083B49">
              <w:rPr>
                <w:rFonts w:cs="Arial"/>
              </w:rPr>
              <w:t>.</w:t>
            </w:r>
          </w:p>
          <w:p w14:paraId="3EFF03B8" w14:textId="0942E6BD" w:rsidR="00EE5EF3" w:rsidRDefault="00EE5E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6"/>
                <w:szCs w:val="16"/>
              </w:rPr>
            </w:pPr>
          </w:p>
        </w:tc>
      </w:tr>
      <w:tr w:rsidR="009F61D7" w:rsidRPr="000E07E5" w14:paraId="6825E271" w14:textId="77777777" w:rsidTr="00A613C2">
        <w:trPr>
          <w:jc w:val="center"/>
        </w:trPr>
        <w:tc>
          <w:tcPr>
            <w:tcW w:w="10206" w:type="dxa"/>
            <w:gridSpan w:val="3"/>
            <w:tcBorders>
              <w:top w:val="single" w:sz="8" w:space="0" w:color="AEAAAA" w:themeColor="background2" w:themeShade="BF"/>
            </w:tcBorders>
            <w:tcMar>
              <w:left w:w="0" w:type="dxa"/>
              <w:right w:w="0" w:type="dxa"/>
            </w:tcMar>
          </w:tcPr>
          <w:p w14:paraId="2FBFB23F" w14:textId="01F1FBC2" w:rsidR="009F61D7" w:rsidRDefault="009F61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6"/>
                <w:szCs w:val="16"/>
              </w:rPr>
            </w:pPr>
            <w:r>
              <w:rPr>
                <w:sz w:val="16"/>
                <w:szCs w:val="16"/>
              </w:rPr>
              <w:t>&lt;&lt;er_&gt;&gt;</w:t>
            </w:r>
          </w:p>
        </w:tc>
      </w:tr>
      <w:tr w:rsidR="00A613C2" w:rsidRPr="000E07E5" w14:paraId="0FC37BAB" w14:textId="77777777" w:rsidTr="00A613C2">
        <w:trPr>
          <w:jc w:val="center"/>
        </w:trPr>
        <w:tc>
          <w:tcPr>
            <w:tcW w:w="10206" w:type="dxa"/>
            <w:gridSpan w:val="3"/>
            <w:tcMar>
              <w:left w:w="0" w:type="dxa"/>
              <w:right w:w="0" w:type="dxa"/>
            </w:tcMar>
          </w:tcPr>
          <w:p w14:paraId="1E9330CA" w14:textId="4F2C2364" w:rsidR="00A613C2" w:rsidRDefault="00A613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6"/>
                <w:szCs w:val="16"/>
              </w:rPr>
            </w:pPr>
            <w:r>
              <w:rPr>
                <w:sz w:val="16"/>
                <w:szCs w:val="16"/>
              </w:rPr>
              <w:t>&lt;&lt;</w:t>
            </w:r>
            <w:proofErr w:type="spellStart"/>
            <w:r>
              <w:rPr>
                <w:sz w:val="16"/>
                <w:szCs w:val="16"/>
              </w:rPr>
              <w:t>cr</w:t>
            </w:r>
            <w:proofErr w:type="spellEnd"/>
            <w:r>
              <w:rPr>
                <w:sz w:val="16"/>
                <w:szCs w:val="16"/>
              </w:rPr>
              <w:t>_{</w:t>
            </w:r>
            <w:r w:rsidR="00F75C1C">
              <w:rPr>
                <w:sz w:val="16"/>
                <w:szCs w:val="16"/>
              </w:rPr>
              <w:t>(</w:t>
            </w:r>
            <w:r>
              <w:rPr>
                <w:sz w:val="16"/>
                <w:szCs w:val="16"/>
              </w:rPr>
              <w:t>$</w:t>
            </w:r>
            <w:proofErr w:type="spellStart"/>
            <w:r>
              <w:rPr>
                <w:sz w:val="16"/>
                <w:szCs w:val="16"/>
              </w:rPr>
              <w:t>isSpace</w:t>
            </w:r>
            <w:proofErr w:type="spellEnd"/>
            <w:r>
              <w:rPr>
                <w:sz w:val="16"/>
                <w:szCs w:val="16"/>
              </w:rPr>
              <w:t>==false</w:t>
            </w:r>
            <w:r w:rsidR="00F75C1C">
              <w:rPr>
                <w:sz w:val="16"/>
                <w:szCs w:val="16"/>
              </w:rPr>
              <w:t>) &amp;&amp; (</w:t>
            </w:r>
            <w:proofErr w:type="spellStart"/>
            <w:r w:rsidR="00F75C1C">
              <w:rPr>
                <w:rFonts w:cs="Arial"/>
                <w:sz w:val="16"/>
                <w:szCs w:val="16"/>
              </w:rPr>
              <w:t>dp.value</w:t>
            </w:r>
            <w:proofErr w:type="spellEnd"/>
            <w:r w:rsidR="00F75C1C">
              <w:rPr>
                <w:rFonts w:cs="Arial"/>
                <w:sz w:val="16"/>
                <w:szCs w:val="16"/>
              </w:rPr>
              <w:t>(‘</w:t>
            </w:r>
            <w:proofErr w:type="spellStart"/>
            <w:r w:rsidR="00F75C1C" w:rsidRPr="00686E10">
              <w:rPr>
                <w:rFonts w:cs="Arial"/>
                <w:sz w:val="16"/>
                <w:szCs w:val="16"/>
              </w:rPr>
              <w:t>tVLinkAtNextHearing</w:t>
            </w:r>
            <w:proofErr w:type="spellEnd"/>
            <w:r w:rsidR="00F75C1C">
              <w:rPr>
                <w:rFonts w:cs="Arial"/>
                <w:sz w:val="16"/>
                <w:szCs w:val="16"/>
              </w:rPr>
              <w:t>’</w:t>
            </w:r>
            <w:proofErr w:type="gramStart"/>
            <w:r w:rsidR="00F75C1C">
              <w:rPr>
                <w:rFonts w:cs="Arial"/>
                <w:sz w:val="16"/>
                <w:szCs w:val="16"/>
              </w:rPr>
              <w:t>)!=</w:t>
            </w:r>
            <w:proofErr w:type="gramEnd"/>
            <w:r w:rsidR="00F75C1C">
              <w:rPr>
                <w:rFonts w:cs="Arial"/>
                <w:sz w:val="16"/>
                <w:szCs w:val="16"/>
              </w:rPr>
              <w:t>’Yes’</w:t>
            </w:r>
            <w:r w:rsidR="00F75C1C">
              <w:rPr>
                <w:sz w:val="16"/>
                <w:szCs w:val="16"/>
              </w:rPr>
              <w:t>) &amp;&amp; (</w:t>
            </w:r>
            <w:proofErr w:type="spellStart"/>
            <w:r w:rsidR="00F75C1C">
              <w:rPr>
                <w:rFonts w:cs="Arial"/>
                <w:sz w:val="16"/>
                <w:szCs w:val="16"/>
              </w:rPr>
              <w:t>dp.value</w:t>
            </w:r>
            <w:proofErr w:type="spellEnd"/>
            <w:r w:rsidR="00F75C1C">
              <w:rPr>
                <w:rFonts w:cs="Arial"/>
                <w:sz w:val="16"/>
                <w:szCs w:val="16"/>
              </w:rPr>
              <w:t>(‘</w:t>
            </w:r>
            <w:proofErr w:type="spellStart"/>
            <w:r w:rsidR="00F75C1C" w:rsidRPr="00C921A1">
              <w:rPr>
                <w:rFonts w:cs="Arial"/>
                <w:sz w:val="16"/>
                <w:szCs w:val="16"/>
              </w:rPr>
              <w:t>tVLinkPrehearingConferenceTime</w:t>
            </w:r>
            <w:proofErr w:type="spellEnd"/>
            <w:r w:rsidR="00F75C1C">
              <w:rPr>
                <w:rFonts w:cs="Arial"/>
                <w:sz w:val="16"/>
                <w:szCs w:val="16"/>
              </w:rPr>
              <w:t>’) == null</w:t>
            </w:r>
            <w:r w:rsidR="00F75C1C">
              <w:rPr>
                <w:sz w:val="16"/>
                <w:szCs w:val="16"/>
              </w:rPr>
              <w:t>)</w:t>
            </w:r>
            <w:r>
              <w:rPr>
                <w:sz w:val="16"/>
                <w:szCs w:val="16"/>
              </w:rPr>
              <w:t>}&gt;&gt;</w:t>
            </w:r>
          </w:p>
        </w:tc>
      </w:tr>
      <w:tr w:rsidR="00A613C2" w:rsidRPr="000E07E5" w14:paraId="4810CACB" w14:textId="77777777" w:rsidTr="00A613C2">
        <w:trPr>
          <w:jc w:val="center"/>
        </w:trPr>
        <w:tc>
          <w:tcPr>
            <w:tcW w:w="10206" w:type="dxa"/>
            <w:gridSpan w:val="3"/>
            <w:tcBorders>
              <w:bottom w:val="single" w:sz="8" w:space="0" w:color="AEAAAA" w:themeColor="background2" w:themeShade="BF"/>
            </w:tcBorders>
            <w:tcMar>
              <w:left w:w="0" w:type="dxa"/>
              <w:right w:w="0" w:type="dxa"/>
            </w:tcMar>
          </w:tcPr>
          <w:p w14:paraId="21DA202B" w14:textId="77777777" w:rsidR="00A613C2" w:rsidRDefault="00A613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6"/>
                <w:szCs w:val="16"/>
              </w:rPr>
            </w:pPr>
          </w:p>
        </w:tc>
      </w:tr>
      <w:tr w:rsidR="00A613C2" w:rsidRPr="000E07E5" w14:paraId="72BF6C7F" w14:textId="77777777" w:rsidTr="00A613C2">
        <w:trPr>
          <w:jc w:val="center"/>
        </w:trPr>
        <w:tc>
          <w:tcPr>
            <w:tcW w:w="10206" w:type="dxa"/>
            <w:gridSpan w:val="3"/>
            <w:tcBorders>
              <w:top w:val="single" w:sz="8" w:space="0" w:color="AEAAAA" w:themeColor="background2" w:themeShade="BF"/>
            </w:tcBorders>
            <w:tcMar>
              <w:left w:w="0" w:type="dxa"/>
              <w:right w:w="0" w:type="dxa"/>
            </w:tcMar>
          </w:tcPr>
          <w:p w14:paraId="14113232" w14:textId="0187D20C" w:rsidR="00A613C2" w:rsidRDefault="00A613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6"/>
                <w:szCs w:val="16"/>
              </w:rPr>
            </w:pPr>
            <w:r>
              <w:rPr>
                <w:sz w:val="16"/>
                <w:szCs w:val="16"/>
              </w:rPr>
              <w:t>&lt;&lt;er_&gt;&gt;</w:t>
            </w:r>
          </w:p>
        </w:tc>
      </w:tr>
      <w:tr w:rsidR="00013EDE" w14:paraId="5AF094DF" w14:textId="77777777" w:rsidTr="007446AD">
        <w:trPr>
          <w:jc w:val="center"/>
        </w:trPr>
        <w:tc>
          <w:tcPr>
            <w:tcW w:w="10206" w:type="dxa"/>
            <w:gridSpan w:val="3"/>
            <w:tcMar>
              <w:left w:w="0" w:type="dxa"/>
              <w:right w:w="0" w:type="dxa"/>
            </w:tcMar>
          </w:tcPr>
          <w:p w14:paraId="3318D6AE" w14:textId="3DB81383" w:rsidR="00013EDE" w:rsidRDefault="00013EDE">
            <w:pPr>
              <w:jc w:val="right"/>
            </w:pPr>
          </w:p>
        </w:tc>
      </w:tr>
      <w:tr w:rsidR="00CF3417" w14:paraId="1812E5BD" w14:textId="77777777" w:rsidTr="00CF3417">
        <w:trPr>
          <w:trHeight w:hRule="exact" w:val="289"/>
          <w:jc w:val="center"/>
        </w:trPr>
        <w:tc>
          <w:tcPr>
            <w:tcW w:w="10206" w:type="dxa"/>
            <w:gridSpan w:val="3"/>
            <w:tcMar>
              <w:left w:w="0" w:type="dxa"/>
              <w:right w:w="0" w:type="dxa"/>
            </w:tcMar>
          </w:tcPr>
          <w:p w14:paraId="203E7B74" w14:textId="77213D33" w:rsidR="00CF3417" w:rsidRDefault="00892131" w:rsidP="00892131">
            <w:r>
              <w:rPr>
                <w:rFonts w:cs="Arial"/>
              </w:rPr>
              <w:t>&lt;&lt;</w:t>
            </w:r>
            <w:proofErr w:type="spellStart"/>
            <w:r>
              <w:rPr>
                <w:rFonts w:cs="Arial"/>
              </w:rPr>
              <w:t>cr</w:t>
            </w:r>
            <w:proofErr w:type="spellEnd"/>
            <w:r>
              <w:rPr>
                <w:rFonts w:cs="Arial"/>
              </w:rPr>
              <w:t>_{</w:t>
            </w:r>
            <w:proofErr w:type="spellStart"/>
            <w:proofErr w:type="gramStart"/>
            <w:r>
              <w:rPr>
                <w:rFonts w:cs="Arial"/>
              </w:rPr>
              <w:t>dp.exists</w:t>
            </w:r>
            <w:proofErr w:type="spellEnd"/>
            <w:proofErr w:type="gramEnd"/>
            <w:r>
              <w:rPr>
                <w:rFonts w:cs="Arial"/>
              </w:rPr>
              <w:t>(‘</w:t>
            </w:r>
            <w:proofErr w:type="spellStart"/>
            <w:r w:rsidRPr="00A30BDE">
              <w:rPr>
                <w:rFonts w:cs="Arial"/>
              </w:rPr>
              <w:t>defendantConsentsNotToBeProducedUntil</w:t>
            </w:r>
            <w:proofErr w:type="spellEnd"/>
            <w:r>
              <w:rPr>
                <w:rFonts w:cs="Arial"/>
              </w:rPr>
              <w:t>’)}&gt;&gt;</w:t>
            </w:r>
          </w:p>
        </w:tc>
      </w:tr>
      <w:tr w:rsidR="00CF3417" w14:paraId="55525FF2" w14:textId="77777777" w:rsidTr="000A4056">
        <w:trPr>
          <w:trHeight w:hRule="exact" w:val="669"/>
          <w:jc w:val="center"/>
        </w:trPr>
        <w:tc>
          <w:tcPr>
            <w:tcW w:w="10206" w:type="dxa"/>
            <w:gridSpan w:val="3"/>
            <w:tcMar>
              <w:left w:w="0" w:type="dxa"/>
              <w:right w:w="0" w:type="dxa"/>
            </w:tcMar>
          </w:tcPr>
          <w:p w14:paraId="3E2AD14F" w14:textId="4C5A16C3" w:rsidR="00892131" w:rsidRDefault="00892131" w:rsidP="00892131">
            <w:pPr>
              <w:tabs>
                <w:tab w:val="right" w:pos="10198"/>
              </w:tabs>
              <w:contextualSpacing/>
              <w:rPr>
                <w:rFonts w:cs="Arial"/>
              </w:rPr>
            </w:pPr>
            <w:r w:rsidRPr="00A30BDE">
              <w:rPr>
                <w:rFonts w:cs="Arial"/>
              </w:rPr>
              <w:t>The defendant consents not to be produced until</w:t>
            </w:r>
            <w:r w:rsidR="000A4056">
              <w:rPr>
                <w:rFonts w:cs="Arial"/>
              </w:rPr>
              <w:t xml:space="preserve"> </w:t>
            </w:r>
            <w:r>
              <w:rPr>
                <w:rFonts w:cs="Arial"/>
              </w:rPr>
              <w:t>&lt;&lt;</w:t>
            </w:r>
            <w:proofErr w:type="spellStart"/>
            <w:proofErr w:type="gramStart"/>
            <w:r>
              <w:rPr>
                <w:rFonts w:cs="Arial"/>
              </w:rPr>
              <w:t>dp.dateValue</w:t>
            </w:r>
            <w:proofErr w:type="spellEnd"/>
            <w:proofErr w:type="gramEnd"/>
            <w:r>
              <w:rPr>
                <w:rFonts w:cs="Arial"/>
              </w:rPr>
              <w:t>(‘</w:t>
            </w:r>
            <w:proofErr w:type="spellStart"/>
            <w:r w:rsidRPr="00A30BDE">
              <w:rPr>
                <w:rFonts w:cs="Arial"/>
              </w:rPr>
              <w:t>defendantConsentsNotToBeProducedUntil</w:t>
            </w:r>
            <w:proofErr w:type="spellEnd"/>
            <w:r>
              <w:rPr>
                <w:rFonts w:cs="Arial"/>
              </w:rPr>
              <w:t>’, ‘dd/MM/</w:t>
            </w:r>
            <w:proofErr w:type="spellStart"/>
            <w:r>
              <w:rPr>
                <w:rFonts w:cs="Arial"/>
              </w:rPr>
              <w:t>yyyy</w:t>
            </w:r>
            <w:proofErr w:type="spellEnd"/>
            <w:r>
              <w:rPr>
                <w:rFonts w:cs="Arial"/>
              </w:rPr>
              <w:t>’)&gt;&gt;</w:t>
            </w:r>
          </w:p>
          <w:p w14:paraId="311387ED" w14:textId="77777777" w:rsidR="00CF3417" w:rsidRDefault="00CF3417">
            <w:pPr>
              <w:jc w:val="right"/>
            </w:pPr>
          </w:p>
        </w:tc>
      </w:tr>
      <w:tr w:rsidR="00CF3417" w14:paraId="14CF2FF5" w14:textId="77777777" w:rsidTr="00CF3417">
        <w:trPr>
          <w:trHeight w:hRule="exact" w:val="289"/>
          <w:jc w:val="center"/>
        </w:trPr>
        <w:tc>
          <w:tcPr>
            <w:tcW w:w="10206" w:type="dxa"/>
            <w:gridSpan w:val="3"/>
            <w:tcMar>
              <w:left w:w="0" w:type="dxa"/>
              <w:right w:w="0" w:type="dxa"/>
            </w:tcMar>
          </w:tcPr>
          <w:p w14:paraId="75107E6E" w14:textId="1450FCA7" w:rsidR="00CF3417" w:rsidRDefault="00892131" w:rsidP="00892131">
            <w:r>
              <w:rPr>
                <w:rFonts w:cs="Arial"/>
              </w:rPr>
              <w:t>&lt;&lt;er_&gt;&gt;</w:t>
            </w:r>
          </w:p>
        </w:tc>
      </w:tr>
      <w:tr w:rsidR="00013EDE" w14:paraId="29C92A17" w14:textId="77777777" w:rsidTr="00140E02">
        <w:trPr>
          <w:jc w:val="center"/>
        </w:trPr>
        <w:tc>
          <w:tcPr>
            <w:tcW w:w="10206" w:type="dxa"/>
            <w:gridSpan w:val="3"/>
            <w:tcMar>
              <w:left w:w="0" w:type="dxa"/>
              <w:right w:w="0" w:type="dxa"/>
            </w:tcMar>
          </w:tcPr>
          <w:p w14:paraId="1A9D3E07" w14:textId="26BA273A" w:rsidR="00013EDE" w:rsidRDefault="00013EDE" w:rsidP="00013E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sidRPr="00B52EC5">
              <w:rPr>
                <w:rFonts w:cs="Arial"/>
              </w:rPr>
              <w:t>Basis of remand</w:t>
            </w:r>
            <w:r w:rsidR="007C5634">
              <w:rPr>
                <w:rFonts w:cs="Arial"/>
              </w:rPr>
              <w:t>:</w:t>
            </w:r>
            <w:r w:rsidRPr="00B52EC5">
              <w:rPr>
                <w:rFonts w:cs="Arial"/>
              </w:rPr>
              <w:t xml:space="preserve"> </w:t>
            </w:r>
            <w:r w:rsidR="00E25050">
              <w:rPr>
                <w:rFonts w:cs="Arial"/>
              </w:rPr>
              <w:t>&lt;&lt;</w:t>
            </w:r>
            <w:proofErr w:type="spellStart"/>
            <w:r w:rsidR="00E25050">
              <w:rPr>
                <w:rFonts w:cs="Arial"/>
              </w:rPr>
              <w:t>dp.value</w:t>
            </w:r>
            <w:proofErr w:type="spellEnd"/>
            <w:r w:rsidR="00E25050">
              <w:rPr>
                <w:rFonts w:cs="Arial"/>
              </w:rPr>
              <w:t>(‘</w:t>
            </w:r>
            <w:proofErr w:type="spellStart"/>
            <w:r w:rsidR="00E25050" w:rsidRPr="00B52EC5">
              <w:rPr>
                <w:rFonts w:cs="Arial"/>
              </w:rPr>
              <w:t>remandBasis</w:t>
            </w:r>
            <w:proofErr w:type="spellEnd"/>
            <w:r w:rsidR="00E25050">
              <w:rPr>
                <w:rFonts w:cs="Arial"/>
              </w:rPr>
              <w:t>’)&gt;&gt;</w:t>
            </w:r>
          </w:p>
          <w:p w14:paraId="1D615E39" w14:textId="77777777" w:rsidR="00013EDE" w:rsidRDefault="00013EDE" w:rsidP="00013E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p>
          <w:p w14:paraId="363E2E5A" w14:textId="37DA3B5B" w:rsidR="004F2B56" w:rsidRDefault="004F2B56" w:rsidP="004F2B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color w:val="000000"/>
              </w:rPr>
              <w:t>To be kept in youth detention accommodation on the grounds that</w:t>
            </w:r>
          </w:p>
          <w:p w14:paraId="2A16F9C9" w14:textId="7F521CD4" w:rsidR="004F2B56" w:rsidRDefault="00294571" w:rsidP="004F2B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Pr>
                <w:rFonts w:cs="Arial"/>
              </w:rPr>
              <w:t>&lt;&lt;dp.value(‘</w:t>
            </w:r>
            <w:r w:rsidRPr="00A96CD8">
              <w:rPr>
                <w:rFonts w:cs="Arial"/>
              </w:rPr>
              <w:t>toBeKeptInYouthDetentionAccommodationOnTheGroundsThat</w:t>
            </w:r>
            <w:r>
              <w:rPr>
                <w:rFonts w:cs="Arial"/>
              </w:rPr>
              <w:t>’)&gt;&gt;</w:t>
            </w:r>
          </w:p>
          <w:p w14:paraId="5FCBEFED" w14:textId="77777777" w:rsidR="00294571" w:rsidRDefault="00294571" w:rsidP="004F2B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p>
          <w:p w14:paraId="69FCFED5" w14:textId="40D74C75" w:rsidR="00EE162A" w:rsidRPr="004F2B56" w:rsidRDefault="004F2B56" w:rsidP="004F2B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color w:val="000000"/>
              </w:rPr>
              <w:t xml:space="preserve">Only remand to such accommodation would be adequate to </w:t>
            </w:r>
            <w:r w:rsidR="003E5B65">
              <w:rPr>
                <w:rFonts w:cs="Arial"/>
              </w:rPr>
              <w:t>&lt;&lt;</w:t>
            </w:r>
            <w:proofErr w:type="spellStart"/>
            <w:r w:rsidR="003E5B65">
              <w:rPr>
                <w:rFonts w:cs="Arial"/>
              </w:rPr>
              <w:t>dp.value</w:t>
            </w:r>
            <w:proofErr w:type="spellEnd"/>
            <w:r w:rsidR="003E5B65">
              <w:rPr>
                <w:rFonts w:cs="Arial"/>
              </w:rPr>
              <w:t>(‘</w:t>
            </w:r>
            <w:proofErr w:type="spellStart"/>
            <w:r w:rsidR="003E5B65" w:rsidRPr="00627674">
              <w:rPr>
                <w:rFonts w:cs="Arial"/>
              </w:rPr>
              <w:t>onlyRemandToSuchAccommodationWouldBeAdequateTo</w:t>
            </w:r>
            <w:proofErr w:type="spellEnd"/>
            <w:r w:rsidR="003E5B65">
              <w:rPr>
                <w:rFonts w:cs="Arial"/>
              </w:rPr>
              <w:t>’)&gt;&gt;</w:t>
            </w:r>
            <w:r w:rsidR="00E467B4">
              <w:rPr>
                <w:rFonts w:cs="Arial"/>
              </w:rPr>
              <w:br/>
            </w:r>
          </w:p>
        </w:tc>
      </w:tr>
      <w:tr w:rsidR="005777BC" w14:paraId="3B1AD70E" w14:textId="77777777" w:rsidTr="00140E02">
        <w:trPr>
          <w:jc w:val="center"/>
        </w:trPr>
        <w:tc>
          <w:tcPr>
            <w:tcW w:w="10206" w:type="dxa"/>
            <w:gridSpan w:val="3"/>
            <w:tcMar>
              <w:left w:w="0" w:type="dxa"/>
              <w:right w:w="0" w:type="dxa"/>
            </w:tcMar>
          </w:tcPr>
          <w:p w14:paraId="3F6FB260" w14:textId="564F9D52" w:rsidR="005777BC" w:rsidRPr="008C36C1" w:rsidRDefault="008C36C1" w:rsidP="008C36C1">
            <w:pPr>
              <w:tabs>
                <w:tab w:val="right" w:pos="10198"/>
              </w:tabs>
              <w:contextualSpacing/>
              <w:rPr>
                <w:rFonts w:cs="Arial"/>
              </w:rPr>
            </w:pPr>
            <w:r>
              <w:rPr>
                <w:rFonts w:cs="Arial"/>
              </w:rPr>
              <w:t>&lt;&lt;</w:t>
            </w:r>
            <w:proofErr w:type="spellStart"/>
            <w:r>
              <w:rPr>
                <w:rFonts w:cs="Arial"/>
              </w:rPr>
              <w:t>cr</w:t>
            </w:r>
            <w:proofErr w:type="spellEnd"/>
            <w:r>
              <w:rPr>
                <w:rFonts w:cs="Arial"/>
              </w:rPr>
              <w:t>_{</w:t>
            </w:r>
            <w:proofErr w:type="spellStart"/>
            <w:proofErr w:type="gramStart"/>
            <w:r>
              <w:rPr>
                <w:rFonts w:cs="Arial"/>
              </w:rPr>
              <w:t>dp.exists</w:t>
            </w:r>
            <w:proofErr w:type="spellEnd"/>
            <w:proofErr w:type="gramEnd"/>
            <w:r>
              <w:rPr>
                <w:rFonts w:cs="Arial"/>
              </w:rPr>
              <w:t>(‘</w:t>
            </w:r>
            <w:proofErr w:type="spellStart"/>
            <w:r w:rsidRPr="009B753C">
              <w:rPr>
                <w:rFonts w:cs="Arial"/>
              </w:rPr>
              <w:t>reasonsForYouthDetentionRemand</w:t>
            </w:r>
            <w:proofErr w:type="spellEnd"/>
            <w:r>
              <w:rPr>
                <w:rFonts w:cs="Arial"/>
              </w:rPr>
              <w:t>’)}&gt;&gt;</w:t>
            </w:r>
          </w:p>
        </w:tc>
      </w:tr>
      <w:tr w:rsidR="005777BC" w14:paraId="0D7A3ACD" w14:textId="77777777" w:rsidTr="00140E02">
        <w:trPr>
          <w:jc w:val="center"/>
        </w:trPr>
        <w:tc>
          <w:tcPr>
            <w:tcW w:w="10206" w:type="dxa"/>
            <w:gridSpan w:val="3"/>
            <w:tcMar>
              <w:left w:w="0" w:type="dxa"/>
              <w:right w:w="0" w:type="dxa"/>
            </w:tcMar>
          </w:tcPr>
          <w:p w14:paraId="48555A69" w14:textId="2F44C24C" w:rsidR="005777BC" w:rsidRPr="008C36C1" w:rsidRDefault="008C36C1" w:rsidP="00013E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Pr>
                <w:color w:val="000000"/>
              </w:rPr>
              <w:t xml:space="preserve">The court is remanding into youth detention accommodation because </w:t>
            </w:r>
            <w:r>
              <w:rPr>
                <w:rFonts w:cs="Arial"/>
              </w:rPr>
              <w:t>&lt;&lt;</w:t>
            </w:r>
            <w:proofErr w:type="spellStart"/>
            <w:r>
              <w:rPr>
                <w:rFonts w:cs="Arial"/>
              </w:rPr>
              <w:t>dp.value</w:t>
            </w:r>
            <w:proofErr w:type="spellEnd"/>
            <w:r>
              <w:rPr>
                <w:rFonts w:cs="Arial"/>
              </w:rPr>
              <w:t>(‘</w:t>
            </w:r>
            <w:proofErr w:type="spellStart"/>
            <w:r w:rsidRPr="009B753C">
              <w:rPr>
                <w:rFonts w:cs="Arial"/>
              </w:rPr>
              <w:t>reasonsForYouthDetentionRemand</w:t>
            </w:r>
            <w:proofErr w:type="spellEnd"/>
            <w:r>
              <w:rPr>
                <w:rFonts w:cs="Arial"/>
              </w:rPr>
              <w:t>’)&gt;&gt;</w:t>
            </w:r>
            <w:r w:rsidR="00331C02">
              <w:rPr>
                <w:rFonts w:cs="Arial"/>
              </w:rPr>
              <w:br/>
            </w:r>
          </w:p>
        </w:tc>
      </w:tr>
      <w:tr w:rsidR="005777BC" w14:paraId="020A5FD7" w14:textId="77777777" w:rsidTr="00140E02">
        <w:trPr>
          <w:jc w:val="center"/>
        </w:trPr>
        <w:tc>
          <w:tcPr>
            <w:tcW w:w="10206" w:type="dxa"/>
            <w:gridSpan w:val="3"/>
            <w:tcMar>
              <w:left w:w="0" w:type="dxa"/>
              <w:right w:w="0" w:type="dxa"/>
            </w:tcMar>
          </w:tcPr>
          <w:p w14:paraId="029750FB" w14:textId="24127130" w:rsidR="005777BC" w:rsidRPr="00B52EC5" w:rsidRDefault="008C36C1" w:rsidP="00013E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Pr>
                <w:color w:val="000000"/>
              </w:rPr>
              <w:t>&lt;&lt;e</w:t>
            </w:r>
            <w:r w:rsidR="005F12CC">
              <w:rPr>
                <w:color w:val="000000"/>
              </w:rPr>
              <w:t>r</w:t>
            </w:r>
            <w:r>
              <w:rPr>
                <w:color w:val="000000"/>
              </w:rPr>
              <w:t>_&gt;&gt;</w:t>
            </w:r>
          </w:p>
        </w:tc>
      </w:tr>
      <w:tr w:rsidR="00013EDE" w14:paraId="3807E489" w14:textId="77777777" w:rsidTr="00F02A38">
        <w:trPr>
          <w:trHeight w:val="291"/>
          <w:jc w:val="center"/>
        </w:trPr>
        <w:tc>
          <w:tcPr>
            <w:tcW w:w="10206" w:type="dxa"/>
            <w:gridSpan w:val="3"/>
          </w:tcPr>
          <w:p w14:paraId="5450DA27" w14:textId="7BFEE70A" w:rsidR="005777BC" w:rsidRDefault="00B232FB" w:rsidP="005777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Pr>
                <w:rFonts w:cs="Arial"/>
              </w:rPr>
              <w:t xml:space="preserve">Bail </w:t>
            </w:r>
            <w:r w:rsidR="00EA5533" w:rsidRPr="00EA5533">
              <w:rPr>
                <w:rFonts w:cs="Arial"/>
              </w:rPr>
              <w:t>exceptions</w:t>
            </w:r>
            <w:r>
              <w:rPr>
                <w:rFonts w:cs="Arial"/>
              </w:rPr>
              <w:t>:</w:t>
            </w:r>
          </w:p>
          <w:p w14:paraId="3CCDF35E" w14:textId="77777777" w:rsidR="005777BC" w:rsidRDefault="005777BC" w:rsidP="005777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Pr>
                <w:rFonts w:cs="Arial"/>
              </w:rPr>
              <w:t>&lt;&lt;</w:t>
            </w:r>
            <w:proofErr w:type="spellStart"/>
            <w:r>
              <w:rPr>
                <w:rFonts w:cs="Arial"/>
              </w:rPr>
              <w:t>dp.value</w:t>
            </w:r>
            <w:proofErr w:type="spellEnd"/>
            <w:r>
              <w:rPr>
                <w:rFonts w:cs="Arial"/>
              </w:rPr>
              <w:t>(‘</w:t>
            </w:r>
            <w:proofErr w:type="spellStart"/>
            <w:r w:rsidRPr="007C18B4">
              <w:rPr>
                <w:rFonts w:cs="Arial"/>
              </w:rPr>
              <w:t>bailException</w:t>
            </w:r>
            <w:proofErr w:type="spellEnd"/>
            <w:r>
              <w:rPr>
                <w:rFonts w:cs="Arial"/>
              </w:rPr>
              <w:t>’)&gt;&gt;</w:t>
            </w:r>
          </w:p>
          <w:p w14:paraId="43FE37E3" w14:textId="77777777" w:rsidR="005777BC" w:rsidRDefault="005777BC" w:rsidP="005777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p>
          <w:p w14:paraId="0AB2D809" w14:textId="77777777" w:rsidR="005777BC" w:rsidRDefault="005777BC" w:rsidP="005777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color w:val="000000"/>
              </w:rPr>
              <w:t xml:space="preserve">This was because: </w:t>
            </w:r>
          </w:p>
          <w:p w14:paraId="0A167936" w14:textId="77777777" w:rsidR="005777BC" w:rsidRDefault="005777BC" w:rsidP="005777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rFonts w:cs="Arial"/>
              </w:rPr>
              <w:t>&lt;&lt;</w:t>
            </w:r>
            <w:proofErr w:type="spellStart"/>
            <w:r>
              <w:rPr>
                <w:rFonts w:cs="Arial"/>
              </w:rPr>
              <w:t>dp.value</w:t>
            </w:r>
            <w:proofErr w:type="spellEnd"/>
            <w:r>
              <w:rPr>
                <w:rFonts w:cs="Arial"/>
              </w:rPr>
              <w:t>(‘</w:t>
            </w:r>
            <w:proofErr w:type="spellStart"/>
            <w:r w:rsidRPr="00065789">
              <w:rPr>
                <w:rFonts w:cs="Arial"/>
              </w:rPr>
              <w:t>bailExceptionReason</w:t>
            </w:r>
            <w:proofErr w:type="spellEnd"/>
            <w:r>
              <w:rPr>
                <w:rFonts w:cs="Arial"/>
              </w:rPr>
              <w:t>’)&gt;&gt;</w:t>
            </w:r>
            <w:r>
              <w:rPr>
                <w:color w:val="000000"/>
              </w:rPr>
              <w:t xml:space="preserve"> </w:t>
            </w:r>
          </w:p>
          <w:p w14:paraId="1B34B8FA" w14:textId="77777777" w:rsidR="005777BC" w:rsidRDefault="005777BC" w:rsidP="005777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p>
          <w:p w14:paraId="50A916AD" w14:textId="77777777" w:rsidR="005777BC" w:rsidRPr="00EE162A" w:rsidRDefault="005777BC" w:rsidP="005777BC">
            <w:pPr>
              <w:tabs>
                <w:tab w:val="right" w:pos="10198"/>
              </w:tabs>
              <w:contextualSpacing/>
              <w:rPr>
                <w:rFonts w:cs="Arial"/>
              </w:rPr>
            </w:pPr>
            <w:r>
              <w:rPr>
                <w:rFonts w:cs="Arial"/>
              </w:rPr>
              <w:t>&lt;&lt;cs_{</w:t>
            </w:r>
            <w:proofErr w:type="spellStart"/>
            <w:proofErr w:type="gramStart"/>
            <w:r>
              <w:rPr>
                <w:rFonts w:cs="Arial"/>
              </w:rPr>
              <w:t>dp.exists</w:t>
            </w:r>
            <w:proofErr w:type="spellEnd"/>
            <w:proofErr w:type="gramEnd"/>
            <w:r>
              <w:rPr>
                <w:rFonts w:cs="Arial"/>
              </w:rPr>
              <w:t>(‘</w:t>
            </w:r>
            <w:proofErr w:type="spellStart"/>
            <w:r>
              <w:rPr>
                <w:color w:val="000000"/>
              </w:rPr>
              <w:t>additionalBailExceptionReasons</w:t>
            </w:r>
            <w:proofErr w:type="spellEnd"/>
            <w:r>
              <w:rPr>
                <w:rFonts w:cs="Arial"/>
              </w:rPr>
              <w:t>’)}&gt;&gt;</w:t>
            </w:r>
          </w:p>
          <w:p w14:paraId="01D7CC1C" w14:textId="77777777" w:rsidR="005777BC" w:rsidRDefault="005777BC" w:rsidP="005777B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color w:val="000000"/>
              </w:rPr>
              <w:lastRenderedPageBreak/>
              <w:t xml:space="preserve">Additional bail exception reasons: </w:t>
            </w:r>
          </w:p>
          <w:p w14:paraId="0BA08FC6" w14:textId="2B68A006" w:rsidR="00793844" w:rsidRDefault="005777BC" w:rsidP="005777BC">
            <w:pPr>
              <w:rPr>
                <w:rFonts w:cs="Arial"/>
              </w:rPr>
            </w:pPr>
            <w:r>
              <w:rPr>
                <w:rFonts w:cs="Arial"/>
              </w:rPr>
              <w:t>&lt;&lt;</w:t>
            </w:r>
            <w:proofErr w:type="spellStart"/>
            <w:r>
              <w:rPr>
                <w:rFonts w:cs="Arial"/>
              </w:rPr>
              <w:t>dp.value</w:t>
            </w:r>
            <w:proofErr w:type="spellEnd"/>
            <w:r>
              <w:rPr>
                <w:rFonts w:cs="Arial"/>
              </w:rPr>
              <w:t>(‘</w:t>
            </w:r>
            <w:proofErr w:type="spellStart"/>
            <w:r>
              <w:rPr>
                <w:color w:val="000000"/>
              </w:rPr>
              <w:t>additionalBailExceptionReasons</w:t>
            </w:r>
            <w:proofErr w:type="spellEnd"/>
            <w:r>
              <w:rPr>
                <w:rFonts w:cs="Arial"/>
              </w:rPr>
              <w:t>’)&gt;&gt;</w:t>
            </w:r>
            <w:r w:rsidR="007D2754">
              <w:rPr>
                <w:rFonts w:cs="Arial"/>
              </w:rPr>
              <w:br/>
            </w:r>
          </w:p>
          <w:p w14:paraId="710716F0" w14:textId="3DFC1AE5" w:rsidR="00013EDE" w:rsidRPr="00576CB6" w:rsidRDefault="005777BC" w:rsidP="005777BC">
            <w:pPr>
              <w:rPr>
                <w:color w:val="C00000"/>
              </w:rPr>
            </w:pPr>
            <w:r>
              <w:rPr>
                <w:color w:val="000000"/>
              </w:rPr>
              <w:t>&lt;&lt;es_&gt;&gt;</w:t>
            </w:r>
          </w:p>
        </w:tc>
      </w:tr>
      <w:tr w:rsidR="00013EDE" w14:paraId="556D5328" w14:textId="77777777" w:rsidTr="00140E02">
        <w:trPr>
          <w:trHeight w:val="291"/>
          <w:jc w:val="center"/>
        </w:trPr>
        <w:tc>
          <w:tcPr>
            <w:tcW w:w="10206" w:type="dxa"/>
            <w:gridSpan w:val="3"/>
            <w:tcBorders>
              <w:top w:val="single" w:sz="8" w:space="0" w:color="AEAAAA" w:themeColor="background2" w:themeShade="BF"/>
            </w:tcBorders>
          </w:tcPr>
          <w:p w14:paraId="21D7232E" w14:textId="77777777" w:rsidR="00013EDE" w:rsidRPr="00576CB6" w:rsidRDefault="00013EDE">
            <w:pPr>
              <w:jc w:val="center"/>
              <w:rPr>
                <w:color w:val="C00000"/>
              </w:rPr>
            </w:pPr>
          </w:p>
        </w:tc>
      </w:tr>
      <w:tr w:rsidR="004D2808" w14:paraId="6F3B0CDE" w14:textId="77777777" w:rsidTr="00B61C37">
        <w:trPr>
          <w:jc w:val="center"/>
        </w:trPr>
        <w:tc>
          <w:tcPr>
            <w:tcW w:w="10206" w:type="dxa"/>
            <w:gridSpan w:val="3"/>
            <w:tcMar>
              <w:left w:w="0" w:type="dxa"/>
              <w:right w:w="0" w:type="dxa"/>
            </w:tcMar>
          </w:tcPr>
          <w:p w14:paraId="3CF21316" w14:textId="77777777" w:rsidR="004D2808" w:rsidRPr="005B4310" w:rsidRDefault="004D2808" w:rsidP="00013EDE">
            <w:pPr>
              <w:tabs>
                <w:tab w:val="right" w:pos="10198"/>
              </w:tabs>
              <w:contextualSpacing/>
            </w:pPr>
            <w:r>
              <w:rPr>
                <w:b/>
                <w:bCs/>
                <w:sz w:val="28"/>
                <w:szCs w:val="28"/>
              </w:rPr>
              <w:t>Order</w:t>
            </w:r>
            <w:r>
              <w:rPr>
                <w:b/>
                <w:bCs/>
                <w:sz w:val="28"/>
                <w:szCs w:val="28"/>
              </w:rPr>
              <w:br/>
            </w:r>
            <w:r>
              <w:rPr>
                <w:color w:val="000000"/>
              </w:rPr>
              <w:br/>
            </w:r>
            <w:r w:rsidRPr="005B4310">
              <w:t>The defendant is to be taken to youth detention accommodation or such other accommodation as nominated by the Secretary of State and held until the next hearing (see hearing details above) when they are to be brought to court.</w:t>
            </w:r>
          </w:p>
          <w:p w14:paraId="2DD309B0" w14:textId="77777777" w:rsidR="004D2808" w:rsidRPr="005B4310" w:rsidRDefault="004D2808" w:rsidP="00013EDE">
            <w:pPr>
              <w:tabs>
                <w:tab w:val="right" w:pos="10198"/>
              </w:tabs>
              <w:contextualSpacing/>
              <w:rPr>
                <w:rFonts w:cs="Arial"/>
              </w:rPr>
            </w:pPr>
          </w:p>
          <w:p w14:paraId="5AB86657" w14:textId="1E411E4A" w:rsidR="00B61C37" w:rsidRPr="00B61C37" w:rsidRDefault="004D2808" w:rsidP="00013EDE">
            <w:pPr>
              <w:rPr>
                <w:rFonts w:cs="Arial"/>
              </w:rPr>
            </w:pPr>
            <w:r w:rsidRPr="005B4310">
              <w:rPr>
                <w:rFonts w:cs="Arial"/>
              </w:rPr>
              <w:t xml:space="preserve">The designated local authority is </w:t>
            </w:r>
            <w:r>
              <w:rPr>
                <w:rFonts w:cs="Arial"/>
              </w:rPr>
              <w:t>&lt;&lt;</w:t>
            </w:r>
            <w:proofErr w:type="spellStart"/>
            <w:r>
              <w:rPr>
                <w:rFonts w:cs="Arial"/>
              </w:rPr>
              <w:t>dp.value</w:t>
            </w:r>
            <w:proofErr w:type="spellEnd"/>
            <w:r>
              <w:rPr>
                <w:rFonts w:cs="Arial"/>
              </w:rPr>
              <w:t>(‘</w:t>
            </w:r>
            <w:proofErr w:type="spellStart"/>
            <w:r w:rsidRPr="00C53163">
              <w:rPr>
                <w:rFonts w:cs="Arial"/>
              </w:rPr>
              <w:t>designated</w:t>
            </w:r>
            <w:r>
              <w:rPr>
                <w:rFonts w:cs="Arial"/>
              </w:rPr>
              <w:t>L</w:t>
            </w:r>
            <w:r w:rsidRPr="00C53163">
              <w:rPr>
                <w:rFonts w:cs="Arial"/>
              </w:rPr>
              <w:t>ocal</w:t>
            </w:r>
            <w:r>
              <w:rPr>
                <w:rFonts w:cs="Arial"/>
              </w:rPr>
              <w:t>A</w:t>
            </w:r>
            <w:r w:rsidRPr="00C53163">
              <w:rPr>
                <w:rFonts w:cs="Arial"/>
              </w:rPr>
              <w:t>uthorit</w:t>
            </w:r>
            <w:r>
              <w:rPr>
                <w:rFonts w:cs="Arial"/>
              </w:rPr>
              <w:t>y</w:t>
            </w:r>
            <w:proofErr w:type="spellEnd"/>
            <w:r>
              <w:rPr>
                <w:rFonts w:cs="Arial"/>
              </w:rPr>
              <w:t>’)&gt;&gt;</w:t>
            </w:r>
          </w:p>
        </w:tc>
      </w:tr>
      <w:tr w:rsidR="00BB4AE1" w14:paraId="4FF9BA68" w14:textId="77777777" w:rsidTr="00C01EC5">
        <w:trPr>
          <w:cantSplit/>
          <w:trHeight w:hRule="exact" w:val="170"/>
          <w:jc w:val="center"/>
        </w:trPr>
        <w:tc>
          <w:tcPr>
            <w:tcW w:w="10206" w:type="dxa"/>
            <w:gridSpan w:val="3"/>
            <w:tcMar>
              <w:left w:w="0" w:type="dxa"/>
            </w:tcMar>
          </w:tcPr>
          <w:p w14:paraId="46308F64" w14:textId="77777777" w:rsidR="00BB4AE1" w:rsidRPr="00F214E4" w:rsidRDefault="00BB4AE1" w:rsidP="00422E9D">
            <w:pPr>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6"/>
                <w:szCs w:val="16"/>
              </w:rPr>
            </w:pPr>
          </w:p>
        </w:tc>
      </w:tr>
      <w:tr w:rsidR="00BB4AE1" w14:paraId="53EF097E" w14:textId="77777777" w:rsidTr="00C01EC5">
        <w:trPr>
          <w:cantSplit/>
          <w:trHeight w:hRule="exact" w:val="227"/>
          <w:jc w:val="center"/>
        </w:trPr>
        <w:tc>
          <w:tcPr>
            <w:tcW w:w="10206" w:type="dxa"/>
            <w:gridSpan w:val="3"/>
            <w:tcBorders>
              <w:bottom w:val="single" w:sz="8" w:space="0" w:color="AEAAAA" w:themeColor="background2" w:themeShade="BF"/>
            </w:tcBorders>
            <w:tcMar>
              <w:left w:w="0" w:type="dxa"/>
            </w:tcMar>
          </w:tcPr>
          <w:p w14:paraId="1C5DC22D" w14:textId="77777777" w:rsidR="00BB4AE1" w:rsidRDefault="00BB4AE1" w:rsidP="00422E9D">
            <w:pPr>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tc>
      </w:tr>
      <w:tr w:rsidR="00422E9D" w14:paraId="1A1D8AFB" w14:textId="77777777" w:rsidTr="00BB4AE1">
        <w:trPr>
          <w:cantSplit/>
          <w:jc w:val="center"/>
        </w:trPr>
        <w:tc>
          <w:tcPr>
            <w:tcW w:w="10206" w:type="dxa"/>
            <w:gridSpan w:val="3"/>
            <w:tcBorders>
              <w:top w:val="single" w:sz="8" w:space="0" w:color="AEAAAA" w:themeColor="background2" w:themeShade="BF"/>
            </w:tcBorders>
            <w:tcMar>
              <w:left w:w="0" w:type="dxa"/>
            </w:tcMar>
          </w:tcPr>
          <w:p w14:paraId="4E5E7E3B" w14:textId="5B4BF6B4" w:rsidR="00422E9D" w:rsidRDefault="00422E9D" w:rsidP="00422E9D">
            <w:pPr>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sz w:val="28"/>
                <w:szCs w:val="28"/>
              </w:rPr>
            </w:pPr>
            <w:r>
              <w:rPr>
                <w:rFonts w:cs="Arial"/>
              </w:rPr>
              <w:t>&lt;&lt;</w:t>
            </w:r>
            <w:proofErr w:type="spellStart"/>
            <w:r>
              <w:rPr>
                <w:rFonts w:cs="Arial"/>
              </w:rPr>
              <w:t>rr_cases</w:t>
            </w:r>
            <w:proofErr w:type="spellEnd"/>
            <w:r>
              <w:rPr>
                <w:rFonts w:cs="Arial"/>
              </w:rPr>
              <w:t>&gt;&gt;</w:t>
            </w:r>
          </w:p>
        </w:tc>
      </w:tr>
      <w:tr w:rsidR="00422E9D" w14:paraId="4EF26608" w14:textId="77777777" w:rsidTr="006C15EB">
        <w:trPr>
          <w:cantSplit/>
          <w:jc w:val="center"/>
        </w:trPr>
        <w:tc>
          <w:tcPr>
            <w:tcW w:w="10206" w:type="dxa"/>
            <w:gridSpan w:val="3"/>
            <w:tcMar>
              <w:left w:w="0" w:type="dxa"/>
            </w:tcMar>
          </w:tcPr>
          <w:p w14:paraId="16301DC2" w14:textId="2E1803F1" w:rsidR="00422E9D" w:rsidRPr="008A40A2" w:rsidRDefault="00422E9D" w:rsidP="00422E9D">
            <w:pPr>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sz w:val="28"/>
                <w:szCs w:val="28"/>
              </w:rPr>
            </w:pPr>
            <w:r>
              <w:rPr>
                <w:b/>
                <w:bCs/>
                <w:color w:val="000000"/>
                <w:sz w:val="28"/>
                <w:szCs w:val="28"/>
              </w:rPr>
              <w:br/>
              <w:t xml:space="preserve">Case reference: </w:t>
            </w:r>
            <w:r w:rsidRPr="00F34DE5">
              <w:rPr>
                <w:rFonts w:cs="Arial"/>
                <w:sz w:val="28"/>
                <w:szCs w:val="28"/>
              </w:rPr>
              <w:t>&lt;&lt;reference</w:t>
            </w:r>
            <w:r>
              <w:rPr>
                <w:rFonts w:cs="Arial"/>
                <w:sz w:val="28"/>
                <w:szCs w:val="28"/>
              </w:rPr>
              <w:t>&gt;&gt;</w:t>
            </w:r>
            <w:r w:rsidRPr="00125718">
              <w:rPr>
                <w:rFonts w:cs="Arial"/>
              </w:rPr>
              <w:t>&lt;&lt;cs_{</w:t>
            </w:r>
            <w:proofErr w:type="spellStart"/>
            <w:r w:rsidRPr="00125718">
              <w:rPr>
                <w:rFonts w:cs="Arial"/>
              </w:rPr>
              <w:t>caseMarkers.length</w:t>
            </w:r>
            <w:proofErr w:type="spellEnd"/>
            <w:r>
              <w:rPr>
                <w:rFonts w:cs="Arial"/>
              </w:rPr>
              <w:t>&lt;</w:t>
            </w:r>
            <w:r w:rsidRPr="00125718">
              <w:rPr>
                <w:rFonts w:cs="Arial"/>
              </w:rPr>
              <w:t>=0}&gt;&gt;</w:t>
            </w:r>
            <w:r>
              <w:rPr>
                <w:rFonts w:cs="Arial"/>
              </w:rPr>
              <w:br/>
            </w:r>
            <w:r w:rsidRPr="00125718">
              <w:rPr>
                <w:rFonts w:cs="Arial"/>
              </w:rPr>
              <w:t>&lt;&lt;es_&gt;&gt;</w:t>
            </w:r>
          </w:p>
        </w:tc>
      </w:tr>
      <w:tr w:rsidR="00422E9D" w14:paraId="0F483331" w14:textId="77777777" w:rsidTr="006C15EB">
        <w:trPr>
          <w:cantSplit/>
          <w:jc w:val="center"/>
        </w:trPr>
        <w:tc>
          <w:tcPr>
            <w:tcW w:w="10206" w:type="dxa"/>
            <w:gridSpan w:val="3"/>
            <w:tcMar>
              <w:left w:w="0" w:type="dxa"/>
            </w:tcMar>
          </w:tcPr>
          <w:p w14:paraId="26FE9288" w14:textId="3E9B3E78" w:rsidR="00422E9D" w:rsidRDefault="00422E9D" w:rsidP="00422E9D">
            <w:pPr>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sz w:val="28"/>
                <w:szCs w:val="28"/>
              </w:rPr>
            </w:pPr>
            <w:r w:rsidRPr="00642337">
              <w:rPr>
                <w:rFonts w:cs="Arial"/>
              </w:rPr>
              <w:t>&lt;&lt;</w:t>
            </w:r>
            <w:proofErr w:type="spellStart"/>
            <w:r w:rsidRPr="00642337">
              <w:rPr>
                <w:rFonts w:cs="Arial"/>
              </w:rPr>
              <w:t>cr</w:t>
            </w:r>
            <w:proofErr w:type="spellEnd"/>
            <w:proofErr w:type="gramStart"/>
            <w:r w:rsidRPr="00642337">
              <w:rPr>
                <w:rFonts w:cs="Arial"/>
              </w:rPr>
              <w:t>_{</w:t>
            </w:r>
            <w:proofErr w:type="spellStart"/>
            <w:proofErr w:type="gramEnd"/>
            <w:r w:rsidRPr="00642337">
              <w:rPr>
                <w:rFonts w:cs="Arial"/>
              </w:rPr>
              <w:t>caseMarkers.length</w:t>
            </w:r>
            <w:proofErr w:type="spellEnd"/>
            <w:r w:rsidRPr="00642337">
              <w:rPr>
                <w:rFonts w:cs="Arial"/>
              </w:rPr>
              <w:t>&gt;0}&gt;&gt;</w:t>
            </w:r>
          </w:p>
        </w:tc>
      </w:tr>
      <w:tr w:rsidR="00422E9D" w14:paraId="6126080E" w14:textId="77777777" w:rsidTr="006C15EB">
        <w:trPr>
          <w:cantSplit/>
          <w:jc w:val="center"/>
        </w:trPr>
        <w:tc>
          <w:tcPr>
            <w:tcW w:w="10206" w:type="dxa"/>
            <w:gridSpan w:val="3"/>
            <w:tcMar>
              <w:left w:w="0" w:type="dxa"/>
            </w:tcMar>
          </w:tcPr>
          <w:p w14:paraId="48C016DC" w14:textId="77777777" w:rsidR="00422E9D" w:rsidRDefault="00422E9D" w:rsidP="00422E9D">
            <w:pPr>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sidRPr="004C54F1">
              <w:rPr>
                <w:rFonts w:cs="Arial"/>
                <w:b/>
                <w:bCs/>
              </w:rPr>
              <w:t>Case marker(s):</w:t>
            </w:r>
            <w:r w:rsidRPr="001968EC">
              <w:rPr>
                <w:rFonts w:cs="Arial"/>
              </w:rPr>
              <w:t xml:space="preserve"> &lt;&lt;</w:t>
            </w:r>
            <w:proofErr w:type="spellStart"/>
            <w:r w:rsidRPr="001968EC">
              <w:rPr>
                <w:rFonts w:cs="Arial"/>
              </w:rPr>
              <w:t>rs_caseMarkers</w:t>
            </w:r>
            <w:proofErr w:type="spellEnd"/>
            <w:r w:rsidRPr="001968EC">
              <w:rPr>
                <w:rFonts w:cs="Arial"/>
              </w:rPr>
              <w:t>&gt;&gt;&lt;&lt;$this&gt;&gt;&lt;&lt;cs_{$</w:t>
            </w:r>
            <w:proofErr w:type="spellStart"/>
            <w:r w:rsidRPr="001968EC">
              <w:rPr>
                <w:rFonts w:cs="Arial"/>
              </w:rPr>
              <w:t>idx</w:t>
            </w:r>
            <w:proofErr w:type="spellEnd"/>
            <w:r w:rsidRPr="001968EC">
              <w:rPr>
                <w:rFonts w:cs="Arial"/>
              </w:rPr>
              <w:t>&lt;($</w:t>
            </w:r>
            <w:proofErr w:type="gramStart"/>
            <w:r w:rsidRPr="001968EC">
              <w:rPr>
                <w:rFonts w:cs="Arial"/>
              </w:rPr>
              <w:t>size-1</w:t>
            </w:r>
            <w:proofErr w:type="gramEnd"/>
            <w:r w:rsidRPr="001968EC">
              <w:rPr>
                <w:rFonts w:cs="Arial"/>
              </w:rPr>
              <w:t>)}&gt;&gt;, &lt;&lt;es_&gt;&gt;&lt;&lt;es_&gt;&gt;</w:t>
            </w:r>
          </w:p>
          <w:p w14:paraId="1EA5FEA0" w14:textId="13A6AC8E" w:rsidR="00422E9D" w:rsidRDefault="00422E9D" w:rsidP="00422E9D">
            <w:pPr>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sz w:val="28"/>
                <w:szCs w:val="28"/>
              </w:rPr>
            </w:pPr>
          </w:p>
        </w:tc>
      </w:tr>
      <w:tr w:rsidR="00422E9D" w14:paraId="4CB158F4" w14:textId="77777777" w:rsidTr="006C15EB">
        <w:trPr>
          <w:cantSplit/>
          <w:jc w:val="center"/>
        </w:trPr>
        <w:tc>
          <w:tcPr>
            <w:tcW w:w="10206" w:type="dxa"/>
            <w:gridSpan w:val="3"/>
            <w:tcMar>
              <w:left w:w="0" w:type="dxa"/>
            </w:tcMar>
          </w:tcPr>
          <w:p w14:paraId="141A36B4" w14:textId="1D01B523" w:rsidR="00422E9D" w:rsidRPr="00F56827" w:rsidRDefault="00422E9D" w:rsidP="00422E9D">
            <w:pPr>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F56827">
              <w:rPr>
                <w:color w:val="000000"/>
              </w:rPr>
              <w:t>&lt;&lt;er_&gt;&gt;</w:t>
            </w:r>
          </w:p>
        </w:tc>
      </w:tr>
      <w:tr w:rsidR="00422E9D" w14:paraId="6A174417" w14:textId="77777777" w:rsidTr="006C15EB">
        <w:trPr>
          <w:cantSplit/>
          <w:jc w:val="center"/>
        </w:trPr>
        <w:tc>
          <w:tcPr>
            <w:tcW w:w="10206" w:type="dxa"/>
            <w:gridSpan w:val="3"/>
            <w:tcMar>
              <w:left w:w="0" w:type="dxa"/>
            </w:tcMar>
          </w:tcPr>
          <w:p w14:paraId="5B446659" w14:textId="72FE2492" w:rsidR="00422E9D" w:rsidRPr="00F56827" w:rsidRDefault="00422E9D" w:rsidP="00422E9D">
            <w:pPr>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4C7139">
              <w:rPr>
                <w:rFonts w:cs="Arial"/>
              </w:rPr>
              <w:t>&lt;&lt;</w:t>
            </w:r>
            <w:proofErr w:type="spellStart"/>
            <w:r w:rsidRPr="004C7139">
              <w:rPr>
                <w:rFonts w:cs="Arial"/>
              </w:rPr>
              <w:t>rr_defendantCaseOffences</w:t>
            </w:r>
            <w:proofErr w:type="spellEnd"/>
            <w:r w:rsidRPr="004C7139">
              <w:rPr>
                <w:rFonts w:cs="Arial"/>
              </w:rPr>
              <w:t>&gt;&gt;</w:t>
            </w:r>
          </w:p>
        </w:tc>
      </w:tr>
      <w:tr w:rsidR="00422E9D" w14:paraId="3914E820" w14:textId="77777777" w:rsidTr="006C15EB">
        <w:trPr>
          <w:cantSplit/>
          <w:jc w:val="center"/>
        </w:trPr>
        <w:tc>
          <w:tcPr>
            <w:tcW w:w="10206" w:type="dxa"/>
            <w:gridSpan w:val="3"/>
            <w:tcMar>
              <w:left w:w="0" w:type="dxa"/>
            </w:tcMar>
          </w:tcPr>
          <w:p w14:paraId="05DE37F2" w14:textId="47CA2294" w:rsidR="00422E9D" w:rsidRPr="00F56827" w:rsidRDefault="00422E9D" w:rsidP="00422E9D">
            <w:pPr>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4C7139">
              <w:rPr>
                <w:rFonts w:cs="Arial"/>
              </w:rPr>
              <w:t>&lt;&lt;</w:t>
            </w:r>
            <w:proofErr w:type="spellStart"/>
            <w:r w:rsidRPr="004C7139">
              <w:rPr>
                <w:rFonts w:cs="Arial"/>
              </w:rPr>
              <w:t>cr</w:t>
            </w:r>
            <w:proofErr w:type="spellEnd"/>
            <w:r w:rsidRPr="004C7139">
              <w:rPr>
                <w:rFonts w:cs="Arial"/>
              </w:rPr>
              <w:t>_{$</w:t>
            </w:r>
            <w:proofErr w:type="spellStart"/>
            <w:proofErr w:type="gramStart"/>
            <w:r w:rsidRPr="004C7139">
              <w:rPr>
                <w:rFonts w:cs="Arial"/>
              </w:rPr>
              <w:t>parent.isApplication</w:t>
            </w:r>
            <w:proofErr w:type="spellEnd"/>
            <w:proofErr w:type="gramEnd"/>
            <w:r w:rsidRPr="004C7139">
              <w:rPr>
                <w:rFonts w:cs="Arial"/>
              </w:rPr>
              <w:t>}&gt;&gt;</w:t>
            </w:r>
          </w:p>
        </w:tc>
      </w:tr>
      <w:tr w:rsidR="00422E9D" w14:paraId="05892BC7" w14:textId="77777777" w:rsidTr="006C15EB">
        <w:trPr>
          <w:cantSplit/>
          <w:jc w:val="center"/>
        </w:trPr>
        <w:tc>
          <w:tcPr>
            <w:tcW w:w="10206" w:type="dxa"/>
            <w:gridSpan w:val="3"/>
            <w:tcMar>
              <w:left w:w="0" w:type="dxa"/>
            </w:tcMar>
          </w:tcPr>
          <w:p w14:paraId="6728065E" w14:textId="3A5F9F91" w:rsidR="00422E9D" w:rsidRPr="00F56827" w:rsidRDefault="00422E9D" w:rsidP="00422E9D">
            <w:pPr>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4C7139">
              <w:rPr>
                <w:rFonts w:cs="Arial"/>
                <w:b/>
                <w:bCs/>
              </w:rPr>
              <w:t>&lt;&lt;title&gt;&gt;</w:t>
            </w:r>
          </w:p>
        </w:tc>
      </w:tr>
      <w:tr w:rsidR="00422E9D" w14:paraId="03A91EEE" w14:textId="77777777" w:rsidTr="006C15EB">
        <w:trPr>
          <w:cantSplit/>
          <w:jc w:val="center"/>
        </w:trPr>
        <w:tc>
          <w:tcPr>
            <w:tcW w:w="10206" w:type="dxa"/>
            <w:gridSpan w:val="3"/>
            <w:tcMar>
              <w:left w:w="0" w:type="dxa"/>
            </w:tcMar>
          </w:tcPr>
          <w:p w14:paraId="7CFFFD66" w14:textId="2E9BCA1C" w:rsidR="00422E9D" w:rsidRPr="00F56827" w:rsidRDefault="00422E9D" w:rsidP="00422E9D">
            <w:pPr>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sidRPr="004C7139">
              <w:rPr>
                <w:rFonts w:cs="Arial"/>
              </w:rPr>
              <w:t>&lt;&lt;er_&gt;&gt;</w:t>
            </w:r>
          </w:p>
        </w:tc>
      </w:tr>
      <w:tr w:rsidR="00422E9D" w14:paraId="40FECDC8" w14:textId="77777777" w:rsidTr="006C15EB">
        <w:trPr>
          <w:cantSplit/>
          <w:jc w:val="center"/>
        </w:trPr>
        <w:tc>
          <w:tcPr>
            <w:tcW w:w="10206" w:type="dxa"/>
            <w:gridSpan w:val="3"/>
            <w:tcMar>
              <w:left w:w="0" w:type="dxa"/>
            </w:tcMar>
          </w:tcPr>
          <w:p w14:paraId="6F4F7CCB" w14:textId="1E320F21" w:rsidR="00422E9D" w:rsidRPr="004C7139" w:rsidRDefault="00422E9D" w:rsidP="00422E9D">
            <w:pPr>
              <w:tabs>
                <w:tab w:val="right" w:pos="10198"/>
              </w:tabs>
              <w:contextualSpacing/>
              <w:rPr>
                <w:rFonts w:cs="Arial"/>
              </w:rPr>
            </w:pPr>
            <w:r w:rsidRPr="004C7139">
              <w:rPr>
                <w:rFonts w:cs="Arial"/>
              </w:rPr>
              <w:t>&lt;&lt;wording&gt;&gt;</w:t>
            </w:r>
          </w:p>
          <w:p w14:paraId="57736CA2" w14:textId="5749E85A" w:rsidR="00422E9D" w:rsidRPr="004C7139" w:rsidRDefault="00422E9D" w:rsidP="00422E9D">
            <w:pPr>
              <w:tabs>
                <w:tab w:val="right" w:pos="10198"/>
              </w:tabs>
              <w:contextualSpacing/>
              <w:rPr>
                <w:rFonts w:cs="Arial"/>
              </w:rPr>
            </w:pPr>
            <w:r w:rsidRPr="004C7139">
              <w:rPr>
                <w:rFonts w:cs="Arial"/>
              </w:rPr>
              <w:t>&lt;&lt;cs_</w:t>
            </w:r>
            <w:proofErr w:type="gramStart"/>
            <w:r w:rsidRPr="004C7139">
              <w:rPr>
                <w:rFonts w:cs="Arial"/>
              </w:rPr>
              <w:t>{</w:t>
            </w:r>
            <w:r w:rsidR="00180C11">
              <w:rPr>
                <w:rFonts w:cs="Arial"/>
              </w:rPr>
              <w:t>!(</w:t>
            </w:r>
            <w:proofErr w:type="gramEnd"/>
            <w:r w:rsidR="00180C11" w:rsidRPr="004C7139">
              <w:rPr>
                <w:rFonts w:cs="Arial"/>
              </w:rPr>
              <w:t>$parent.isApplication</w:t>
            </w:r>
            <w:r w:rsidR="00180C11">
              <w:rPr>
                <w:rFonts w:cs="Arial"/>
              </w:rPr>
              <w:t>)&amp;&amp;</w:t>
            </w:r>
            <w:r w:rsidRPr="004C7139">
              <w:rPr>
                <w:rFonts w:cs="Arial"/>
              </w:rPr>
              <w:t>(convictionStatus!=’’)&amp;&amp;(convictionStatus!=null)}&gt;&gt;</w:t>
            </w:r>
          </w:p>
          <w:p w14:paraId="021B6A7B" w14:textId="77777777" w:rsidR="00422E9D" w:rsidRPr="004C7139" w:rsidRDefault="00422E9D" w:rsidP="00422E9D">
            <w:pPr>
              <w:tabs>
                <w:tab w:val="right" w:pos="10198"/>
              </w:tabs>
              <w:spacing w:line="100" w:lineRule="exact"/>
              <w:contextualSpacing/>
              <w:rPr>
                <w:rFonts w:cs="Arial"/>
              </w:rPr>
            </w:pPr>
          </w:p>
          <w:p w14:paraId="70D0AC2D" w14:textId="77777777" w:rsidR="00422E9D" w:rsidRPr="004C7139" w:rsidRDefault="00422E9D" w:rsidP="00422E9D">
            <w:pPr>
              <w:tabs>
                <w:tab w:val="right" w:pos="10198"/>
              </w:tabs>
              <w:contextualSpacing/>
              <w:rPr>
                <w:rFonts w:cs="Arial"/>
              </w:rPr>
            </w:pPr>
            <w:r w:rsidRPr="004C7139">
              <w:rPr>
                <w:rFonts w:cs="Arial"/>
                <w:b/>
                <w:bCs/>
              </w:rPr>
              <w:t xml:space="preserve">Conviction status: </w:t>
            </w:r>
            <w:r w:rsidRPr="004C7139">
              <w:rPr>
                <w:rFonts w:cs="Arial"/>
              </w:rPr>
              <w:t>&lt;&lt;cs_{equalsIgnoreCase(‘Convicted</w:t>
            </w:r>
            <w:proofErr w:type="gramStart"/>
            <w:r w:rsidRPr="004C7139">
              <w:rPr>
                <w:rFonts w:cs="Arial"/>
              </w:rPr>
              <w:t>’,convictionStatus</w:t>
            </w:r>
            <w:proofErr w:type="gramEnd"/>
            <w:r w:rsidRPr="004C7139">
              <w:rPr>
                <w:rFonts w:cs="Arial"/>
              </w:rPr>
              <w:t>)}&gt;&gt;&lt;&lt;convictionStatus&gt;&gt;&lt;&lt;else&gt;&gt;Not Convicted&lt;&lt;es_&gt;&gt;</w:t>
            </w:r>
          </w:p>
          <w:p w14:paraId="47F945FD" w14:textId="24E24222" w:rsidR="00422E9D" w:rsidRPr="00663470" w:rsidRDefault="00422E9D" w:rsidP="00422E9D">
            <w:pPr>
              <w:tabs>
                <w:tab w:val="right" w:pos="10198"/>
              </w:tabs>
              <w:contextualSpacing/>
              <w:rPr>
                <w:rFonts w:cs="Arial"/>
              </w:rPr>
            </w:pPr>
            <w:r w:rsidRPr="004C7139">
              <w:rPr>
                <w:rFonts w:cs="Arial"/>
              </w:rPr>
              <w:t>&lt;&lt;es_&gt;&gt;</w:t>
            </w:r>
          </w:p>
        </w:tc>
      </w:tr>
      <w:tr w:rsidR="00422E9D" w14:paraId="2C5B06A2" w14:textId="77777777" w:rsidTr="006C15EB">
        <w:trPr>
          <w:cantSplit/>
          <w:jc w:val="center"/>
        </w:trPr>
        <w:tc>
          <w:tcPr>
            <w:tcW w:w="10206" w:type="dxa"/>
            <w:gridSpan w:val="3"/>
            <w:tcMar>
              <w:left w:w="0" w:type="dxa"/>
            </w:tcMar>
          </w:tcPr>
          <w:p w14:paraId="26D74ABD" w14:textId="77777777" w:rsidR="00422E9D" w:rsidRPr="004C7139" w:rsidRDefault="00422E9D" w:rsidP="00422E9D">
            <w:pPr>
              <w:tabs>
                <w:tab w:val="right" w:pos="10198"/>
              </w:tabs>
              <w:contextualSpacing/>
            </w:pPr>
          </w:p>
        </w:tc>
      </w:tr>
      <w:tr w:rsidR="00422E9D" w14:paraId="18658901" w14:textId="77777777" w:rsidTr="006C15EB">
        <w:trPr>
          <w:cantSplit/>
          <w:jc w:val="center"/>
        </w:trPr>
        <w:tc>
          <w:tcPr>
            <w:tcW w:w="10206" w:type="dxa"/>
            <w:gridSpan w:val="3"/>
            <w:tcMar>
              <w:left w:w="0" w:type="dxa"/>
            </w:tcMar>
          </w:tcPr>
          <w:p w14:paraId="3A2AD621" w14:textId="77777777" w:rsidR="00422E9D" w:rsidRPr="004C7139" w:rsidRDefault="00422E9D" w:rsidP="00422E9D">
            <w:pPr>
              <w:tabs>
                <w:tab w:val="right" w:pos="10198"/>
              </w:tabs>
              <w:contextualSpacing/>
            </w:pPr>
          </w:p>
        </w:tc>
      </w:tr>
      <w:tr w:rsidR="00422E9D" w14:paraId="4290CCA8" w14:textId="77777777" w:rsidTr="006C15EB">
        <w:trPr>
          <w:cantSplit/>
          <w:jc w:val="center"/>
        </w:trPr>
        <w:tc>
          <w:tcPr>
            <w:tcW w:w="10206" w:type="dxa"/>
            <w:gridSpan w:val="3"/>
            <w:tcBorders>
              <w:bottom w:val="single" w:sz="8" w:space="0" w:color="AEAAAA" w:themeColor="background2" w:themeShade="BF"/>
            </w:tcBorders>
            <w:tcMar>
              <w:left w:w="0" w:type="dxa"/>
            </w:tcMar>
          </w:tcPr>
          <w:p w14:paraId="14B017E1" w14:textId="30CC1BEB" w:rsidR="00422E9D" w:rsidRDefault="00422E9D" w:rsidP="00422E9D">
            <w:pPr>
              <w:tabs>
                <w:tab w:val="right" w:pos="10198"/>
              </w:tabs>
              <w:contextualSpacing/>
            </w:pPr>
            <w:r w:rsidRPr="004C7139">
              <w:rPr>
                <w:rFonts w:cs="Arial"/>
              </w:rPr>
              <w:t>&lt;&lt;</w:t>
            </w:r>
            <w:proofErr w:type="spellStart"/>
            <w:r w:rsidRPr="004C7139">
              <w:rPr>
                <w:rFonts w:cs="Arial"/>
              </w:rPr>
              <w:t>er_defendantCaseOffences</w:t>
            </w:r>
            <w:proofErr w:type="spellEnd"/>
            <w:r w:rsidRPr="004C7139">
              <w:rPr>
                <w:rFonts w:cs="Arial"/>
              </w:rPr>
              <w:t>&gt;&gt;</w:t>
            </w:r>
            <w:r>
              <w:rPr>
                <w:rFonts w:cs="Arial"/>
              </w:rPr>
              <w:t xml:space="preserve"> </w:t>
            </w:r>
          </w:p>
        </w:tc>
      </w:tr>
      <w:tr w:rsidR="00422E9D" w14:paraId="3C8F134F" w14:textId="77777777" w:rsidTr="0026194A">
        <w:trPr>
          <w:cantSplit/>
          <w:jc w:val="center"/>
        </w:trPr>
        <w:tc>
          <w:tcPr>
            <w:tcW w:w="10206" w:type="dxa"/>
            <w:gridSpan w:val="3"/>
            <w:tcMar>
              <w:left w:w="0" w:type="dxa"/>
            </w:tcMar>
          </w:tcPr>
          <w:p w14:paraId="03E9D4A3" w14:textId="7B70DF46" w:rsidR="00422E9D" w:rsidRPr="004C7139" w:rsidRDefault="00422E9D" w:rsidP="00422E9D">
            <w:pPr>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4C7139">
              <w:rPr>
                <w:rFonts w:cs="Arial"/>
              </w:rPr>
              <w:t>&lt;&lt;</w:t>
            </w:r>
            <w:proofErr w:type="spellStart"/>
            <w:r w:rsidRPr="004C7139">
              <w:rPr>
                <w:rFonts w:cs="Arial"/>
              </w:rPr>
              <w:t>er_cases</w:t>
            </w:r>
            <w:proofErr w:type="spellEnd"/>
            <w:r w:rsidRPr="004C7139">
              <w:rPr>
                <w:rFonts w:cs="Arial"/>
              </w:rPr>
              <w:t>&gt;&gt;</w:t>
            </w:r>
          </w:p>
        </w:tc>
      </w:tr>
      <w:tr w:rsidR="00422E9D" w14:paraId="55E23B1B" w14:textId="77777777" w:rsidTr="00140E02">
        <w:trPr>
          <w:trHeight w:val="291"/>
          <w:jc w:val="center"/>
        </w:trPr>
        <w:tc>
          <w:tcPr>
            <w:tcW w:w="10206" w:type="dxa"/>
            <w:gridSpan w:val="3"/>
          </w:tcPr>
          <w:p w14:paraId="13FC6CAF" w14:textId="384B2C04" w:rsidR="00422E9D" w:rsidRPr="00576CB6" w:rsidRDefault="00422E9D" w:rsidP="00422E9D">
            <w:pPr>
              <w:rPr>
                <w:color w:val="C00000"/>
              </w:rPr>
            </w:pPr>
            <w:r>
              <w:rPr>
                <w:rFonts w:cs="Arial"/>
                <w:sz w:val="16"/>
                <w:szCs w:val="16"/>
              </w:rPr>
              <w:t>&lt;&lt;$videoFlag=false&gt;&gt;</w:t>
            </w:r>
            <w:r w:rsidRPr="006E6ADB">
              <w:rPr>
                <w:rFonts w:cs="Arial"/>
                <w:sz w:val="16"/>
                <w:szCs w:val="16"/>
              </w:rPr>
              <w:t>&lt;&lt;</w:t>
            </w:r>
            <w:r>
              <w:rPr>
                <w:rFonts w:cs="Arial"/>
                <w:sz w:val="16"/>
                <w:szCs w:val="16"/>
              </w:rPr>
              <w:t>cs</w:t>
            </w:r>
            <w:r w:rsidRPr="006E6ADB">
              <w:rPr>
                <w:rFonts w:cs="Arial"/>
                <w:sz w:val="16"/>
                <w:szCs w:val="16"/>
              </w:rPr>
              <w:t>_{</w:t>
            </w:r>
            <w:proofErr w:type="gramStart"/>
            <w:r w:rsidRPr="006E6ADB">
              <w:rPr>
                <w:rFonts w:cs="Arial"/>
                <w:sz w:val="16"/>
                <w:szCs w:val="16"/>
              </w:rPr>
              <w:t>dr.resultIdentifierExists</w:t>
            </w:r>
            <w:proofErr w:type="gramEnd"/>
            <w:r w:rsidRPr="006E6ADB">
              <w:rPr>
                <w:rFonts w:cs="Arial"/>
                <w:sz w:val="16"/>
                <w:szCs w:val="16"/>
              </w:rPr>
              <w:t>(‘</w:t>
            </w:r>
            <w:r w:rsidRPr="00325FD9">
              <w:rPr>
                <w:rFonts w:cs="Arial"/>
                <w:sz w:val="16"/>
                <w:szCs w:val="16"/>
              </w:rPr>
              <w:t>23d744a1-d71c-4849-b6a3-b736d71ea438</w:t>
            </w:r>
            <w:r w:rsidRPr="006E6ADB">
              <w:rPr>
                <w:rFonts w:cs="Arial"/>
                <w:sz w:val="16"/>
                <w:szCs w:val="16"/>
              </w:rPr>
              <w:t>’</w:t>
            </w:r>
            <w:r w:rsidRPr="00325FD9">
              <w:rPr>
                <w:rFonts w:cs="Arial"/>
                <w:sz w:val="16"/>
                <w:szCs w:val="16"/>
              </w:rPr>
              <w:t>)}&gt;&gt;</w:t>
            </w:r>
            <w:r>
              <w:rPr>
                <w:rFonts w:cs="Arial"/>
              </w:rPr>
              <w:t xml:space="preserve"> </w:t>
            </w:r>
            <w:r w:rsidRPr="00325FD9">
              <w:rPr>
                <w:rFonts w:cs="Arial"/>
                <w:sz w:val="16"/>
                <w:szCs w:val="16"/>
              </w:rPr>
              <w:t>&lt;&lt;</w:t>
            </w:r>
            <w:r>
              <w:rPr>
                <w:rFonts w:cs="Arial"/>
                <w:sz w:val="16"/>
                <w:szCs w:val="16"/>
              </w:rPr>
              <w:t>c</w:t>
            </w:r>
            <w:r w:rsidRPr="00325FD9">
              <w:rPr>
                <w:rFonts w:cs="Arial"/>
                <w:sz w:val="16"/>
                <w:szCs w:val="16"/>
              </w:rPr>
              <w:t>s_{dp.exists(‘reasons’)}&gt;&gt;</w:t>
            </w:r>
            <w:r>
              <w:rPr>
                <w:rFonts w:cs="Arial"/>
                <w:sz w:val="16"/>
                <w:szCs w:val="16"/>
              </w:rPr>
              <w:t>&lt;&lt;$videoFlag=true&gt;&gt;</w:t>
            </w:r>
            <w:r w:rsidRPr="00325FD9">
              <w:rPr>
                <w:rFonts w:cs="Arial"/>
                <w:sz w:val="16"/>
                <w:szCs w:val="16"/>
              </w:rPr>
              <w:t>&lt;&lt;es_{dp.exists(‘reasons’)}&gt;&gt;</w:t>
            </w:r>
            <w:r w:rsidRPr="006E6ADB">
              <w:rPr>
                <w:rFonts w:cs="Arial"/>
                <w:sz w:val="16"/>
                <w:szCs w:val="16"/>
              </w:rPr>
              <w:t>&lt;&lt;</w:t>
            </w:r>
            <w:r>
              <w:rPr>
                <w:rFonts w:cs="Arial"/>
                <w:sz w:val="16"/>
                <w:szCs w:val="16"/>
              </w:rPr>
              <w:t>e</w:t>
            </w:r>
            <w:r w:rsidRPr="006E6ADB">
              <w:rPr>
                <w:rFonts w:cs="Arial"/>
                <w:sz w:val="16"/>
                <w:szCs w:val="16"/>
              </w:rPr>
              <w:t>s_{dr.resultIdentifierExists(‘</w:t>
            </w:r>
            <w:r w:rsidRPr="00325FD9">
              <w:rPr>
                <w:rFonts w:cs="Arial"/>
                <w:sz w:val="16"/>
                <w:szCs w:val="16"/>
              </w:rPr>
              <w:t>23d744a1-d71c-4849-b6a3-b736d71ea438</w:t>
            </w:r>
            <w:r w:rsidRPr="006E6ADB">
              <w:rPr>
                <w:rFonts w:cs="Arial"/>
                <w:sz w:val="16"/>
                <w:szCs w:val="16"/>
              </w:rPr>
              <w:t>’</w:t>
            </w:r>
            <w:r w:rsidRPr="00325FD9">
              <w:rPr>
                <w:rFonts w:cs="Arial"/>
                <w:sz w:val="16"/>
                <w:szCs w:val="16"/>
              </w:rPr>
              <w:t>)}&gt;&gt;</w:t>
            </w:r>
          </w:p>
        </w:tc>
      </w:tr>
      <w:tr w:rsidR="00422E9D" w14:paraId="2E31CC0C" w14:textId="77777777" w:rsidTr="00140E02">
        <w:trPr>
          <w:trHeight w:hRule="exact" w:val="346"/>
          <w:jc w:val="center"/>
        </w:trPr>
        <w:tc>
          <w:tcPr>
            <w:tcW w:w="10206" w:type="dxa"/>
            <w:gridSpan w:val="3"/>
          </w:tcPr>
          <w:p w14:paraId="3353BACB" w14:textId="1E7E4DD9" w:rsidR="00422E9D" w:rsidRDefault="00422E9D" w:rsidP="00422E9D">
            <w:pPr>
              <w:tabs>
                <w:tab w:val="right" w:pos="10198"/>
              </w:tabs>
              <w:spacing w:line="280" w:lineRule="exact"/>
              <w:rPr>
                <w:sz w:val="16"/>
                <w:szCs w:val="16"/>
              </w:rPr>
            </w:pPr>
            <w:r>
              <w:rPr>
                <w:rFonts w:cs="Arial"/>
                <w:sz w:val="16"/>
                <w:szCs w:val="16"/>
              </w:rPr>
              <w:t>&lt;&lt;</w:t>
            </w:r>
            <w:proofErr w:type="spellStart"/>
            <w:r>
              <w:rPr>
                <w:rFonts w:cs="Arial"/>
                <w:sz w:val="16"/>
                <w:szCs w:val="16"/>
              </w:rPr>
              <w:t>cr</w:t>
            </w:r>
            <w:proofErr w:type="spellEnd"/>
            <w:r>
              <w:rPr>
                <w:rFonts w:cs="Arial"/>
                <w:sz w:val="16"/>
                <w:szCs w:val="16"/>
              </w:rPr>
              <w:t>_{$</w:t>
            </w:r>
            <w:proofErr w:type="spellStart"/>
            <w:r>
              <w:rPr>
                <w:rFonts w:cs="Arial"/>
                <w:sz w:val="16"/>
                <w:szCs w:val="16"/>
              </w:rPr>
              <w:t>videoFlag</w:t>
            </w:r>
            <w:proofErr w:type="spellEnd"/>
            <w:r>
              <w:rPr>
                <w:rFonts w:cs="Arial"/>
                <w:sz w:val="16"/>
                <w:szCs w:val="16"/>
              </w:rPr>
              <w:t>==true}&gt;&gt;</w:t>
            </w:r>
          </w:p>
        </w:tc>
      </w:tr>
      <w:tr w:rsidR="00422E9D" w14:paraId="6EB210BA" w14:textId="77777777" w:rsidTr="007E2FC8">
        <w:trPr>
          <w:jc w:val="center"/>
        </w:trPr>
        <w:tc>
          <w:tcPr>
            <w:tcW w:w="10206" w:type="dxa"/>
            <w:gridSpan w:val="3"/>
          </w:tcPr>
          <w:p w14:paraId="63026A3A" w14:textId="3BBA3846" w:rsidR="00422E9D" w:rsidRPr="004863BD" w:rsidRDefault="00422E9D" w:rsidP="00422E9D">
            <w:pPr>
              <w:tabs>
                <w:tab w:val="right" w:pos="10198"/>
              </w:tabs>
              <w:spacing w:line="280" w:lineRule="exact"/>
              <w:rPr>
                <w:rFonts w:cs="Arial"/>
                <w:sz w:val="16"/>
                <w:szCs w:val="16"/>
              </w:rPr>
            </w:pPr>
            <w:r w:rsidRPr="008E7C71">
              <w:rPr>
                <w:rFonts w:cs="Arial"/>
                <w:b/>
                <w:bCs/>
              </w:rPr>
              <w:t>No video link reason:</w:t>
            </w:r>
            <w:r>
              <w:rPr>
                <w:rFonts w:cs="Arial"/>
              </w:rPr>
              <w:t xml:space="preserve"> &lt;&lt;</w:t>
            </w:r>
            <w:proofErr w:type="spellStart"/>
            <w:r>
              <w:rPr>
                <w:rFonts w:cs="Arial"/>
              </w:rPr>
              <w:t>dp.value</w:t>
            </w:r>
            <w:proofErr w:type="spellEnd"/>
            <w:r>
              <w:rPr>
                <w:rFonts w:cs="Arial"/>
              </w:rPr>
              <w:t>(‘reasons’)&gt;&gt;</w:t>
            </w:r>
          </w:p>
        </w:tc>
      </w:tr>
      <w:tr w:rsidR="00422E9D" w14:paraId="2D604444" w14:textId="77777777" w:rsidTr="00140E02">
        <w:trPr>
          <w:trHeight w:hRule="exact" w:val="289"/>
          <w:jc w:val="center"/>
        </w:trPr>
        <w:tc>
          <w:tcPr>
            <w:tcW w:w="10206" w:type="dxa"/>
            <w:gridSpan w:val="3"/>
            <w:tcBorders>
              <w:bottom w:val="single" w:sz="8" w:space="0" w:color="AEAAAA" w:themeColor="background2" w:themeShade="BF"/>
            </w:tcBorders>
          </w:tcPr>
          <w:p w14:paraId="1F0C13CC" w14:textId="77777777" w:rsidR="00422E9D" w:rsidRPr="008E7C71" w:rsidRDefault="00422E9D" w:rsidP="00422E9D">
            <w:pPr>
              <w:tabs>
                <w:tab w:val="right" w:pos="10198"/>
              </w:tabs>
              <w:spacing w:line="280" w:lineRule="exact"/>
              <w:rPr>
                <w:b/>
                <w:bCs/>
              </w:rPr>
            </w:pPr>
          </w:p>
        </w:tc>
      </w:tr>
      <w:tr w:rsidR="00422E9D" w14:paraId="499482FD" w14:textId="77777777" w:rsidTr="00140E02">
        <w:trPr>
          <w:trHeight w:val="291"/>
          <w:jc w:val="center"/>
        </w:trPr>
        <w:tc>
          <w:tcPr>
            <w:tcW w:w="10206" w:type="dxa"/>
            <w:gridSpan w:val="3"/>
            <w:tcBorders>
              <w:top w:val="single" w:sz="8" w:space="0" w:color="AEAAAA" w:themeColor="background2" w:themeShade="BF"/>
            </w:tcBorders>
          </w:tcPr>
          <w:p w14:paraId="53DFBE4D" w14:textId="6C5701A1" w:rsidR="00422E9D" w:rsidRDefault="00422E9D" w:rsidP="00422E9D">
            <w:pPr>
              <w:rPr>
                <w:sz w:val="16"/>
                <w:szCs w:val="16"/>
              </w:rPr>
            </w:pPr>
            <w:r>
              <w:rPr>
                <w:sz w:val="16"/>
                <w:szCs w:val="16"/>
              </w:rPr>
              <w:t>&lt;&lt;er_&gt;&gt;</w:t>
            </w:r>
          </w:p>
        </w:tc>
      </w:tr>
    </w:tbl>
    <w:p w14:paraId="7B841F5D" w14:textId="77777777" w:rsidR="007D27B2" w:rsidRDefault="007D27B2" w:rsidP="0006511A"/>
    <w:sectPr w:rsidR="007D27B2" w:rsidSect="00CA7EF5">
      <w:headerReference w:type="even" r:id="rId7"/>
      <w:headerReference w:type="default" r:id="rId8"/>
      <w:footerReference w:type="even" r:id="rId9"/>
      <w:footerReference w:type="default" r:id="rId10"/>
      <w:headerReference w:type="first" r:id="rId11"/>
      <w:footerReference w:type="first" r:id="rId12"/>
      <w:pgSz w:w="11901" w:h="16817"/>
      <w:pgMar w:top="0" w:right="851" w:bottom="284" w:left="851"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210E4D" w14:textId="77777777" w:rsidR="00CA7EF5" w:rsidRDefault="00CA7EF5" w:rsidP="00CE1AF0">
      <w:pPr>
        <w:spacing w:line="240" w:lineRule="auto"/>
      </w:pPr>
      <w:r>
        <w:separator/>
      </w:r>
    </w:p>
  </w:endnote>
  <w:endnote w:type="continuationSeparator" w:id="0">
    <w:p w14:paraId="33FEB506" w14:textId="77777777" w:rsidR="00CA7EF5" w:rsidRDefault="00CA7EF5" w:rsidP="00CE1A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GDS Transport Website Light">
    <w:altName w:val="Corbel"/>
    <w:panose1 w:val="020B0604020202020204"/>
    <w:charset w:val="01"/>
    <w:family w:val="roman"/>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7C385" w14:textId="77777777" w:rsidR="00723D60" w:rsidRDefault="00723D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5"/>
      <w:gridCol w:w="1701"/>
    </w:tblGrid>
    <w:tr w:rsidR="004B17D0" w:rsidRPr="00794902" w14:paraId="5F96D825" w14:textId="77777777">
      <w:trPr>
        <w:trHeight w:val="576"/>
        <w:jc w:val="center"/>
      </w:trPr>
      <w:tc>
        <w:tcPr>
          <w:tcW w:w="8505" w:type="dxa"/>
          <w:vAlign w:val="bottom"/>
        </w:tcPr>
        <w:p w14:paraId="7B48B237" w14:textId="485E8566" w:rsidR="004B17D0" w:rsidRPr="000D2480" w:rsidRDefault="004B17D0" w:rsidP="00C8717B">
          <w:pPr>
            <w:pStyle w:val="Footer"/>
            <w:spacing w:after="80"/>
            <w:ind w:right="360"/>
            <w:rPr>
              <w:rFonts w:ascii="GDS Transport Website Light" w:hAnsi="GDS Transport Website Light"/>
            </w:rPr>
          </w:pPr>
          <w:r w:rsidRPr="000D2480">
            <w:rPr>
              <w:rFonts w:cs="Arial"/>
            </w:rPr>
            <w:t>&lt;</w:t>
          </w:r>
          <w:r w:rsidR="001334DA">
            <w:rPr>
              <w:rFonts w:cs="Arial"/>
            </w:rPr>
            <w:t>&lt;</w:t>
          </w:r>
          <w:r>
            <w:rPr>
              <w:rFonts w:cs="Arial"/>
            </w:rPr>
            <w:t>defendant</w:t>
          </w:r>
          <w:r w:rsidRPr="000D2480">
            <w:rPr>
              <w:rFonts w:cs="Arial"/>
            </w:rPr>
            <w:t>.name&gt;</w:t>
          </w:r>
          <w:r w:rsidR="001334DA">
            <w:rPr>
              <w:rFonts w:cs="Arial"/>
            </w:rPr>
            <w:t>&gt;</w:t>
          </w:r>
        </w:p>
      </w:tc>
      <w:tc>
        <w:tcPr>
          <w:tcW w:w="1701" w:type="dxa"/>
          <w:vAlign w:val="bottom"/>
        </w:tcPr>
        <w:p w14:paraId="2EE9EF87" w14:textId="77777777" w:rsidR="004B17D0" w:rsidRPr="000D2480" w:rsidRDefault="004B17D0" w:rsidP="00C8717B">
          <w:pPr>
            <w:pStyle w:val="Footer"/>
            <w:spacing w:after="80"/>
            <w:jc w:val="right"/>
            <w:rPr>
              <w:rFonts w:cs="Arial"/>
            </w:rPr>
          </w:pPr>
          <w:r w:rsidRPr="000D2480">
            <w:rPr>
              <w:rFonts w:cs="Arial"/>
            </w:rPr>
            <w:t xml:space="preserve">Page </w:t>
          </w:r>
          <w:r w:rsidRPr="000D2480">
            <w:fldChar w:fldCharType="begin"/>
          </w:r>
          <w:r w:rsidRPr="000D2480">
            <w:rPr>
              <w:rFonts w:cs="Arial"/>
            </w:rPr>
            <w:instrText xml:space="preserve"> PAGE </w:instrText>
          </w:r>
          <w:r w:rsidRPr="000D2480">
            <w:fldChar w:fldCharType="separate"/>
          </w:r>
          <w:r>
            <w:rPr>
              <w:rFonts w:cs="Arial"/>
            </w:rPr>
            <w:t>1</w:t>
          </w:r>
          <w:r w:rsidRPr="000D2480">
            <w:fldChar w:fldCharType="end"/>
          </w:r>
          <w:r w:rsidRPr="000D2480">
            <w:rPr>
              <w:rFonts w:cs="Arial"/>
            </w:rPr>
            <w:t xml:space="preserve"> of </w:t>
          </w:r>
          <w:r w:rsidRPr="000D2480">
            <w:fldChar w:fldCharType="begin"/>
          </w:r>
          <w:r w:rsidRPr="000D2480">
            <w:rPr>
              <w:rFonts w:cs="Arial"/>
            </w:rPr>
            <w:instrText xml:space="preserve"> NUMPAGES </w:instrText>
          </w:r>
          <w:r w:rsidRPr="000D2480">
            <w:fldChar w:fldCharType="separate"/>
          </w:r>
          <w:r>
            <w:rPr>
              <w:rFonts w:cs="Arial"/>
            </w:rPr>
            <w:t>1</w:t>
          </w:r>
          <w:r w:rsidRPr="000D2480">
            <w:fldChar w:fldCharType="end"/>
          </w:r>
        </w:p>
      </w:tc>
    </w:tr>
  </w:tbl>
  <w:p w14:paraId="38EEF5EF" w14:textId="77777777" w:rsidR="004B17D0" w:rsidRDefault="004B17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1031F" w14:textId="77777777" w:rsidR="00723D60" w:rsidRDefault="00723D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5BA45" w14:textId="77777777" w:rsidR="00CA7EF5" w:rsidRDefault="00CA7EF5" w:rsidP="00CE1AF0">
      <w:pPr>
        <w:spacing w:line="240" w:lineRule="auto"/>
      </w:pPr>
      <w:r>
        <w:separator/>
      </w:r>
    </w:p>
  </w:footnote>
  <w:footnote w:type="continuationSeparator" w:id="0">
    <w:p w14:paraId="780CB8EE" w14:textId="77777777" w:rsidR="00CA7EF5" w:rsidRDefault="00CA7EF5" w:rsidP="00CE1A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2FBE1" w14:textId="77777777" w:rsidR="00723D60" w:rsidRDefault="00723D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2"/>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86"/>
      <w:gridCol w:w="8520"/>
    </w:tblGrid>
    <w:tr w:rsidR="004D24BF" w:rsidRPr="00C83ABA" w14:paraId="1043277D" w14:textId="77777777" w:rsidTr="00DB6DA8">
      <w:trPr>
        <w:trHeight w:hRule="exact" w:val="1701"/>
      </w:trPr>
      <w:tc>
        <w:tcPr>
          <w:tcW w:w="3680" w:type="dxa"/>
          <w:tcMar>
            <w:left w:w="0" w:type="dxa"/>
            <w:right w:w="0" w:type="dxa"/>
          </w:tcMar>
        </w:tcPr>
        <w:p w14:paraId="5C610DFA" w14:textId="4F6246F5" w:rsidR="004D24BF" w:rsidRPr="009663FC" w:rsidRDefault="004D24BF" w:rsidP="00C83ABA">
          <w:pPr>
            <w:rPr>
              <w:sz w:val="22"/>
            </w:rPr>
          </w:pPr>
          <w:r w:rsidRPr="009663FC">
            <w:rPr>
              <w:noProof/>
              <w:sz w:val="22"/>
            </w:rPr>
            <w:drawing>
              <wp:inline distT="0" distB="0" distL="0" distR="0" wp14:anchorId="7B4EA951" wp14:editId="13C29080">
                <wp:extent cx="794544" cy="629014"/>
                <wp:effectExtent l="0" t="0" r="571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m-courts.jpg"/>
                        <pic:cNvPicPr/>
                      </pic:nvPicPr>
                      <pic:blipFill>
                        <a:blip r:embed="rId1">
                          <a:extLst>
                            <a:ext uri="{28A0092B-C50C-407E-A947-70E740481C1C}">
                              <a14:useLocalDpi xmlns:a14="http://schemas.microsoft.com/office/drawing/2010/main" val="0"/>
                            </a:ext>
                          </a:extLst>
                        </a:blip>
                        <a:stretch>
                          <a:fillRect/>
                        </a:stretch>
                      </pic:blipFill>
                      <pic:spPr>
                        <a:xfrm>
                          <a:off x="0" y="0"/>
                          <a:ext cx="794544" cy="629014"/>
                        </a:xfrm>
                        <a:prstGeom prst="rect">
                          <a:avLst/>
                        </a:prstGeom>
                      </pic:spPr>
                    </pic:pic>
                  </a:graphicData>
                </a:graphic>
              </wp:inline>
            </w:drawing>
          </w:r>
        </w:p>
      </w:tc>
      <w:tc>
        <w:tcPr>
          <w:tcW w:w="8505" w:type="dxa"/>
        </w:tcPr>
        <w:p w14:paraId="46915676" w14:textId="0CA5199C" w:rsidR="004D24BF" w:rsidRPr="00A00E51" w:rsidRDefault="004D24BF" w:rsidP="00EF6F8A">
          <w:pPr>
            <w:jc w:val="right"/>
            <w:rPr>
              <w:rFonts w:cs="Arial"/>
              <w:w w:val="109"/>
              <w:sz w:val="12"/>
              <w:szCs w:val="12"/>
            </w:rPr>
          </w:pPr>
          <w:r w:rsidRPr="004B21F3">
            <w:rPr>
              <w:rFonts w:cs="Arial"/>
              <w:w w:val="109"/>
              <w:sz w:val="12"/>
              <w:szCs w:val="12"/>
            </w:rPr>
            <w:t>&lt;&lt;cs_{</w:t>
          </w:r>
          <w:proofErr w:type="gramStart"/>
          <w:r>
            <w:rPr>
              <w:rFonts w:cs="Arial"/>
              <w:w w:val="109"/>
              <w:sz w:val="12"/>
              <w:szCs w:val="12"/>
            </w:rPr>
            <w:t>length(</w:t>
          </w:r>
          <w:proofErr w:type="gramEnd"/>
          <w:r w:rsidRPr="004B21F3">
            <w:rPr>
              <w:rFonts w:cs="Arial"/>
              <w:w w:val="109"/>
              <w:sz w:val="12"/>
              <w:szCs w:val="12"/>
            </w:rPr>
            <w:t>orderingCourt.ljaName</w:t>
          </w:r>
          <w:r>
            <w:rPr>
              <w:rFonts w:cs="Arial"/>
              <w:w w:val="109"/>
              <w:sz w:val="12"/>
              <w:szCs w:val="12"/>
            </w:rPr>
            <w:t>)&gt;0</w:t>
          </w:r>
          <w:r w:rsidRPr="004B21F3">
            <w:rPr>
              <w:rFonts w:cs="Arial"/>
              <w:w w:val="109"/>
              <w:sz w:val="12"/>
              <w:szCs w:val="12"/>
            </w:rPr>
            <w:t>}&gt;&gt;</w:t>
          </w:r>
          <w:r w:rsidRPr="00D33FFB">
            <w:rPr>
              <w:rFonts w:cs="Arial"/>
              <w:w w:val="109"/>
              <w:szCs w:val="24"/>
            </w:rPr>
            <w:t>&lt;&lt;</w:t>
          </w:r>
          <w:r w:rsidRPr="00A73C66">
            <w:rPr>
              <w:rFonts w:cs="Arial"/>
              <w:w w:val="109"/>
              <w:sz w:val="12"/>
              <w:szCs w:val="12"/>
            </w:rPr>
            <w:t>orderingCourt.ljaName</w:t>
          </w:r>
          <w:r>
            <w:rPr>
              <w:rFonts w:cs="Arial"/>
              <w:w w:val="109"/>
              <w:szCs w:val="24"/>
            </w:rPr>
            <w:t>&gt;&gt;</w:t>
          </w:r>
          <w:r w:rsidRPr="00E17B46">
            <w:rPr>
              <w:rFonts w:cs="Arial"/>
              <w:w w:val="109"/>
              <w:sz w:val="12"/>
              <w:szCs w:val="12"/>
            </w:rPr>
            <w:t>&lt;&lt;$nl&gt;&gt;</w:t>
          </w:r>
          <w:r w:rsidRPr="004B21F3">
            <w:rPr>
              <w:rFonts w:cs="Arial"/>
              <w:w w:val="109"/>
              <w:sz w:val="12"/>
              <w:szCs w:val="12"/>
            </w:rPr>
            <w:t>&lt;&lt;es_&gt;&gt;&lt;&lt;cs_{</w:t>
          </w:r>
          <w:r>
            <w:rPr>
              <w:rFonts w:cs="Arial"/>
              <w:w w:val="109"/>
              <w:sz w:val="12"/>
              <w:szCs w:val="12"/>
            </w:rPr>
            <w:t>length(</w:t>
          </w:r>
          <w:r w:rsidRPr="004B21F3">
            <w:rPr>
              <w:rFonts w:cs="Arial"/>
              <w:w w:val="109"/>
              <w:sz w:val="12"/>
              <w:szCs w:val="12"/>
            </w:rPr>
            <w:t>orderingCourt.</w:t>
          </w:r>
          <w:r>
            <w:rPr>
              <w:rFonts w:cs="Arial"/>
              <w:w w:val="109"/>
              <w:sz w:val="12"/>
              <w:szCs w:val="12"/>
            </w:rPr>
            <w:t>ljaCode)&gt;0</w:t>
          </w:r>
          <w:r w:rsidRPr="004B21F3">
            <w:rPr>
              <w:rFonts w:cs="Arial"/>
              <w:w w:val="109"/>
              <w:sz w:val="12"/>
              <w:szCs w:val="12"/>
            </w:rPr>
            <w:t>}</w:t>
          </w:r>
          <w:r>
            <w:rPr>
              <w:rFonts w:cs="Arial"/>
              <w:w w:val="109"/>
              <w:sz w:val="12"/>
              <w:szCs w:val="12"/>
            </w:rPr>
            <w:t>&gt;</w:t>
          </w:r>
          <w:r w:rsidRPr="004B21F3">
            <w:rPr>
              <w:rFonts w:cs="Arial"/>
              <w:w w:val="109"/>
              <w:sz w:val="12"/>
              <w:szCs w:val="12"/>
            </w:rPr>
            <w:t>&gt;</w:t>
          </w:r>
          <w:r w:rsidRPr="00D33FFB">
            <w:rPr>
              <w:rFonts w:cs="Arial"/>
              <w:w w:val="109"/>
              <w:szCs w:val="24"/>
            </w:rPr>
            <w:t>Code</w:t>
          </w:r>
          <w:r w:rsidR="009B1540">
            <w:rPr>
              <w:rFonts w:cs="Arial"/>
              <w:w w:val="109"/>
              <w:szCs w:val="24"/>
            </w:rPr>
            <w:t xml:space="preserve"> </w:t>
          </w:r>
          <w:r w:rsidRPr="00D33FFB">
            <w:rPr>
              <w:rFonts w:cs="Arial"/>
              <w:w w:val="109"/>
              <w:szCs w:val="24"/>
            </w:rPr>
            <w:t>&lt;&lt;</w:t>
          </w:r>
          <w:r w:rsidRPr="00A73C66">
            <w:rPr>
              <w:rFonts w:cs="Arial"/>
              <w:w w:val="109"/>
              <w:sz w:val="12"/>
              <w:szCs w:val="12"/>
            </w:rPr>
            <w:t>orderingCourt.ljaCode</w:t>
          </w:r>
          <w:r w:rsidRPr="00D33FFB">
            <w:rPr>
              <w:rFonts w:cs="Arial"/>
              <w:w w:val="109"/>
              <w:szCs w:val="24"/>
            </w:rPr>
            <w:t>&gt;&gt;</w:t>
          </w:r>
          <w:r w:rsidRPr="00E17B46">
            <w:rPr>
              <w:rFonts w:cs="Arial"/>
              <w:w w:val="109"/>
              <w:sz w:val="12"/>
              <w:szCs w:val="12"/>
            </w:rPr>
            <w:t>&lt;&lt;$nl&gt;&gt;</w:t>
          </w:r>
          <w:r w:rsidRPr="004B21F3">
            <w:rPr>
              <w:rFonts w:cs="Arial"/>
              <w:w w:val="109"/>
              <w:sz w:val="12"/>
              <w:szCs w:val="12"/>
            </w:rPr>
            <w:t>&lt;&lt;es_&gt;&gt;&lt;&lt;cs_{</w:t>
          </w:r>
          <w:r>
            <w:rPr>
              <w:rFonts w:cs="Arial"/>
              <w:w w:val="109"/>
              <w:sz w:val="12"/>
              <w:szCs w:val="12"/>
            </w:rPr>
            <w:t>length(</w:t>
          </w:r>
          <w:r w:rsidRPr="004B21F3">
            <w:rPr>
              <w:rFonts w:cs="Arial"/>
              <w:w w:val="109"/>
              <w:sz w:val="12"/>
              <w:szCs w:val="12"/>
            </w:rPr>
            <w:t>orderingCourt.</w:t>
          </w:r>
          <w:r>
            <w:rPr>
              <w:rFonts w:cs="Arial"/>
              <w:w w:val="109"/>
              <w:sz w:val="12"/>
              <w:szCs w:val="12"/>
            </w:rPr>
            <w:t>courtCentreName)&gt;0</w:t>
          </w:r>
          <w:r w:rsidRPr="004B21F3">
            <w:rPr>
              <w:rFonts w:cs="Arial"/>
              <w:w w:val="109"/>
              <w:sz w:val="12"/>
              <w:szCs w:val="12"/>
            </w:rPr>
            <w:t>}</w:t>
          </w:r>
          <w:r>
            <w:rPr>
              <w:rFonts w:cs="Arial"/>
              <w:w w:val="109"/>
              <w:sz w:val="12"/>
              <w:szCs w:val="12"/>
            </w:rPr>
            <w:t>&gt;</w:t>
          </w:r>
          <w:r w:rsidRPr="004B21F3">
            <w:rPr>
              <w:rFonts w:cs="Arial"/>
              <w:w w:val="109"/>
              <w:sz w:val="12"/>
              <w:szCs w:val="12"/>
            </w:rPr>
            <w:t>&gt;</w:t>
          </w:r>
          <w:r w:rsidRPr="00D33FFB">
            <w:rPr>
              <w:rFonts w:cs="Arial"/>
              <w:szCs w:val="24"/>
            </w:rPr>
            <w:t>Sitting</w:t>
          </w:r>
          <w:r w:rsidR="00871F7C">
            <w:rPr>
              <w:rFonts w:cs="Arial"/>
              <w:szCs w:val="24"/>
            </w:rPr>
            <w:t xml:space="preserve"> </w:t>
          </w:r>
          <w:r w:rsidRPr="00D33FFB">
            <w:rPr>
              <w:rFonts w:cs="Arial"/>
              <w:szCs w:val="24"/>
            </w:rPr>
            <w:t>at</w:t>
          </w:r>
          <w:r w:rsidR="00871F7C">
            <w:rPr>
              <w:rFonts w:cs="Arial"/>
              <w:szCs w:val="24"/>
            </w:rPr>
            <w:t xml:space="preserve"> </w:t>
          </w:r>
          <w:r w:rsidRPr="00D33FFB">
            <w:rPr>
              <w:rFonts w:cs="Arial"/>
              <w:szCs w:val="24"/>
            </w:rPr>
            <w:t>&lt;&lt;</w:t>
          </w:r>
          <w:proofErr w:type="spellStart"/>
          <w:r w:rsidRPr="00A73C66">
            <w:rPr>
              <w:rFonts w:cs="Arial"/>
              <w:sz w:val="12"/>
              <w:szCs w:val="12"/>
            </w:rPr>
            <w:t>orderingCourt.courtCentreName</w:t>
          </w:r>
          <w:proofErr w:type="spellEnd"/>
          <w:r w:rsidRPr="00D33FFB">
            <w:rPr>
              <w:rFonts w:cs="Arial"/>
              <w:szCs w:val="24"/>
            </w:rPr>
            <w:t>&gt;</w:t>
          </w:r>
          <w:r>
            <w:rPr>
              <w:rFonts w:cs="Arial"/>
              <w:szCs w:val="24"/>
            </w:rPr>
            <w:t>&gt;</w:t>
          </w:r>
          <w:r w:rsidRPr="009F4C43">
            <w:rPr>
              <w:rFonts w:cs="Arial"/>
              <w:sz w:val="12"/>
              <w:szCs w:val="12"/>
            </w:rPr>
            <w:t>&lt;&lt;es_&gt;&gt;</w:t>
          </w:r>
        </w:p>
        <w:p w14:paraId="6C764508" w14:textId="46CFAFDB" w:rsidR="004D24BF" w:rsidRPr="00D9361B" w:rsidRDefault="004D24BF" w:rsidP="00D9361B">
          <w:pPr>
            <w:jc w:val="right"/>
            <w:rPr>
              <w:sz w:val="12"/>
              <w:szCs w:val="12"/>
            </w:rPr>
          </w:pPr>
        </w:p>
      </w:tc>
    </w:tr>
  </w:tbl>
  <w:p w14:paraId="13A59472" w14:textId="150DD99E" w:rsidR="00CE1AF0" w:rsidRPr="00AE041A" w:rsidRDefault="00CE1AF0" w:rsidP="00974E41">
    <w:pPr>
      <w:pStyle w:val="Header"/>
      <w:spacing w:after="80"/>
      <w:rPr>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E35EA" w14:textId="77777777" w:rsidR="00723D60" w:rsidRDefault="00723D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51080"/>
    <w:multiLevelType w:val="hybridMultilevel"/>
    <w:tmpl w:val="764EF942"/>
    <w:lvl w:ilvl="0" w:tplc="E848BD62">
      <w:start w:val="1"/>
      <w:numFmt w:val="bullet"/>
      <w:lvlText w:val=""/>
      <w:lvlJc w:val="left"/>
      <w:pPr>
        <w:ind w:left="1080" w:hanging="360"/>
      </w:pPr>
      <w:rPr>
        <w:rFonts w:ascii="Symbol" w:hAnsi="Symbol"/>
      </w:rPr>
    </w:lvl>
    <w:lvl w:ilvl="1" w:tplc="E04EC572">
      <w:start w:val="1"/>
      <w:numFmt w:val="bullet"/>
      <w:lvlText w:val=""/>
      <w:lvlJc w:val="left"/>
      <w:pPr>
        <w:ind w:left="1080" w:hanging="360"/>
      </w:pPr>
      <w:rPr>
        <w:rFonts w:ascii="Symbol" w:hAnsi="Symbol"/>
      </w:rPr>
    </w:lvl>
    <w:lvl w:ilvl="2" w:tplc="3B3AAAB4">
      <w:start w:val="1"/>
      <w:numFmt w:val="bullet"/>
      <w:lvlText w:val=""/>
      <w:lvlJc w:val="left"/>
      <w:pPr>
        <w:ind w:left="1080" w:hanging="360"/>
      </w:pPr>
      <w:rPr>
        <w:rFonts w:ascii="Symbol" w:hAnsi="Symbol"/>
      </w:rPr>
    </w:lvl>
    <w:lvl w:ilvl="3" w:tplc="624421EA">
      <w:start w:val="1"/>
      <w:numFmt w:val="bullet"/>
      <w:lvlText w:val=""/>
      <w:lvlJc w:val="left"/>
      <w:pPr>
        <w:ind w:left="1080" w:hanging="360"/>
      </w:pPr>
      <w:rPr>
        <w:rFonts w:ascii="Symbol" w:hAnsi="Symbol"/>
      </w:rPr>
    </w:lvl>
    <w:lvl w:ilvl="4" w:tplc="8748419E">
      <w:start w:val="1"/>
      <w:numFmt w:val="bullet"/>
      <w:lvlText w:val=""/>
      <w:lvlJc w:val="left"/>
      <w:pPr>
        <w:ind w:left="1080" w:hanging="360"/>
      </w:pPr>
      <w:rPr>
        <w:rFonts w:ascii="Symbol" w:hAnsi="Symbol"/>
      </w:rPr>
    </w:lvl>
    <w:lvl w:ilvl="5" w:tplc="BC824354">
      <w:start w:val="1"/>
      <w:numFmt w:val="bullet"/>
      <w:lvlText w:val=""/>
      <w:lvlJc w:val="left"/>
      <w:pPr>
        <w:ind w:left="1080" w:hanging="360"/>
      </w:pPr>
      <w:rPr>
        <w:rFonts w:ascii="Symbol" w:hAnsi="Symbol"/>
      </w:rPr>
    </w:lvl>
    <w:lvl w:ilvl="6" w:tplc="6A0CD00E">
      <w:start w:val="1"/>
      <w:numFmt w:val="bullet"/>
      <w:lvlText w:val=""/>
      <w:lvlJc w:val="left"/>
      <w:pPr>
        <w:ind w:left="1080" w:hanging="360"/>
      </w:pPr>
      <w:rPr>
        <w:rFonts w:ascii="Symbol" w:hAnsi="Symbol"/>
      </w:rPr>
    </w:lvl>
    <w:lvl w:ilvl="7" w:tplc="30DA84B2">
      <w:start w:val="1"/>
      <w:numFmt w:val="bullet"/>
      <w:lvlText w:val=""/>
      <w:lvlJc w:val="left"/>
      <w:pPr>
        <w:ind w:left="1080" w:hanging="360"/>
      </w:pPr>
      <w:rPr>
        <w:rFonts w:ascii="Symbol" w:hAnsi="Symbol"/>
      </w:rPr>
    </w:lvl>
    <w:lvl w:ilvl="8" w:tplc="4072A18E">
      <w:start w:val="1"/>
      <w:numFmt w:val="bullet"/>
      <w:lvlText w:val=""/>
      <w:lvlJc w:val="left"/>
      <w:pPr>
        <w:ind w:left="1080" w:hanging="360"/>
      </w:pPr>
      <w:rPr>
        <w:rFonts w:ascii="Symbol" w:hAnsi="Symbol"/>
      </w:rPr>
    </w:lvl>
  </w:abstractNum>
  <w:abstractNum w:abstractNumId="1" w15:restartNumberingAfterBreak="0">
    <w:nsid w:val="11AE6109"/>
    <w:multiLevelType w:val="hybridMultilevel"/>
    <w:tmpl w:val="D80AB9CC"/>
    <w:lvl w:ilvl="0" w:tplc="4496B072">
      <w:start w:val="1"/>
      <w:numFmt w:val="bullet"/>
      <w:lvlText w:val=""/>
      <w:lvlJc w:val="left"/>
      <w:pPr>
        <w:ind w:left="720" w:hanging="360"/>
      </w:pPr>
      <w:rPr>
        <w:rFonts w:ascii="Symbol" w:hAnsi="Symbol"/>
      </w:rPr>
    </w:lvl>
    <w:lvl w:ilvl="1" w:tplc="723CDCAC">
      <w:start w:val="1"/>
      <w:numFmt w:val="bullet"/>
      <w:lvlText w:val=""/>
      <w:lvlJc w:val="left"/>
      <w:pPr>
        <w:ind w:left="720" w:hanging="360"/>
      </w:pPr>
      <w:rPr>
        <w:rFonts w:ascii="Symbol" w:hAnsi="Symbol"/>
      </w:rPr>
    </w:lvl>
    <w:lvl w:ilvl="2" w:tplc="61C2A378">
      <w:start w:val="1"/>
      <w:numFmt w:val="bullet"/>
      <w:lvlText w:val=""/>
      <w:lvlJc w:val="left"/>
      <w:pPr>
        <w:ind w:left="720" w:hanging="360"/>
      </w:pPr>
      <w:rPr>
        <w:rFonts w:ascii="Symbol" w:hAnsi="Symbol"/>
      </w:rPr>
    </w:lvl>
    <w:lvl w:ilvl="3" w:tplc="A27CFDBA">
      <w:start w:val="1"/>
      <w:numFmt w:val="bullet"/>
      <w:lvlText w:val=""/>
      <w:lvlJc w:val="left"/>
      <w:pPr>
        <w:ind w:left="720" w:hanging="360"/>
      </w:pPr>
      <w:rPr>
        <w:rFonts w:ascii="Symbol" w:hAnsi="Symbol"/>
      </w:rPr>
    </w:lvl>
    <w:lvl w:ilvl="4" w:tplc="762E3938">
      <w:start w:val="1"/>
      <w:numFmt w:val="bullet"/>
      <w:lvlText w:val=""/>
      <w:lvlJc w:val="left"/>
      <w:pPr>
        <w:ind w:left="720" w:hanging="360"/>
      </w:pPr>
      <w:rPr>
        <w:rFonts w:ascii="Symbol" w:hAnsi="Symbol"/>
      </w:rPr>
    </w:lvl>
    <w:lvl w:ilvl="5" w:tplc="74EE3784">
      <w:start w:val="1"/>
      <w:numFmt w:val="bullet"/>
      <w:lvlText w:val=""/>
      <w:lvlJc w:val="left"/>
      <w:pPr>
        <w:ind w:left="720" w:hanging="360"/>
      </w:pPr>
      <w:rPr>
        <w:rFonts w:ascii="Symbol" w:hAnsi="Symbol"/>
      </w:rPr>
    </w:lvl>
    <w:lvl w:ilvl="6" w:tplc="33D289BA">
      <w:start w:val="1"/>
      <w:numFmt w:val="bullet"/>
      <w:lvlText w:val=""/>
      <w:lvlJc w:val="left"/>
      <w:pPr>
        <w:ind w:left="720" w:hanging="360"/>
      </w:pPr>
      <w:rPr>
        <w:rFonts w:ascii="Symbol" w:hAnsi="Symbol"/>
      </w:rPr>
    </w:lvl>
    <w:lvl w:ilvl="7" w:tplc="33303B6C">
      <w:start w:val="1"/>
      <w:numFmt w:val="bullet"/>
      <w:lvlText w:val=""/>
      <w:lvlJc w:val="left"/>
      <w:pPr>
        <w:ind w:left="720" w:hanging="360"/>
      </w:pPr>
      <w:rPr>
        <w:rFonts w:ascii="Symbol" w:hAnsi="Symbol"/>
      </w:rPr>
    </w:lvl>
    <w:lvl w:ilvl="8" w:tplc="F9420318">
      <w:start w:val="1"/>
      <w:numFmt w:val="bullet"/>
      <w:lvlText w:val=""/>
      <w:lvlJc w:val="left"/>
      <w:pPr>
        <w:ind w:left="720" w:hanging="360"/>
      </w:pPr>
      <w:rPr>
        <w:rFonts w:ascii="Symbol" w:hAnsi="Symbol"/>
      </w:rPr>
    </w:lvl>
  </w:abstractNum>
  <w:abstractNum w:abstractNumId="2" w15:restartNumberingAfterBreak="0">
    <w:nsid w:val="138E5CD5"/>
    <w:multiLevelType w:val="hybridMultilevel"/>
    <w:tmpl w:val="49FEEBBA"/>
    <w:lvl w:ilvl="0" w:tplc="F160B2D0">
      <w:start w:val="1"/>
      <w:numFmt w:val="bullet"/>
      <w:lvlText w:val=""/>
      <w:lvlJc w:val="left"/>
      <w:pPr>
        <w:ind w:left="1080" w:hanging="360"/>
      </w:pPr>
      <w:rPr>
        <w:rFonts w:ascii="Symbol" w:hAnsi="Symbol"/>
      </w:rPr>
    </w:lvl>
    <w:lvl w:ilvl="1" w:tplc="86FE59BA">
      <w:start w:val="1"/>
      <w:numFmt w:val="bullet"/>
      <w:lvlText w:val=""/>
      <w:lvlJc w:val="left"/>
      <w:pPr>
        <w:ind w:left="1080" w:hanging="360"/>
      </w:pPr>
      <w:rPr>
        <w:rFonts w:ascii="Symbol" w:hAnsi="Symbol"/>
      </w:rPr>
    </w:lvl>
    <w:lvl w:ilvl="2" w:tplc="CC28AD46">
      <w:start w:val="1"/>
      <w:numFmt w:val="bullet"/>
      <w:lvlText w:val=""/>
      <w:lvlJc w:val="left"/>
      <w:pPr>
        <w:ind w:left="1080" w:hanging="360"/>
      </w:pPr>
      <w:rPr>
        <w:rFonts w:ascii="Symbol" w:hAnsi="Symbol"/>
      </w:rPr>
    </w:lvl>
    <w:lvl w:ilvl="3" w:tplc="CA9C57D0">
      <w:start w:val="1"/>
      <w:numFmt w:val="bullet"/>
      <w:lvlText w:val=""/>
      <w:lvlJc w:val="left"/>
      <w:pPr>
        <w:ind w:left="1080" w:hanging="360"/>
      </w:pPr>
      <w:rPr>
        <w:rFonts w:ascii="Symbol" w:hAnsi="Symbol"/>
      </w:rPr>
    </w:lvl>
    <w:lvl w:ilvl="4" w:tplc="339AE5AC">
      <w:start w:val="1"/>
      <w:numFmt w:val="bullet"/>
      <w:lvlText w:val=""/>
      <w:lvlJc w:val="left"/>
      <w:pPr>
        <w:ind w:left="1080" w:hanging="360"/>
      </w:pPr>
      <w:rPr>
        <w:rFonts w:ascii="Symbol" w:hAnsi="Symbol"/>
      </w:rPr>
    </w:lvl>
    <w:lvl w:ilvl="5" w:tplc="AFFAAD64">
      <w:start w:val="1"/>
      <w:numFmt w:val="bullet"/>
      <w:lvlText w:val=""/>
      <w:lvlJc w:val="left"/>
      <w:pPr>
        <w:ind w:left="1080" w:hanging="360"/>
      </w:pPr>
      <w:rPr>
        <w:rFonts w:ascii="Symbol" w:hAnsi="Symbol"/>
      </w:rPr>
    </w:lvl>
    <w:lvl w:ilvl="6" w:tplc="47F026BA">
      <w:start w:val="1"/>
      <w:numFmt w:val="bullet"/>
      <w:lvlText w:val=""/>
      <w:lvlJc w:val="left"/>
      <w:pPr>
        <w:ind w:left="1080" w:hanging="360"/>
      </w:pPr>
      <w:rPr>
        <w:rFonts w:ascii="Symbol" w:hAnsi="Symbol"/>
      </w:rPr>
    </w:lvl>
    <w:lvl w:ilvl="7" w:tplc="FF3E910C">
      <w:start w:val="1"/>
      <w:numFmt w:val="bullet"/>
      <w:lvlText w:val=""/>
      <w:lvlJc w:val="left"/>
      <w:pPr>
        <w:ind w:left="1080" w:hanging="360"/>
      </w:pPr>
      <w:rPr>
        <w:rFonts w:ascii="Symbol" w:hAnsi="Symbol"/>
      </w:rPr>
    </w:lvl>
    <w:lvl w:ilvl="8" w:tplc="21AE59BE">
      <w:start w:val="1"/>
      <w:numFmt w:val="bullet"/>
      <w:lvlText w:val=""/>
      <w:lvlJc w:val="left"/>
      <w:pPr>
        <w:ind w:left="1080" w:hanging="360"/>
      </w:pPr>
      <w:rPr>
        <w:rFonts w:ascii="Symbol" w:hAnsi="Symbol"/>
      </w:rPr>
    </w:lvl>
  </w:abstractNum>
  <w:abstractNum w:abstractNumId="3" w15:restartNumberingAfterBreak="0">
    <w:nsid w:val="38C179CF"/>
    <w:multiLevelType w:val="hybridMultilevel"/>
    <w:tmpl w:val="A9F463DE"/>
    <w:lvl w:ilvl="0" w:tplc="C53AF966">
      <w:start w:val="1"/>
      <w:numFmt w:val="bullet"/>
      <w:lvlText w:val=""/>
      <w:lvlJc w:val="left"/>
      <w:pPr>
        <w:ind w:left="720" w:hanging="360"/>
      </w:pPr>
      <w:rPr>
        <w:rFonts w:ascii="Symbol" w:hAnsi="Symbol"/>
      </w:rPr>
    </w:lvl>
    <w:lvl w:ilvl="1" w:tplc="6CAA0F6A">
      <w:start w:val="1"/>
      <w:numFmt w:val="bullet"/>
      <w:lvlText w:val=""/>
      <w:lvlJc w:val="left"/>
      <w:pPr>
        <w:ind w:left="720" w:hanging="360"/>
      </w:pPr>
      <w:rPr>
        <w:rFonts w:ascii="Symbol" w:hAnsi="Symbol"/>
      </w:rPr>
    </w:lvl>
    <w:lvl w:ilvl="2" w:tplc="9BBC10F0">
      <w:start w:val="1"/>
      <w:numFmt w:val="bullet"/>
      <w:lvlText w:val=""/>
      <w:lvlJc w:val="left"/>
      <w:pPr>
        <w:ind w:left="720" w:hanging="360"/>
      </w:pPr>
      <w:rPr>
        <w:rFonts w:ascii="Symbol" w:hAnsi="Symbol"/>
      </w:rPr>
    </w:lvl>
    <w:lvl w:ilvl="3" w:tplc="2DF22538">
      <w:start w:val="1"/>
      <w:numFmt w:val="bullet"/>
      <w:lvlText w:val=""/>
      <w:lvlJc w:val="left"/>
      <w:pPr>
        <w:ind w:left="720" w:hanging="360"/>
      </w:pPr>
      <w:rPr>
        <w:rFonts w:ascii="Symbol" w:hAnsi="Symbol"/>
      </w:rPr>
    </w:lvl>
    <w:lvl w:ilvl="4" w:tplc="3C866A18">
      <w:start w:val="1"/>
      <w:numFmt w:val="bullet"/>
      <w:lvlText w:val=""/>
      <w:lvlJc w:val="left"/>
      <w:pPr>
        <w:ind w:left="720" w:hanging="360"/>
      </w:pPr>
      <w:rPr>
        <w:rFonts w:ascii="Symbol" w:hAnsi="Symbol"/>
      </w:rPr>
    </w:lvl>
    <w:lvl w:ilvl="5" w:tplc="A9E406C2">
      <w:start w:val="1"/>
      <w:numFmt w:val="bullet"/>
      <w:lvlText w:val=""/>
      <w:lvlJc w:val="left"/>
      <w:pPr>
        <w:ind w:left="720" w:hanging="360"/>
      </w:pPr>
      <w:rPr>
        <w:rFonts w:ascii="Symbol" w:hAnsi="Symbol"/>
      </w:rPr>
    </w:lvl>
    <w:lvl w:ilvl="6" w:tplc="BFFA8EB2">
      <w:start w:val="1"/>
      <w:numFmt w:val="bullet"/>
      <w:lvlText w:val=""/>
      <w:lvlJc w:val="left"/>
      <w:pPr>
        <w:ind w:left="720" w:hanging="360"/>
      </w:pPr>
      <w:rPr>
        <w:rFonts w:ascii="Symbol" w:hAnsi="Symbol"/>
      </w:rPr>
    </w:lvl>
    <w:lvl w:ilvl="7" w:tplc="AB64C458">
      <w:start w:val="1"/>
      <w:numFmt w:val="bullet"/>
      <w:lvlText w:val=""/>
      <w:lvlJc w:val="left"/>
      <w:pPr>
        <w:ind w:left="720" w:hanging="360"/>
      </w:pPr>
      <w:rPr>
        <w:rFonts w:ascii="Symbol" w:hAnsi="Symbol"/>
      </w:rPr>
    </w:lvl>
    <w:lvl w:ilvl="8" w:tplc="E32E1C22">
      <w:start w:val="1"/>
      <w:numFmt w:val="bullet"/>
      <w:lvlText w:val=""/>
      <w:lvlJc w:val="left"/>
      <w:pPr>
        <w:ind w:left="720" w:hanging="360"/>
      </w:pPr>
      <w:rPr>
        <w:rFonts w:ascii="Symbol" w:hAnsi="Symbol"/>
      </w:rPr>
    </w:lvl>
  </w:abstractNum>
  <w:abstractNum w:abstractNumId="4" w15:restartNumberingAfterBreak="0">
    <w:nsid w:val="450F2116"/>
    <w:multiLevelType w:val="hybridMultilevel"/>
    <w:tmpl w:val="14BE3B6E"/>
    <w:lvl w:ilvl="0" w:tplc="A796B0D2">
      <w:start w:val="9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2B07D53"/>
    <w:multiLevelType w:val="hybridMultilevel"/>
    <w:tmpl w:val="3CA60BB4"/>
    <w:lvl w:ilvl="0" w:tplc="56E4DF94">
      <w:start w:val="1"/>
      <w:numFmt w:val="bullet"/>
      <w:lvlText w:val=""/>
      <w:lvlJc w:val="left"/>
      <w:pPr>
        <w:ind w:left="1080" w:hanging="360"/>
      </w:pPr>
      <w:rPr>
        <w:rFonts w:ascii="Symbol" w:hAnsi="Symbol"/>
      </w:rPr>
    </w:lvl>
    <w:lvl w:ilvl="1" w:tplc="D32A7A16">
      <w:start w:val="1"/>
      <w:numFmt w:val="bullet"/>
      <w:lvlText w:val=""/>
      <w:lvlJc w:val="left"/>
      <w:pPr>
        <w:ind w:left="1080" w:hanging="360"/>
      </w:pPr>
      <w:rPr>
        <w:rFonts w:ascii="Symbol" w:hAnsi="Symbol"/>
      </w:rPr>
    </w:lvl>
    <w:lvl w:ilvl="2" w:tplc="2C88DF2C">
      <w:start w:val="1"/>
      <w:numFmt w:val="bullet"/>
      <w:lvlText w:val=""/>
      <w:lvlJc w:val="left"/>
      <w:pPr>
        <w:ind w:left="1080" w:hanging="360"/>
      </w:pPr>
      <w:rPr>
        <w:rFonts w:ascii="Symbol" w:hAnsi="Symbol"/>
      </w:rPr>
    </w:lvl>
    <w:lvl w:ilvl="3" w:tplc="326A8852">
      <w:start w:val="1"/>
      <w:numFmt w:val="bullet"/>
      <w:lvlText w:val=""/>
      <w:lvlJc w:val="left"/>
      <w:pPr>
        <w:ind w:left="1080" w:hanging="360"/>
      </w:pPr>
      <w:rPr>
        <w:rFonts w:ascii="Symbol" w:hAnsi="Symbol"/>
      </w:rPr>
    </w:lvl>
    <w:lvl w:ilvl="4" w:tplc="324E2DCA">
      <w:start w:val="1"/>
      <w:numFmt w:val="bullet"/>
      <w:lvlText w:val=""/>
      <w:lvlJc w:val="left"/>
      <w:pPr>
        <w:ind w:left="1080" w:hanging="360"/>
      </w:pPr>
      <w:rPr>
        <w:rFonts w:ascii="Symbol" w:hAnsi="Symbol"/>
      </w:rPr>
    </w:lvl>
    <w:lvl w:ilvl="5" w:tplc="1F100E8A">
      <w:start w:val="1"/>
      <w:numFmt w:val="bullet"/>
      <w:lvlText w:val=""/>
      <w:lvlJc w:val="left"/>
      <w:pPr>
        <w:ind w:left="1080" w:hanging="360"/>
      </w:pPr>
      <w:rPr>
        <w:rFonts w:ascii="Symbol" w:hAnsi="Symbol"/>
      </w:rPr>
    </w:lvl>
    <w:lvl w:ilvl="6" w:tplc="FF3A16CC">
      <w:start w:val="1"/>
      <w:numFmt w:val="bullet"/>
      <w:lvlText w:val=""/>
      <w:lvlJc w:val="left"/>
      <w:pPr>
        <w:ind w:left="1080" w:hanging="360"/>
      </w:pPr>
      <w:rPr>
        <w:rFonts w:ascii="Symbol" w:hAnsi="Symbol"/>
      </w:rPr>
    </w:lvl>
    <w:lvl w:ilvl="7" w:tplc="D2BE528A">
      <w:start w:val="1"/>
      <w:numFmt w:val="bullet"/>
      <w:lvlText w:val=""/>
      <w:lvlJc w:val="left"/>
      <w:pPr>
        <w:ind w:left="1080" w:hanging="360"/>
      </w:pPr>
      <w:rPr>
        <w:rFonts w:ascii="Symbol" w:hAnsi="Symbol"/>
      </w:rPr>
    </w:lvl>
    <w:lvl w:ilvl="8" w:tplc="C9762BDC">
      <w:start w:val="1"/>
      <w:numFmt w:val="bullet"/>
      <w:lvlText w:val=""/>
      <w:lvlJc w:val="left"/>
      <w:pPr>
        <w:ind w:left="1080" w:hanging="360"/>
      </w:pPr>
      <w:rPr>
        <w:rFonts w:ascii="Symbol" w:hAnsi="Symbol"/>
      </w:rPr>
    </w:lvl>
  </w:abstractNum>
  <w:num w:numId="1" w16cid:durableId="1371304585">
    <w:abstractNumId w:val="4"/>
  </w:num>
  <w:num w:numId="2" w16cid:durableId="2112579528">
    <w:abstractNumId w:val="2"/>
  </w:num>
  <w:num w:numId="3" w16cid:durableId="1816221606">
    <w:abstractNumId w:val="5"/>
  </w:num>
  <w:num w:numId="4" w16cid:durableId="1884246585">
    <w:abstractNumId w:val="1"/>
  </w:num>
  <w:num w:numId="5" w16cid:durableId="1904366388">
    <w:abstractNumId w:val="0"/>
  </w:num>
  <w:num w:numId="6" w16cid:durableId="3260589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EC3"/>
    <w:rsid w:val="000008F0"/>
    <w:rsid w:val="00005D0D"/>
    <w:rsid w:val="000103E5"/>
    <w:rsid w:val="00013104"/>
    <w:rsid w:val="00013EDE"/>
    <w:rsid w:val="00013FE8"/>
    <w:rsid w:val="00014572"/>
    <w:rsid w:val="00015404"/>
    <w:rsid w:val="00021BC4"/>
    <w:rsid w:val="00021CCF"/>
    <w:rsid w:val="00023513"/>
    <w:rsid w:val="00024E67"/>
    <w:rsid w:val="00025528"/>
    <w:rsid w:val="00031E5E"/>
    <w:rsid w:val="00032AA5"/>
    <w:rsid w:val="0003366E"/>
    <w:rsid w:val="00043EEE"/>
    <w:rsid w:val="00044A28"/>
    <w:rsid w:val="00044DDD"/>
    <w:rsid w:val="000458CF"/>
    <w:rsid w:val="00046CE3"/>
    <w:rsid w:val="0005180F"/>
    <w:rsid w:val="00055FFE"/>
    <w:rsid w:val="0006511A"/>
    <w:rsid w:val="00065371"/>
    <w:rsid w:val="00065DB5"/>
    <w:rsid w:val="00067484"/>
    <w:rsid w:val="00076F80"/>
    <w:rsid w:val="00080E68"/>
    <w:rsid w:val="00081025"/>
    <w:rsid w:val="00083B49"/>
    <w:rsid w:val="00087BC3"/>
    <w:rsid w:val="00092EEE"/>
    <w:rsid w:val="000A4056"/>
    <w:rsid w:val="000B205A"/>
    <w:rsid w:val="000B424A"/>
    <w:rsid w:val="000C1AEB"/>
    <w:rsid w:val="000C710C"/>
    <w:rsid w:val="000C7DF0"/>
    <w:rsid w:val="000D0258"/>
    <w:rsid w:val="000D3006"/>
    <w:rsid w:val="000D65C3"/>
    <w:rsid w:val="000E211E"/>
    <w:rsid w:val="000E24EF"/>
    <w:rsid w:val="000E28D0"/>
    <w:rsid w:val="000F1DB6"/>
    <w:rsid w:val="000F4047"/>
    <w:rsid w:val="000F5DC6"/>
    <w:rsid w:val="000F707C"/>
    <w:rsid w:val="001001B2"/>
    <w:rsid w:val="00102FD0"/>
    <w:rsid w:val="0010301E"/>
    <w:rsid w:val="0010367E"/>
    <w:rsid w:val="00115101"/>
    <w:rsid w:val="001160BF"/>
    <w:rsid w:val="00117CDE"/>
    <w:rsid w:val="00120FC2"/>
    <w:rsid w:val="00126AF6"/>
    <w:rsid w:val="001334DA"/>
    <w:rsid w:val="00133B38"/>
    <w:rsid w:val="00133B58"/>
    <w:rsid w:val="00136402"/>
    <w:rsid w:val="001407FF"/>
    <w:rsid w:val="00140824"/>
    <w:rsid w:val="00140E02"/>
    <w:rsid w:val="00146B40"/>
    <w:rsid w:val="001476C5"/>
    <w:rsid w:val="001502C3"/>
    <w:rsid w:val="00151117"/>
    <w:rsid w:val="00151A2F"/>
    <w:rsid w:val="00153424"/>
    <w:rsid w:val="00154E90"/>
    <w:rsid w:val="001601FB"/>
    <w:rsid w:val="00160C61"/>
    <w:rsid w:val="0016188D"/>
    <w:rsid w:val="001628B0"/>
    <w:rsid w:val="0016298C"/>
    <w:rsid w:val="00164E22"/>
    <w:rsid w:val="00180AAC"/>
    <w:rsid w:val="00180C11"/>
    <w:rsid w:val="00182BD1"/>
    <w:rsid w:val="001844C9"/>
    <w:rsid w:val="00184698"/>
    <w:rsid w:val="00184C30"/>
    <w:rsid w:val="00187F2C"/>
    <w:rsid w:val="00193AE7"/>
    <w:rsid w:val="00196C46"/>
    <w:rsid w:val="001A1C04"/>
    <w:rsid w:val="001A3C90"/>
    <w:rsid w:val="001A511D"/>
    <w:rsid w:val="001B3360"/>
    <w:rsid w:val="001B6845"/>
    <w:rsid w:val="001C1613"/>
    <w:rsid w:val="001C3FAC"/>
    <w:rsid w:val="001D18B2"/>
    <w:rsid w:val="001D73C5"/>
    <w:rsid w:val="001F4A1A"/>
    <w:rsid w:val="001F54D9"/>
    <w:rsid w:val="00200094"/>
    <w:rsid w:val="0020089E"/>
    <w:rsid w:val="0020120D"/>
    <w:rsid w:val="0020284F"/>
    <w:rsid w:val="002051F4"/>
    <w:rsid w:val="002075E2"/>
    <w:rsid w:val="00207F15"/>
    <w:rsid w:val="00213D87"/>
    <w:rsid w:val="002140F8"/>
    <w:rsid w:val="002174F1"/>
    <w:rsid w:val="002236F7"/>
    <w:rsid w:val="0022396B"/>
    <w:rsid w:val="00224EDB"/>
    <w:rsid w:val="00231237"/>
    <w:rsid w:val="00232A34"/>
    <w:rsid w:val="00235722"/>
    <w:rsid w:val="00237F06"/>
    <w:rsid w:val="00242589"/>
    <w:rsid w:val="00242FF8"/>
    <w:rsid w:val="002434F9"/>
    <w:rsid w:val="002511CC"/>
    <w:rsid w:val="00256CF3"/>
    <w:rsid w:val="00257374"/>
    <w:rsid w:val="00260F84"/>
    <w:rsid w:val="0026194A"/>
    <w:rsid w:val="00262206"/>
    <w:rsid w:val="00264F78"/>
    <w:rsid w:val="00266CB6"/>
    <w:rsid w:val="00267E50"/>
    <w:rsid w:val="002733C1"/>
    <w:rsid w:val="00275AEE"/>
    <w:rsid w:val="00276931"/>
    <w:rsid w:val="002801D4"/>
    <w:rsid w:val="002846BD"/>
    <w:rsid w:val="00291CEA"/>
    <w:rsid w:val="00294571"/>
    <w:rsid w:val="00296BD5"/>
    <w:rsid w:val="00296BFC"/>
    <w:rsid w:val="00297B64"/>
    <w:rsid w:val="002A1173"/>
    <w:rsid w:val="002A1368"/>
    <w:rsid w:val="002A4AFE"/>
    <w:rsid w:val="002A762C"/>
    <w:rsid w:val="002B4B97"/>
    <w:rsid w:val="002B5F1B"/>
    <w:rsid w:val="002C3EAF"/>
    <w:rsid w:val="002C4B63"/>
    <w:rsid w:val="002C6E57"/>
    <w:rsid w:val="002D2CEB"/>
    <w:rsid w:val="002E25A1"/>
    <w:rsid w:val="002E3CE5"/>
    <w:rsid w:val="002E6A24"/>
    <w:rsid w:val="002F0CE8"/>
    <w:rsid w:val="002F1442"/>
    <w:rsid w:val="002F1ADB"/>
    <w:rsid w:val="002F460C"/>
    <w:rsid w:val="002F47DA"/>
    <w:rsid w:val="002F56C6"/>
    <w:rsid w:val="002F5CA9"/>
    <w:rsid w:val="002F63D5"/>
    <w:rsid w:val="002F6A18"/>
    <w:rsid w:val="002F7050"/>
    <w:rsid w:val="002F76DF"/>
    <w:rsid w:val="00302320"/>
    <w:rsid w:val="0030376B"/>
    <w:rsid w:val="003038BD"/>
    <w:rsid w:val="00305C71"/>
    <w:rsid w:val="00311A8E"/>
    <w:rsid w:val="00311F81"/>
    <w:rsid w:val="0032101A"/>
    <w:rsid w:val="00321979"/>
    <w:rsid w:val="00326905"/>
    <w:rsid w:val="00327A3F"/>
    <w:rsid w:val="00331C02"/>
    <w:rsid w:val="00332F34"/>
    <w:rsid w:val="00341E7A"/>
    <w:rsid w:val="00343F5E"/>
    <w:rsid w:val="003449EB"/>
    <w:rsid w:val="00346995"/>
    <w:rsid w:val="00351137"/>
    <w:rsid w:val="003527E3"/>
    <w:rsid w:val="00354A1C"/>
    <w:rsid w:val="003555E0"/>
    <w:rsid w:val="00355EBA"/>
    <w:rsid w:val="00362185"/>
    <w:rsid w:val="00366C4C"/>
    <w:rsid w:val="00367084"/>
    <w:rsid w:val="003677B9"/>
    <w:rsid w:val="00367D4E"/>
    <w:rsid w:val="00375AE7"/>
    <w:rsid w:val="00387602"/>
    <w:rsid w:val="00390529"/>
    <w:rsid w:val="00390BA6"/>
    <w:rsid w:val="00393E0B"/>
    <w:rsid w:val="00395A75"/>
    <w:rsid w:val="00397631"/>
    <w:rsid w:val="003A06D7"/>
    <w:rsid w:val="003A326A"/>
    <w:rsid w:val="003A4399"/>
    <w:rsid w:val="003A476B"/>
    <w:rsid w:val="003B5038"/>
    <w:rsid w:val="003B695D"/>
    <w:rsid w:val="003C0AC8"/>
    <w:rsid w:val="003C1992"/>
    <w:rsid w:val="003C68ED"/>
    <w:rsid w:val="003D4D8E"/>
    <w:rsid w:val="003D74E4"/>
    <w:rsid w:val="003E5B65"/>
    <w:rsid w:val="003E70C0"/>
    <w:rsid w:val="003F3BA1"/>
    <w:rsid w:val="003F6E6B"/>
    <w:rsid w:val="00400C61"/>
    <w:rsid w:val="004026CF"/>
    <w:rsid w:val="004051E6"/>
    <w:rsid w:val="00405CDA"/>
    <w:rsid w:val="00413BD7"/>
    <w:rsid w:val="00422E9D"/>
    <w:rsid w:val="00423527"/>
    <w:rsid w:val="0043026A"/>
    <w:rsid w:val="00432819"/>
    <w:rsid w:val="0043458C"/>
    <w:rsid w:val="00435148"/>
    <w:rsid w:val="00436012"/>
    <w:rsid w:val="00445BFE"/>
    <w:rsid w:val="00447C4A"/>
    <w:rsid w:val="00452024"/>
    <w:rsid w:val="00460033"/>
    <w:rsid w:val="00470444"/>
    <w:rsid w:val="00472781"/>
    <w:rsid w:val="004729B3"/>
    <w:rsid w:val="00476B9A"/>
    <w:rsid w:val="004809C6"/>
    <w:rsid w:val="00481A82"/>
    <w:rsid w:val="004858A5"/>
    <w:rsid w:val="00485E77"/>
    <w:rsid w:val="00486375"/>
    <w:rsid w:val="004863BD"/>
    <w:rsid w:val="00491A44"/>
    <w:rsid w:val="00491BF6"/>
    <w:rsid w:val="004952CD"/>
    <w:rsid w:val="004A1EAA"/>
    <w:rsid w:val="004A27F7"/>
    <w:rsid w:val="004B17D0"/>
    <w:rsid w:val="004B21AE"/>
    <w:rsid w:val="004B223B"/>
    <w:rsid w:val="004B4360"/>
    <w:rsid w:val="004B6D24"/>
    <w:rsid w:val="004C5838"/>
    <w:rsid w:val="004D0C09"/>
    <w:rsid w:val="004D24BF"/>
    <w:rsid w:val="004D2808"/>
    <w:rsid w:val="004D303C"/>
    <w:rsid w:val="004E6222"/>
    <w:rsid w:val="004E680A"/>
    <w:rsid w:val="004F0CEB"/>
    <w:rsid w:val="004F1841"/>
    <w:rsid w:val="004F27E9"/>
    <w:rsid w:val="004F2B56"/>
    <w:rsid w:val="004F534D"/>
    <w:rsid w:val="005049C0"/>
    <w:rsid w:val="00505649"/>
    <w:rsid w:val="00510A20"/>
    <w:rsid w:val="005116C5"/>
    <w:rsid w:val="005117E4"/>
    <w:rsid w:val="005146C0"/>
    <w:rsid w:val="0051742A"/>
    <w:rsid w:val="005206D0"/>
    <w:rsid w:val="005207D8"/>
    <w:rsid w:val="00523714"/>
    <w:rsid w:val="005239F5"/>
    <w:rsid w:val="00526ED3"/>
    <w:rsid w:val="0052780A"/>
    <w:rsid w:val="0053491C"/>
    <w:rsid w:val="00534D44"/>
    <w:rsid w:val="005434E7"/>
    <w:rsid w:val="005442A8"/>
    <w:rsid w:val="0054568A"/>
    <w:rsid w:val="0054648B"/>
    <w:rsid w:val="0055080F"/>
    <w:rsid w:val="00550A8A"/>
    <w:rsid w:val="00551EA3"/>
    <w:rsid w:val="0056096C"/>
    <w:rsid w:val="00561C96"/>
    <w:rsid w:val="00562342"/>
    <w:rsid w:val="00567F0A"/>
    <w:rsid w:val="00570273"/>
    <w:rsid w:val="00571DA2"/>
    <w:rsid w:val="00573385"/>
    <w:rsid w:val="00573625"/>
    <w:rsid w:val="00573F8C"/>
    <w:rsid w:val="00574186"/>
    <w:rsid w:val="00576E60"/>
    <w:rsid w:val="005777BC"/>
    <w:rsid w:val="005812A3"/>
    <w:rsid w:val="0058267C"/>
    <w:rsid w:val="005827D2"/>
    <w:rsid w:val="00584CD5"/>
    <w:rsid w:val="0058734D"/>
    <w:rsid w:val="00593396"/>
    <w:rsid w:val="00594AA0"/>
    <w:rsid w:val="00596E8C"/>
    <w:rsid w:val="005A16A4"/>
    <w:rsid w:val="005A371C"/>
    <w:rsid w:val="005A4DD8"/>
    <w:rsid w:val="005A5109"/>
    <w:rsid w:val="005A5297"/>
    <w:rsid w:val="005B2040"/>
    <w:rsid w:val="005B3CE6"/>
    <w:rsid w:val="005B5068"/>
    <w:rsid w:val="005B5896"/>
    <w:rsid w:val="005B6C67"/>
    <w:rsid w:val="005C1C47"/>
    <w:rsid w:val="005C6426"/>
    <w:rsid w:val="005D0442"/>
    <w:rsid w:val="005D0D9D"/>
    <w:rsid w:val="005D0EC3"/>
    <w:rsid w:val="005D4573"/>
    <w:rsid w:val="005D6591"/>
    <w:rsid w:val="005D69D3"/>
    <w:rsid w:val="005E45F8"/>
    <w:rsid w:val="005E5C3D"/>
    <w:rsid w:val="005E6801"/>
    <w:rsid w:val="005F12CC"/>
    <w:rsid w:val="005F4152"/>
    <w:rsid w:val="005F47A9"/>
    <w:rsid w:val="006006AB"/>
    <w:rsid w:val="00607023"/>
    <w:rsid w:val="00611CCD"/>
    <w:rsid w:val="00614E2C"/>
    <w:rsid w:val="00614E9A"/>
    <w:rsid w:val="00615711"/>
    <w:rsid w:val="00616A58"/>
    <w:rsid w:val="00616DE5"/>
    <w:rsid w:val="00622BCC"/>
    <w:rsid w:val="006248AE"/>
    <w:rsid w:val="00625B38"/>
    <w:rsid w:val="00640678"/>
    <w:rsid w:val="00642D8D"/>
    <w:rsid w:val="00645FCB"/>
    <w:rsid w:val="0064754C"/>
    <w:rsid w:val="0065139F"/>
    <w:rsid w:val="006525C1"/>
    <w:rsid w:val="00654543"/>
    <w:rsid w:val="00654633"/>
    <w:rsid w:val="00655392"/>
    <w:rsid w:val="00656056"/>
    <w:rsid w:val="006565EB"/>
    <w:rsid w:val="0065772C"/>
    <w:rsid w:val="00663470"/>
    <w:rsid w:val="00664119"/>
    <w:rsid w:val="006658B5"/>
    <w:rsid w:val="006673C6"/>
    <w:rsid w:val="00667E6E"/>
    <w:rsid w:val="006705E0"/>
    <w:rsid w:val="00673D1E"/>
    <w:rsid w:val="00676E38"/>
    <w:rsid w:val="00684371"/>
    <w:rsid w:val="00685D42"/>
    <w:rsid w:val="00693C0C"/>
    <w:rsid w:val="00697366"/>
    <w:rsid w:val="006978CB"/>
    <w:rsid w:val="006A5BE6"/>
    <w:rsid w:val="006B0BE8"/>
    <w:rsid w:val="006B1ADE"/>
    <w:rsid w:val="006B6AC9"/>
    <w:rsid w:val="006C15EB"/>
    <w:rsid w:val="006C1B3B"/>
    <w:rsid w:val="006D1A41"/>
    <w:rsid w:val="006D538C"/>
    <w:rsid w:val="006D642E"/>
    <w:rsid w:val="006E3C16"/>
    <w:rsid w:val="006F16DC"/>
    <w:rsid w:val="006F403F"/>
    <w:rsid w:val="006F654B"/>
    <w:rsid w:val="006F7779"/>
    <w:rsid w:val="007001A5"/>
    <w:rsid w:val="00705820"/>
    <w:rsid w:val="0071431F"/>
    <w:rsid w:val="007152D7"/>
    <w:rsid w:val="0071542E"/>
    <w:rsid w:val="00722501"/>
    <w:rsid w:val="00723627"/>
    <w:rsid w:val="00723D60"/>
    <w:rsid w:val="00724D28"/>
    <w:rsid w:val="0072699D"/>
    <w:rsid w:val="0073156C"/>
    <w:rsid w:val="00733210"/>
    <w:rsid w:val="007353F8"/>
    <w:rsid w:val="00743381"/>
    <w:rsid w:val="007446AD"/>
    <w:rsid w:val="007455DB"/>
    <w:rsid w:val="00745B18"/>
    <w:rsid w:val="00746FE5"/>
    <w:rsid w:val="007543B0"/>
    <w:rsid w:val="0075547F"/>
    <w:rsid w:val="00755522"/>
    <w:rsid w:val="00756C0D"/>
    <w:rsid w:val="00757A56"/>
    <w:rsid w:val="00757A8E"/>
    <w:rsid w:val="00764262"/>
    <w:rsid w:val="00771A77"/>
    <w:rsid w:val="00771C72"/>
    <w:rsid w:val="00774758"/>
    <w:rsid w:val="007758AF"/>
    <w:rsid w:val="007771AD"/>
    <w:rsid w:val="00782799"/>
    <w:rsid w:val="00785311"/>
    <w:rsid w:val="00786780"/>
    <w:rsid w:val="00786B68"/>
    <w:rsid w:val="007870E1"/>
    <w:rsid w:val="0079086D"/>
    <w:rsid w:val="00790AC7"/>
    <w:rsid w:val="007919BF"/>
    <w:rsid w:val="00791B59"/>
    <w:rsid w:val="00792744"/>
    <w:rsid w:val="00793844"/>
    <w:rsid w:val="00794850"/>
    <w:rsid w:val="007A0FBE"/>
    <w:rsid w:val="007A1331"/>
    <w:rsid w:val="007B06F6"/>
    <w:rsid w:val="007B24BA"/>
    <w:rsid w:val="007B2C9B"/>
    <w:rsid w:val="007B64D2"/>
    <w:rsid w:val="007B73D6"/>
    <w:rsid w:val="007C258D"/>
    <w:rsid w:val="007C3695"/>
    <w:rsid w:val="007C3ADC"/>
    <w:rsid w:val="007C5634"/>
    <w:rsid w:val="007C72D8"/>
    <w:rsid w:val="007D2754"/>
    <w:rsid w:val="007D27B2"/>
    <w:rsid w:val="007D3A75"/>
    <w:rsid w:val="007D43BA"/>
    <w:rsid w:val="007D5E97"/>
    <w:rsid w:val="007D6DBF"/>
    <w:rsid w:val="007D7A2E"/>
    <w:rsid w:val="007D7A63"/>
    <w:rsid w:val="007E14A4"/>
    <w:rsid w:val="007E2FC8"/>
    <w:rsid w:val="007E65F0"/>
    <w:rsid w:val="007F080A"/>
    <w:rsid w:val="00801325"/>
    <w:rsid w:val="00801EDA"/>
    <w:rsid w:val="00803F85"/>
    <w:rsid w:val="0080475B"/>
    <w:rsid w:val="0080653B"/>
    <w:rsid w:val="00807815"/>
    <w:rsid w:val="0081011B"/>
    <w:rsid w:val="008109DD"/>
    <w:rsid w:val="0081384C"/>
    <w:rsid w:val="00820342"/>
    <w:rsid w:val="008244A0"/>
    <w:rsid w:val="00824738"/>
    <w:rsid w:val="008301F0"/>
    <w:rsid w:val="0083143E"/>
    <w:rsid w:val="00832837"/>
    <w:rsid w:val="00833B49"/>
    <w:rsid w:val="00835EC3"/>
    <w:rsid w:val="00836CDB"/>
    <w:rsid w:val="00837325"/>
    <w:rsid w:val="00840816"/>
    <w:rsid w:val="00842E78"/>
    <w:rsid w:val="00845D03"/>
    <w:rsid w:val="008467A8"/>
    <w:rsid w:val="008474D1"/>
    <w:rsid w:val="00850964"/>
    <w:rsid w:val="008535C8"/>
    <w:rsid w:val="00853B9C"/>
    <w:rsid w:val="00855445"/>
    <w:rsid w:val="00860711"/>
    <w:rsid w:val="008611E4"/>
    <w:rsid w:val="00862C26"/>
    <w:rsid w:val="008633A4"/>
    <w:rsid w:val="00864663"/>
    <w:rsid w:val="0086474B"/>
    <w:rsid w:val="00865288"/>
    <w:rsid w:val="008655BC"/>
    <w:rsid w:val="008658DE"/>
    <w:rsid w:val="00866592"/>
    <w:rsid w:val="00871F7C"/>
    <w:rsid w:val="00873312"/>
    <w:rsid w:val="00875B79"/>
    <w:rsid w:val="00881A54"/>
    <w:rsid w:val="008844F8"/>
    <w:rsid w:val="008848E4"/>
    <w:rsid w:val="00887355"/>
    <w:rsid w:val="00887EEF"/>
    <w:rsid w:val="008903EE"/>
    <w:rsid w:val="00892131"/>
    <w:rsid w:val="00893EC8"/>
    <w:rsid w:val="008A3A33"/>
    <w:rsid w:val="008A40A2"/>
    <w:rsid w:val="008A4FC6"/>
    <w:rsid w:val="008B1498"/>
    <w:rsid w:val="008B16D2"/>
    <w:rsid w:val="008B2141"/>
    <w:rsid w:val="008B5B7E"/>
    <w:rsid w:val="008C19DC"/>
    <w:rsid w:val="008C1B97"/>
    <w:rsid w:val="008C2605"/>
    <w:rsid w:val="008C36C1"/>
    <w:rsid w:val="008C6865"/>
    <w:rsid w:val="008C73CA"/>
    <w:rsid w:val="008C796E"/>
    <w:rsid w:val="008D00F5"/>
    <w:rsid w:val="008D19EB"/>
    <w:rsid w:val="008D2A5D"/>
    <w:rsid w:val="008D3DEC"/>
    <w:rsid w:val="008D6874"/>
    <w:rsid w:val="008D6C7F"/>
    <w:rsid w:val="008E1971"/>
    <w:rsid w:val="008E233F"/>
    <w:rsid w:val="008E3B1C"/>
    <w:rsid w:val="008E7E31"/>
    <w:rsid w:val="008F102A"/>
    <w:rsid w:val="008F6928"/>
    <w:rsid w:val="009038AF"/>
    <w:rsid w:val="009110A9"/>
    <w:rsid w:val="009116D8"/>
    <w:rsid w:val="00913BE3"/>
    <w:rsid w:val="00913FE4"/>
    <w:rsid w:val="00914373"/>
    <w:rsid w:val="0091485F"/>
    <w:rsid w:val="00915C85"/>
    <w:rsid w:val="00917D0A"/>
    <w:rsid w:val="0092181F"/>
    <w:rsid w:val="00924985"/>
    <w:rsid w:val="00925575"/>
    <w:rsid w:val="00934103"/>
    <w:rsid w:val="00934991"/>
    <w:rsid w:val="0093504B"/>
    <w:rsid w:val="009367AD"/>
    <w:rsid w:val="0094190A"/>
    <w:rsid w:val="0094527B"/>
    <w:rsid w:val="009502AC"/>
    <w:rsid w:val="009548FC"/>
    <w:rsid w:val="00957146"/>
    <w:rsid w:val="00957B11"/>
    <w:rsid w:val="009644BB"/>
    <w:rsid w:val="00965EBD"/>
    <w:rsid w:val="009663FC"/>
    <w:rsid w:val="009665E6"/>
    <w:rsid w:val="0097337E"/>
    <w:rsid w:val="0097438F"/>
    <w:rsid w:val="00974E41"/>
    <w:rsid w:val="00977627"/>
    <w:rsid w:val="00982F9A"/>
    <w:rsid w:val="00983465"/>
    <w:rsid w:val="0098641A"/>
    <w:rsid w:val="00986F84"/>
    <w:rsid w:val="00997BB9"/>
    <w:rsid w:val="009A48D5"/>
    <w:rsid w:val="009A63F4"/>
    <w:rsid w:val="009B06A3"/>
    <w:rsid w:val="009B1540"/>
    <w:rsid w:val="009B41CA"/>
    <w:rsid w:val="009B4DD4"/>
    <w:rsid w:val="009B6206"/>
    <w:rsid w:val="009B76B2"/>
    <w:rsid w:val="009D186F"/>
    <w:rsid w:val="009D2D23"/>
    <w:rsid w:val="009D4A59"/>
    <w:rsid w:val="009D77A7"/>
    <w:rsid w:val="009E4F27"/>
    <w:rsid w:val="009E5482"/>
    <w:rsid w:val="009F4798"/>
    <w:rsid w:val="009F61D7"/>
    <w:rsid w:val="009F6757"/>
    <w:rsid w:val="009F6D6F"/>
    <w:rsid w:val="00A00060"/>
    <w:rsid w:val="00A00E51"/>
    <w:rsid w:val="00A017B2"/>
    <w:rsid w:val="00A01ACE"/>
    <w:rsid w:val="00A029CD"/>
    <w:rsid w:val="00A273ED"/>
    <w:rsid w:val="00A329B7"/>
    <w:rsid w:val="00A33CB3"/>
    <w:rsid w:val="00A42EC4"/>
    <w:rsid w:val="00A43E69"/>
    <w:rsid w:val="00A528B9"/>
    <w:rsid w:val="00A54F3D"/>
    <w:rsid w:val="00A567A1"/>
    <w:rsid w:val="00A613C2"/>
    <w:rsid w:val="00A65352"/>
    <w:rsid w:val="00A76159"/>
    <w:rsid w:val="00A827E7"/>
    <w:rsid w:val="00A91FE6"/>
    <w:rsid w:val="00A92603"/>
    <w:rsid w:val="00AA3AF8"/>
    <w:rsid w:val="00AA4532"/>
    <w:rsid w:val="00AA4DE1"/>
    <w:rsid w:val="00AA523D"/>
    <w:rsid w:val="00AA5B0B"/>
    <w:rsid w:val="00AA7936"/>
    <w:rsid w:val="00AB3601"/>
    <w:rsid w:val="00AB77A2"/>
    <w:rsid w:val="00AC0C4F"/>
    <w:rsid w:val="00AC22B8"/>
    <w:rsid w:val="00AC44AA"/>
    <w:rsid w:val="00AD25A5"/>
    <w:rsid w:val="00AD3F9F"/>
    <w:rsid w:val="00AD7919"/>
    <w:rsid w:val="00AD7CDF"/>
    <w:rsid w:val="00AE041A"/>
    <w:rsid w:val="00AE1243"/>
    <w:rsid w:val="00AE2EBC"/>
    <w:rsid w:val="00AE5737"/>
    <w:rsid w:val="00AE63EC"/>
    <w:rsid w:val="00AF4CBA"/>
    <w:rsid w:val="00AF686A"/>
    <w:rsid w:val="00B012BD"/>
    <w:rsid w:val="00B01C24"/>
    <w:rsid w:val="00B03DB5"/>
    <w:rsid w:val="00B062D4"/>
    <w:rsid w:val="00B0695D"/>
    <w:rsid w:val="00B06EC7"/>
    <w:rsid w:val="00B1002A"/>
    <w:rsid w:val="00B10270"/>
    <w:rsid w:val="00B12F31"/>
    <w:rsid w:val="00B1397F"/>
    <w:rsid w:val="00B1472B"/>
    <w:rsid w:val="00B20291"/>
    <w:rsid w:val="00B229E4"/>
    <w:rsid w:val="00B232FB"/>
    <w:rsid w:val="00B25FC8"/>
    <w:rsid w:val="00B3482D"/>
    <w:rsid w:val="00B3490C"/>
    <w:rsid w:val="00B34FFF"/>
    <w:rsid w:val="00B41565"/>
    <w:rsid w:val="00B431E8"/>
    <w:rsid w:val="00B44A13"/>
    <w:rsid w:val="00B45CEA"/>
    <w:rsid w:val="00B504CD"/>
    <w:rsid w:val="00B51EBB"/>
    <w:rsid w:val="00B528B7"/>
    <w:rsid w:val="00B53FF8"/>
    <w:rsid w:val="00B5440C"/>
    <w:rsid w:val="00B57755"/>
    <w:rsid w:val="00B600E7"/>
    <w:rsid w:val="00B61C37"/>
    <w:rsid w:val="00B634B2"/>
    <w:rsid w:val="00B667D8"/>
    <w:rsid w:val="00B671A4"/>
    <w:rsid w:val="00B74FB3"/>
    <w:rsid w:val="00B768DC"/>
    <w:rsid w:val="00B812C9"/>
    <w:rsid w:val="00B81743"/>
    <w:rsid w:val="00B83EFE"/>
    <w:rsid w:val="00B91B64"/>
    <w:rsid w:val="00B91DA9"/>
    <w:rsid w:val="00B97AB8"/>
    <w:rsid w:val="00BB2607"/>
    <w:rsid w:val="00BB27B6"/>
    <w:rsid w:val="00BB4AE1"/>
    <w:rsid w:val="00BC0545"/>
    <w:rsid w:val="00BC41BE"/>
    <w:rsid w:val="00BC54FA"/>
    <w:rsid w:val="00BC75C9"/>
    <w:rsid w:val="00BD18B1"/>
    <w:rsid w:val="00BE2B96"/>
    <w:rsid w:val="00BE2E6A"/>
    <w:rsid w:val="00BE6F79"/>
    <w:rsid w:val="00BE7C4B"/>
    <w:rsid w:val="00BF4BBB"/>
    <w:rsid w:val="00BF4DB4"/>
    <w:rsid w:val="00BF5065"/>
    <w:rsid w:val="00BF699C"/>
    <w:rsid w:val="00BF73CF"/>
    <w:rsid w:val="00C01964"/>
    <w:rsid w:val="00C01EC5"/>
    <w:rsid w:val="00C054EC"/>
    <w:rsid w:val="00C06D78"/>
    <w:rsid w:val="00C070AA"/>
    <w:rsid w:val="00C103FB"/>
    <w:rsid w:val="00C106E7"/>
    <w:rsid w:val="00C12B1A"/>
    <w:rsid w:val="00C1737B"/>
    <w:rsid w:val="00C23038"/>
    <w:rsid w:val="00C2574E"/>
    <w:rsid w:val="00C26337"/>
    <w:rsid w:val="00C320B1"/>
    <w:rsid w:val="00C371BD"/>
    <w:rsid w:val="00C37212"/>
    <w:rsid w:val="00C46F97"/>
    <w:rsid w:val="00C524A2"/>
    <w:rsid w:val="00C537BB"/>
    <w:rsid w:val="00C5623C"/>
    <w:rsid w:val="00C57C0F"/>
    <w:rsid w:val="00C57CEF"/>
    <w:rsid w:val="00C60A2E"/>
    <w:rsid w:val="00C61CF8"/>
    <w:rsid w:val="00C62EF0"/>
    <w:rsid w:val="00C63702"/>
    <w:rsid w:val="00C649C1"/>
    <w:rsid w:val="00C66013"/>
    <w:rsid w:val="00C741EC"/>
    <w:rsid w:val="00C74BCF"/>
    <w:rsid w:val="00C7785E"/>
    <w:rsid w:val="00C816B2"/>
    <w:rsid w:val="00C8173F"/>
    <w:rsid w:val="00C83ABA"/>
    <w:rsid w:val="00C8717B"/>
    <w:rsid w:val="00C875A8"/>
    <w:rsid w:val="00C91CAB"/>
    <w:rsid w:val="00CA4772"/>
    <w:rsid w:val="00CA7717"/>
    <w:rsid w:val="00CA7EF5"/>
    <w:rsid w:val="00CB5AA0"/>
    <w:rsid w:val="00CB67AF"/>
    <w:rsid w:val="00CC0A31"/>
    <w:rsid w:val="00CC4C60"/>
    <w:rsid w:val="00CC4E7F"/>
    <w:rsid w:val="00CC7568"/>
    <w:rsid w:val="00CD19F4"/>
    <w:rsid w:val="00CD7A76"/>
    <w:rsid w:val="00CE1AF0"/>
    <w:rsid w:val="00CE45A4"/>
    <w:rsid w:val="00CE4620"/>
    <w:rsid w:val="00CE6384"/>
    <w:rsid w:val="00CE75C2"/>
    <w:rsid w:val="00CF1021"/>
    <w:rsid w:val="00CF3417"/>
    <w:rsid w:val="00D01023"/>
    <w:rsid w:val="00D02B0B"/>
    <w:rsid w:val="00D06B31"/>
    <w:rsid w:val="00D12D42"/>
    <w:rsid w:val="00D221E3"/>
    <w:rsid w:val="00D25608"/>
    <w:rsid w:val="00D33808"/>
    <w:rsid w:val="00D33FA6"/>
    <w:rsid w:val="00D34857"/>
    <w:rsid w:val="00D367CD"/>
    <w:rsid w:val="00D36BF5"/>
    <w:rsid w:val="00D36FE5"/>
    <w:rsid w:val="00D41E7C"/>
    <w:rsid w:val="00D46644"/>
    <w:rsid w:val="00D54AEC"/>
    <w:rsid w:val="00D55334"/>
    <w:rsid w:val="00D57333"/>
    <w:rsid w:val="00D5736D"/>
    <w:rsid w:val="00D60160"/>
    <w:rsid w:val="00D62963"/>
    <w:rsid w:val="00D62C97"/>
    <w:rsid w:val="00D7549C"/>
    <w:rsid w:val="00D8059E"/>
    <w:rsid w:val="00D84FCD"/>
    <w:rsid w:val="00D90AFC"/>
    <w:rsid w:val="00D9361B"/>
    <w:rsid w:val="00D93D59"/>
    <w:rsid w:val="00DA259C"/>
    <w:rsid w:val="00DA6119"/>
    <w:rsid w:val="00DB413D"/>
    <w:rsid w:val="00DB5EDD"/>
    <w:rsid w:val="00DB645B"/>
    <w:rsid w:val="00DB64E5"/>
    <w:rsid w:val="00DB6DA8"/>
    <w:rsid w:val="00DC1EB8"/>
    <w:rsid w:val="00DC21C9"/>
    <w:rsid w:val="00DC3841"/>
    <w:rsid w:val="00DC55BD"/>
    <w:rsid w:val="00DC66BA"/>
    <w:rsid w:val="00DC6D72"/>
    <w:rsid w:val="00DC7BEC"/>
    <w:rsid w:val="00DD4F56"/>
    <w:rsid w:val="00DE029A"/>
    <w:rsid w:val="00DE575F"/>
    <w:rsid w:val="00DF62AD"/>
    <w:rsid w:val="00E00D99"/>
    <w:rsid w:val="00E02039"/>
    <w:rsid w:val="00E0274D"/>
    <w:rsid w:val="00E03C7D"/>
    <w:rsid w:val="00E068E7"/>
    <w:rsid w:val="00E12CF8"/>
    <w:rsid w:val="00E17632"/>
    <w:rsid w:val="00E22035"/>
    <w:rsid w:val="00E234AF"/>
    <w:rsid w:val="00E234F2"/>
    <w:rsid w:val="00E2455C"/>
    <w:rsid w:val="00E25050"/>
    <w:rsid w:val="00E259B1"/>
    <w:rsid w:val="00E25A04"/>
    <w:rsid w:val="00E27572"/>
    <w:rsid w:val="00E30426"/>
    <w:rsid w:val="00E32031"/>
    <w:rsid w:val="00E32567"/>
    <w:rsid w:val="00E357E8"/>
    <w:rsid w:val="00E35D42"/>
    <w:rsid w:val="00E41B4B"/>
    <w:rsid w:val="00E4481E"/>
    <w:rsid w:val="00E4552C"/>
    <w:rsid w:val="00E4606E"/>
    <w:rsid w:val="00E467B4"/>
    <w:rsid w:val="00E55451"/>
    <w:rsid w:val="00E673B2"/>
    <w:rsid w:val="00E70A1A"/>
    <w:rsid w:val="00E764D6"/>
    <w:rsid w:val="00E767C5"/>
    <w:rsid w:val="00E772C4"/>
    <w:rsid w:val="00E77C68"/>
    <w:rsid w:val="00E80619"/>
    <w:rsid w:val="00E82A90"/>
    <w:rsid w:val="00E8378A"/>
    <w:rsid w:val="00E83A29"/>
    <w:rsid w:val="00E86C1C"/>
    <w:rsid w:val="00EA2996"/>
    <w:rsid w:val="00EA5533"/>
    <w:rsid w:val="00EA5A79"/>
    <w:rsid w:val="00EA6619"/>
    <w:rsid w:val="00EB0852"/>
    <w:rsid w:val="00EB3D33"/>
    <w:rsid w:val="00EB5457"/>
    <w:rsid w:val="00EB54FD"/>
    <w:rsid w:val="00EB7CAF"/>
    <w:rsid w:val="00EC0608"/>
    <w:rsid w:val="00EC3BE5"/>
    <w:rsid w:val="00EC3C92"/>
    <w:rsid w:val="00EC700B"/>
    <w:rsid w:val="00EC7CAC"/>
    <w:rsid w:val="00ED1A49"/>
    <w:rsid w:val="00ED5441"/>
    <w:rsid w:val="00ED6E15"/>
    <w:rsid w:val="00EE0CE5"/>
    <w:rsid w:val="00EE13CC"/>
    <w:rsid w:val="00EE162A"/>
    <w:rsid w:val="00EE19C7"/>
    <w:rsid w:val="00EE57DC"/>
    <w:rsid w:val="00EE5EF3"/>
    <w:rsid w:val="00EF1F10"/>
    <w:rsid w:val="00EF6F8A"/>
    <w:rsid w:val="00F01B3B"/>
    <w:rsid w:val="00F02A38"/>
    <w:rsid w:val="00F03BCD"/>
    <w:rsid w:val="00F06562"/>
    <w:rsid w:val="00F10992"/>
    <w:rsid w:val="00F14F17"/>
    <w:rsid w:val="00F167C6"/>
    <w:rsid w:val="00F168BF"/>
    <w:rsid w:val="00F214E4"/>
    <w:rsid w:val="00F21995"/>
    <w:rsid w:val="00F21C3B"/>
    <w:rsid w:val="00F242B0"/>
    <w:rsid w:val="00F25EB2"/>
    <w:rsid w:val="00F26FAD"/>
    <w:rsid w:val="00F3116D"/>
    <w:rsid w:val="00F33B9D"/>
    <w:rsid w:val="00F33CF3"/>
    <w:rsid w:val="00F350C0"/>
    <w:rsid w:val="00F35378"/>
    <w:rsid w:val="00F36BF4"/>
    <w:rsid w:val="00F426F9"/>
    <w:rsid w:val="00F4391F"/>
    <w:rsid w:val="00F4411D"/>
    <w:rsid w:val="00F44C18"/>
    <w:rsid w:val="00F45539"/>
    <w:rsid w:val="00F5048B"/>
    <w:rsid w:val="00F50820"/>
    <w:rsid w:val="00F53445"/>
    <w:rsid w:val="00F53C14"/>
    <w:rsid w:val="00F56827"/>
    <w:rsid w:val="00F65830"/>
    <w:rsid w:val="00F740F4"/>
    <w:rsid w:val="00F75C1C"/>
    <w:rsid w:val="00F84DA7"/>
    <w:rsid w:val="00F95F42"/>
    <w:rsid w:val="00FA1E12"/>
    <w:rsid w:val="00FA248C"/>
    <w:rsid w:val="00FA3D80"/>
    <w:rsid w:val="00FA4550"/>
    <w:rsid w:val="00FB163A"/>
    <w:rsid w:val="00FB4536"/>
    <w:rsid w:val="00FB5863"/>
    <w:rsid w:val="00FC0AF1"/>
    <w:rsid w:val="00FC1494"/>
    <w:rsid w:val="00FC324F"/>
    <w:rsid w:val="00FC63F3"/>
    <w:rsid w:val="00FC79A1"/>
    <w:rsid w:val="00FD781B"/>
    <w:rsid w:val="00FD7C0E"/>
    <w:rsid w:val="00FE19D0"/>
    <w:rsid w:val="00FE47AC"/>
    <w:rsid w:val="00FE4A69"/>
    <w:rsid w:val="00FF5D36"/>
    <w:rsid w:val="00FF6302"/>
    <w:rsid w:val="00FF66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41718"/>
  <w15:docId w15:val="{247D6ACC-5073-8E46-92DA-1E292173F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4"/>
        <w:lang w:val="en-GB" w:eastAsia="en-US" w:bidi="ar-SA"/>
      </w:rPr>
    </w:rPrDefault>
    <w:pPrDefault>
      <w:pPr>
        <w:spacing w:line="3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1FE6"/>
    <w:rPr>
      <w:rFonts w:cstheme="minorBidi"/>
    </w:rPr>
    <w:tblPr>
      <w:tblBorders>
        <w:top w:val="single" w:sz="8" w:space="0" w:color="AEAAAA" w:themeColor="background2" w:themeShade="BF"/>
        <w:left w:val="single" w:sz="8" w:space="0" w:color="AEAAAA" w:themeColor="background2" w:themeShade="BF"/>
        <w:bottom w:val="single" w:sz="8" w:space="0" w:color="AEAAAA" w:themeColor="background2" w:themeShade="BF"/>
        <w:right w:val="single" w:sz="8" w:space="0" w:color="AEAAAA" w:themeColor="background2" w:themeShade="BF"/>
        <w:insideH w:val="single" w:sz="8" w:space="0" w:color="AEAAAA" w:themeColor="background2" w:themeShade="BF"/>
        <w:insideV w:val="single" w:sz="8" w:space="0" w:color="AEAAAA" w:themeColor="background2" w:themeShade="BF"/>
      </w:tblBorders>
    </w:tblPr>
  </w:style>
  <w:style w:type="paragraph" w:styleId="Header">
    <w:name w:val="header"/>
    <w:basedOn w:val="Normal"/>
    <w:link w:val="HeaderChar"/>
    <w:uiPriority w:val="99"/>
    <w:unhideWhenUsed/>
    <w:rsid w:val="00CE1AF0"/>
    <w:pPr>
      <w:tabs>
        <w:tab w:val="center" w:pos="4513"/>
        <w:tab w:val="right" w:pos="9026"/>
      </w:tabs>
      <w:spacing w:line="240" w:lineRule="auto"/>
    </w:pPr>
  </w:style>
  <w:style w:type="character" w:customStyle="1" w:styleId="HeaderChar">
    <w:name w:val="Header Char"/>
    <w:basedOn w:val="DefaultParagraphFont"/>
    <w:link w:val="Header"/>
    <w:uiPriority w:val="99"/>
    <w:rsid w:val="00CE1AF0"/>
  </w:style>
  <w:style w:type="paragraph" w:styleId="Footer">
    <w:name w:val="footer"/>
    <w:basedOn w:val="Normal"/>
    <w:link w:val="FooterChar"/>
    <w:uiPriority w:val="99"/>
    <w:unhideWhenUsed/>
    <w:rsid w:val="00CE1AF0"/>
    <w:pPr>
      <w:tabs>
        <w:tab w:val="center" w:pos="4513"/>
        <w:tab w:val="right" w:pos="9026"/>
      </w:tabs>
      <w:spacing w:line="240" w:lineRule="auto"/>
    </w:pPr>
  </w:style>
  <w:style w:type="character" w:customStyle="1" w:styleId="FooterChar">
    <w:name w:val="Footer Char"/>
    <w:basedOn w:val="DefaultParagraphFont"/>
    <w:link w:val="Footer"/>
    <w:uiPriority w:val="99"/>
    <w:rsid w:val="00CE1AF0"/>
  </w:style>
  <w:style w:type="paragraph" w:styleId="ListParagraph">
    <w:name w:val="List Paragraph"/>
    <w:basedOn w:val="Normal"/>
    <w:uiPriority w:val="34"/>
    <w:qFormat/>
    <w:rsid w:val="00F740F4"/>
    <w:pPr>
      <w:ind w:left="720"/>
      <w:contextualSpacing/>
    </w:pPr>
  </w:style>
  <w:style w:type="table" w:customStyle="1" w:styleId="TableGrid1">
    <w:name w:val="Table Grid1"/>
    <w:basedOn w:val="TableNormal"/>
    <w:next w:val="TableGrid"/>
    <w:uiPriority w:val="39"/>
    <w:rsid w:val="00790AC7"/>
    <w:pPr>
      <w:spacing w:after="80" w:line="240" w:lineRule="auto"/>
    </w:pPr>
    <w:rPr>
      <w:rFonts w:eastAsiaTheme="minorEastAsia" w:cs="Times New Roman"/>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83ABA"/>
    <w:pPr>
      <w:spacing w:after="80" w:line="240" w:lineRule="auto"/>
    </w:pPr>
    <w:rPr>
      <w:rFonts w:eastAsiaTheme="minorEastAsia" w:cs="Times New Roman"/>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13EDE"/>
    <w:rPr>
      <w:sz w:val="16"/>
      <w:szCs w:val="16"/>
    </w:rPr>
  </w:style>
  <w:style w:type="paragraph" w:styleId="CommentText">
    <w:name w:val="annotation text"/>
    <w:basedOn w:val="Normal"/>
    <w:link w:val="CommentTextChar"/>
    <w:uiPriority w:val="99"/>
    <w:unhideWhenUsed/>
    <w:rsid w:val="00013EDE"/>
    <w:pPr>
      <w:spacing w:line="240" w:lineRule="auto"/>
    </w:pPr>
    <w:rPr>
      <w:sz w:val="20"/>
      <w:szCs w:val="20"/>
    </w:rPr>
  </w:style>
  <w:style w:type="character" w:customStyle="1" w:styleId="CommentTextChar">
    <w:name w:val="Comment Text Char"/>
    <w:basedOn w:val="DefaultParagraphFont"/>
    <w:link w:val="CommentText"/>
    <w:uiPriority w:val="99"/>
    <w:rsid w:val="00013EDE"/>
    <w:rPr>
      <w:sz w:val="20"/>
      <w:szCs w:val="20"/>
    </w:rPr>
  </w:style>
  <w:style w:type="character" w:styleId="Emphasis">
    <w:name w:val="Emphasis"/>
    <w:basedOn w:val="DefaultParagraphFont"/>
    <w:uiPriority w:val="20"/>
    <w:qFormat/>
    <w:rsid w:val="00013EDE"/>
    <w:rPr>
      <w:i/>
      <w:iCs/>
    </w:rPr>
  </w:style>
  <w:style w:type="paragraph" w:styleId="HTMLPreformatted">
    <w:name w:val="HTML Preformatted"/>
    <w:basedOn w:val="Normal"/>
    <w:link w:val="HTMLPreformattedChar"/>
    <w:uiPriority w:val="99"/>
    <w:unhideWhenUsed/>
    <w:rsid w:val="00103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10301E"/>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957759">
      <w:bodyDiv w:val="1"/>
      <w:marLeft w:val="0"/>
      <w:marRight w:val="0"/>
      <w:marTop w:val="0"/>
      <w:marBottom w:val="0"/>
      <w:divBdr>
        <w:top w:val="none" w:sz="0" w:space="0" w:color="auto"/>
        <w:left w:val="none" w:sz="0" w:space="0" w:color="auto"/>
        <w:bottom w:val="none" w:sz="0" w:space="0" w:color="auto"/>
        <w:right w:val="none" w:sz="0" w:space="0" w:color="auto"/>
      </w:divBdr>
    </w:div>
    <w:div w:id="382170774">
      <w:bodyDiv w:val="1"/>
      <w:marLeft w:val="0"/>
      <w:marRight w:val="0"/>
      <w:marTop w:val="0"/>
      <w:marBottom w:val="0"/>
      <w:divBdr>
        <w:top w:val="none" w:sz="0" w:space="0" w:color="auto"/>
        <w:left w:val="none" w:sz="0" w:space="0" w:color="auto"/>
        <w:bottom w:val="none" w:sz="0" w:space="0" w:color="auto"/>
        <w:right w:val="none" w:sz="0" w:space="0" w:color="auto"/>
      </w:divBdr>
    </w:div>
    <w:div w:id="684983911">
      <w:bodyDiv w:val="1"/>
      <w:marLeft w:val="0"/>
      <w:marRight w:val="0"/>
      <w:marTop w:val="0"/>
      <w:marBottom w:val="0"/>
      <w:divBdr>
        <w:top w:val="none" w:sz="0" w:space="0" w:color="auto"/>
        <w:left w:val="none" w:sz="0" w:space="0" w:color="auto"/>
        <w:bottom w:val="none" w:sz="0" w:space="0" w:color="auto"/>
        <w:right w:val="none" w:sz="0" w:space="0" w:color="auto"/>
      </w:divBdr>
    </w:div>
    <w:div w:id="860121539">
      <w:bodyDiv w:val="1"/>
      <w:marLeft w:val="0"/>
      <w:marRight w:val="0"/>
      <w:marTop w:val="0"/>
      <w:marBottom w:val="0"/>
      <w:divBdr>
        <w:top w:val="none" w:sz="0" w:space="0" w:color="auto"/>
        <w:left w:val="none" w:sz="0" w:space="0" w:color="auto"/>
        <w:bottom w:val="none" w:sz="0" w:space="0" w:color="auto"/>
        <w:right w:val="none" w:sz="0" w:space="0" w:color="auto"/>
      </w:divBdr>
    </w:div>
    <w:div w:id="980311883">
      <w:bodyDiv w:val="1"/>
      <w:marLeft w:val="0"/>
      <w:marRight w:val="0"/>
      <w:marTop w:val="0"/>
      <w:marBottom w:val="0"/>
      <w:divBdr>
        <w:top w:val="none" w:sz="0" w:space="0" w:color="auto"/>
        <w:left w:val="none" w:sz="0" w:space="0" w:color="auto"/>
        <w:bottom w:val="none" w:sz="0" w:space="0" w:color="auto"/>
        <w:right w:val="none" w:sz="0" w:space="0" w:color="auto"/>
      </w:divBdr>
    </w:div>
    <w:div w:id="1048333679">
      <w:bodyDiv w:val="1"/>
      <w:marLeft w:val="0"/>
      <w:marRight w:val="0"/>
      <w:marTop w:val="0"/>
      <w:marBottom w:val="0"/>
      <w:divBdr>
        <w:top w:val="none" w:sz="0" w:space="0" w:color="auto"/>
        <w:left w:val="none" w:sz="0" w:space="0" w:color="auto"/>
        <w:bottom w:val="none" w:sz="0" w:space="0" w:color="auto"/>
        <w:right w:val="none" w:sz="0" w:space="0" w:color="auto"/>
      </w:divBdr>
    </w:div>
    <w:div w:id="1171989544">
      <w:bodyDiv w:val="1"/>
      <w:marLeft w:val="0"/>
      <w:marRight w:val="0"/>
      <w:marTop w:val="0"/>
      <w:marBottom w:val="0"/>
      <w:divBdr>
        <w:top w:val="none" w:sz="0" w:space="0" w:color="auto"/>
        <w:left w:val="none" w:sz="0" w:space="0" w:color="auto"/>
        <w:bottom w:val="none" w:sz="0" w:space="0" w:color="auto"/>
        <w:right w:val="none" w:sz="0" w:space="0" w:color="auto"/>
      </w:divBdr>
    </w:div>
    <w:div w:id="1340233993">
      <w:bodyDiv w:val="1"/>
      <w:marLeft w:val="0"/>
      <w:marRight w:val="0"/>
      <w:marTop w:val="0"/>
      <w:marBottom w:val="0"/>
      <w:divBdr>
        <w:top w:val="none" w:sz="0" w:space="0" w:color="auto"/>
        <w:left w:val="none" w:sz="0" w:space="0" w:color="auto"/>
        <w:bottom w:val="none" w:sz="0" w:space="0" w:color="auto"/>
        <w:right w:val="none" w:sz="0" w:space="0" w:color="auto"/>
      </w:divBdr>
    </w:div>
    <w:div w:id="1506170595">
      <w:bodyDiv w:val="1"/>
      <w:marLeft w:val="0"/>
      <w:marRight w:val="0"/>
      <w:marTop w:val="0"/>
      <w:marBottom w:val="0"/>
      <w:divBdr>
        <w:top w:val="none" w:sz="0" w:space="0" w:color="auto"/>
        <w:left w:val="none" w:sz="0" w:space="0" w:color="auto"/>
        <w:bottom w:val="none" w:sz="0" w:space="0" w:color="auto"/>
        <w:right w:val="none" w:sz="0" w:space="0" w:color="auto"/>
      </w:divBdr>
    </w:div>
    <w:div w:id="1696225981">
      <w:bodyDiv w:val="1"/>
      <w:marLeft w:val="0"/>
      <w:marRight w:val="0"/>
      <w:marTop w:val="0"/>
      <w:marBottom w:val="0"/>
      <w:divBdr>
        <w:top w:val="none" w:sz="0" w:space="0" w:color="auto"/>
        <w:left w:val="none" w:sz="0" w:space="0" w:color="auto"/>
        <w:bottom w:val="none" w:sz="0" w:space="0" w:color="auto"/>
        <w:right w:val="none" w:sz="0" w:space="0" w:color="auto"/>
      </w:divBdr>
    </w:div>
    <w:div w:id="2100825995">
      <w:bodyDiv w:val="1"/>
      <w:marLeft w:val="0"/>
      <w:marRight w:val="0"/>
      <w:marTop w:val="0"/>
      <w:marBottom w:val="0"/>
      <w:divBdr>
        <w:top w:val="none" w:sz="0" w:space="0" w:color="auto"/>
        <w:left w:val="none" w:sz="0" w:space="0" w:color="auto"/>
        <w:bottom w:val="none" w:sz="0" w:space="0" w:color="auto"/>
        <w:right w:val="none" w:sz="0" w:space="0" w:color="auto"/>
      </w:divBdr>
    </w:div>
    <w:div w:id="21098880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esktop\UPDATED_NOWS_components_DefaultsUpdated\NOW%20Let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C:\Users\Asus\Desktop\UPDATED_NOWS_components_DefaultsUpdated\NOW Letter Template.dotx</Template>
  <TotalTime>1611</TotalTime>
  <Pages>3</Pages>
  <Words>792</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Hurst</dc:creator>
  <cp:keywords/>
  <dc:description/>
  <cp:lastModifiedBy>Udaya Lingam</cp:lastModifiedBy>
  <cp:revision>2588</cp:revision>
  <dcterms:created xsi:type="dcterms:W3CDTF">2023-07-25T09:15:00Z</dcterms:created>
  <dcterms:modified xsi:type="dcterms:W3CDTF">2024-04-25T10:44:00Z</dcterms:modified>
</cp:coreProperties>
</file>