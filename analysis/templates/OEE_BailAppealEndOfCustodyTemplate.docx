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50"/>
        <w:gridCol w:w="121"/>
        <w:gridCol w:w="6235"/>
      </w:tblGrid>
      <w:tr w:rsidR="007D69A8" w14:paraId="167CEA3C" w14:textId="77777777" w:rsidTr="008D106D">
        <w:trPr>
          <w:cantSplit/>
          <w:trHeight w:val="416"/>
          <w:jc w:val="center"/>
        </w:trPr>
        <w:tc>
          <w:tcPr>
            <w:tcW w:w="10206" w:type="dxa"/>
            <w:gridSpan w:val="3"/>
          </w:tcPr>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206"/>
            </w:tblGrid>
            <w:tr w:rsidR="007D69A8" w:rsidRPr="00BB769E" w14:paraId="29731735" w14:textId="77777777" w:rsidTr="00241AA5">
              <w:trPr>
                <w:cantSplit/>
                <w:jc w:val="center"/>
              </w:trPr>
              <w:tc>
                <w:tcPr>
                  <w:tcW w:w="10206" w:type="dxa"/>
                </w:tcPr>
                <w:p w14:paraId="44FC987F" w14:textId="5935812F" w:rsidR="007D69A8" w:rsidRPr="00BB769E" w:rsidRDefault="007D69A8" w:rsidP="007D69A8">
                  <w:pPr>
                    <w:jc w:val="center"/>
                  </w:pPr>
                  <w:r>
                    <w:rPr>
                      <w:rFonts w:cs="Arial"/>
                      <w:b/>
                      <w:bCs/>
                      <w:color w:val="000000"/>
                      <w:sz w:val="36"/>
                      <w:szCs w:val="36"/>
                    </w:rPr>
                    <w:t>&lt;&lt;orderName&gt;&gt;</w:t>
                  </w:r>
                </w:p>
              </w:tc>
            </w:tr>
          </w:tbl>
          <w:p w14:paraId="08894DDE" w14:textId="317015B7" w:rsidR="007D69A8" w:rsidRDefault="007D69A8" w:rsidP="007D69A8">
            <w:pPr>
              <w:jc w:val="center"/>
            </w:pPr>
          </w:p>
        </w:tc>
      </w:tr>
      <w:tr w:rsidR="000D4204" w14:paraId="2184710F" w14:textId="77777777" w:rsidTr="00D33A9E">
        <w:trPr>
          <w:cantSplit/>
          <w:jc w:val="center"/>
        </w:trPr>
        <w:tc>
          <w:tcPr>
            <w:tcW w:w="10206" w:type="dxa"/>
            <w:gridSpan w:val="3"/>
          </w:tcPr>
          <w:p w14:paraId="5132B632" w14:textId="77777777" w:rsidR="000D4204" w:rsidRPr="002041C5" w:rsidRDefault="000D4204" w:rsidP="00D33A9E">
            <w:pPr>
              <w:rPr>
                <w:rFonts w:cs="Arial"/>
              </w:rPr>
            </w:pPr>
          </w:p>
        </w:tc>
      </w:tr>
      <w:tr w:rsidR="000D4204" w14:paraId="138BA3E1" w14:textId="77777777" w:rsidTr="00D33A9E">
        <w:trPr>
          <w:cantSplit/>
          <w:jc w:val="center"/>
        </w:trPr>
        <w:tc>
          <w:tcPr>
            <w:tcW w:w="10206" w:type="dxa"/>
            <w:gridSpan w:val="3"/>
          </w:tcPr>
          <w:p w14:paraId="70F21E91" w14:textId="77777777" w:rsidR="000D4204" w:rsidRPr="006134D4" w:rsidRDefault="000D4204" w:rsidP="00D33A9E">
            <w:pPr>
              <w:rPr>
                <w:rFonts w:cs="Arial"/>
              </w:rPr>
            </w:pPr>
            <w:r w:rsidRPr="006134D4">
              <w:rPr>
                <w:rFonts w:cs="Arial"/>
                <w:color w:val="000000"/>
              </w:rPr>
              <w:t xml:space="preserve">To: </w:t>
            </w:r>
            <w:r>
              <w:rPr>
                <w:rFonts w:cs="Arial"/>
                <w:color w:val="000000"/>
              </w:rPr>
              <w:t>&lt;&lt;cs_{dp.exists</w:t>
            </w:r>
            <w:r>
              <w:rPr>
                <w:rFonts w:cs="Arial"/>
              </w:rPr>
              <w:t>(‘</w:t>
            </w:r>
            <w:r w:rsidRPr="009C72D9">
              <w:rPr>
                <w:rFonts w:cs="Arial"/>
              </w:rPr>
              <w:t>conveyorcustodiannameOrganisationName</w:t>
            </w:r>
            <w:r>
              <w:rPr>
                <w:rFonts w:cs="Arial"/>
              </w:rPr>
              <w:t>’)}</w:t>
            </w:r>
            <w:r>
              <w:rPr>
                <w:rFonts w:cs="Arial"/>
                <w:color w:val="000000"/>
              </w:rPr>
              <w:t xml:space="preserve">&gt;&gt; </w:t>
            </w:r>
            <w:r w:rsidRPr="00A5165C">
              <w:rPr>
                <w:rFonts w:cs="Arial"/>
              </w:rPr>
              <w:t>&lt;&lt;</w:t>
            </w:r>
            <w:r>
              <w:rPr>
                <w:rFonts w:cs="Arial"/>
              </w:rPr>
              <w:t>dp.value(‘</w:t>
            </w:r>
            <w:r w:rsidRPr="009C72D9">
              <w:rPr>
                <w:rFonts w:cs="Arial"/>
              </w:rPr>
              <w:t>conveyorcustodiannameOrganisationName</w:t>
            </w:r>
            <w:r>
              <w:rPr>
                <w:rFonts w:cs="Arial"/>
              </w:rPr>
              <w:t xml:space="preserve">’)&gt;&gt;&lt;&lt;es_&gt;&gt; </w:t>
            </w:r>
            <w:r>
              <w:rPr>
                <w:rFonts w:cs="Arial"/>
                <w:color w:val="000000"/>
              </w:rPr>
              <w:t>&lt;&lt;cs_{dp.exists</w:t>
            </w:r>
            <w:r>
              <w:rPr>
                <w:rFonts w:cs="Arial"/>
              </w:rPr>
              <w:t>(‘prisonOrganisationName’)}</w:t>
            </w:r>
            <w:r>
              <w:rPr>
                <w:rFonts w:cs="Arial"/>
                <w:color w:val="000000"/>
              </w:rPr>
              <w:t>&gt;&gt;</w:t>
            </w:r>
            <w:r w:rsidRPr="006134D4">
              <w:rPr>
                <w:rFonts w:cs="Arial"/>
                <w:color w:val="000000"/>
              </w:rPr>
              <w:t xml:space="preserve"> </w:t>
            </w:r>
            <w:r>
              <w:rPr>
                <w:rFonts w:cs="Arial"/>
                <w:color w:val="000000"/>
              </w:rPr>
              <w:t>T</w:t>
            </w:r>
            <w:r w:rsidRPr="006134D4">
              <w:rPr>
                <w:rFonts w:cs="Arial"/>
                <w:color w:val="000000"/>
              </w:rPr>
              <w:t xml:space="preserve">he Governor of: </w:t>
            </w:r>
            <w:r>
              <w:rPr>
                <w:rFonts w:cs="Arial"/>
              </w:rPr>
              <w:t>&lt;&lt;dp.value(‘prisonOrganisationName’)&gt;&gt;&lt;&lt;es_&gt;&gt;</w:t>
            </w:r>
          </w:p>
        </w:tc>
      </w:tr>
      <w:tr w:rsidR="000D4204" w14:paraId="6C1E6607" w14:textId="77777777" w:rsidTr="00D33A9E">
        <w:trPr>
          <w:cantSplit/>
          <w:jc w:val="center"/>
        </w:trPr>
        <w:tc>
          <w:tcPr>
            <w:tcW w:w="10206" w:type="dxa"/>
            <w:gridSpan w:val="3"/>
          </w:tcPr>
          <w:p w14:paraId="6F1AA44F" w14:textId="77777777" w:rsidR="000D4204" w:rsidRPr="002041C5" w:rsidRDefault="000D4204" w:rsidP="00D33A9E">
            <w:pPr>
              <w:rPr>
                <w:rFonts w:cs="Arial"/>
              </w:rPr>
            </w:pPr>
          </w:p>
        </w:tc>
      </w:tr>
      <w:tr w:rsidR="000D4204" w14:paraId="7420E42A" w14:textId="77777777" w:rsidTr="00D33A9E">
        <w:trPr>
          <w:cantSplit/>
          <w:jc w:val="center"/>
        </w:trPr>
        <w:tc>
          <w:tcPr>
            <w:tcW w:w="10206" w:type="dxa"/>
            <w:gridSpan w:val="3"/>
          </w:tcPr>
          <w:p w14:paraId="653D1A25" w14:textId="77777777" w:rsidR="000D4204" w:rsidRPr="00CC51EC" w:rsidRDefault="000D4204" w:rsidP="00D33A9E">
            <w:r w:rsidRPr="00CC51EC">
              <w:rPr>
                <w:rFonts w:cs="Arial"/>
                <w:b/>
                <w:bCs/>
              </w:rPr>
              <w:t>Date of order</w:t>
            </w:r>
            <w:r w:rsidRPr="00CC51EC">
              <w:rPr>
                <w:rFonts w:cs="Arial"/>
              </w:rPr>
              <w:t xml:space="preserve"> &lt;&lt;{dateFormat(orderDate, ‘dd MMMM yyyy’, ‘yyyy-MM-dd’)}&gt;&gt;</w:t>
            </w:r>
            <w:r w:rsidRPr="00CC51EC">
              <w:rPr>
                <w:rFonts w:eastAsia="Arial" w:cs="Arial"/>
              </w:rPr>
              <w:t xml:space="preserve">&lt;&lt;cs_{amendmentDate &gt; 0}&gt;&gt;    </w:t>
            </w:r>
            <w:r w:rsidRPr="00CC51EC">
              <w:rPr>
                <w:rFonts w:eastAsia="Arial" w:cs="Arial"/>
                <w:b/>
              </w:rPr>
              <w:t>Amended on</w:t>
            </w:r>
            <w:r w:rsidRPr="00CC51EC">
              <w:rPr>
                <w:rFonts w:eastAsia="Arial" w:cs="Arial"/>
              </w:rPr>
              <w:t xml:space="preserve"> &lt;&lt;{dateFormat(amendmentdate, ‘dd MMMM yyyy’, ‘yyyy-MM-dd’)}&gt;&gt;&lt;&lt;es_&gt;&gt;</w:t>
            </w:r>
          </w:p>
        </w:tc>
      </w:tr>
      <w:tr w:rsidR="000D4204" w14:paraId="6094E1BF" w14:textId="77777777" w:rsidTr="00D33A9E">
        <w:trPr>
          <w:cantSplit/>
          <w:trHeight w:hRule="exact" w:val="425"/>
          <w:jc w:val="center"/>
        </w:trPr>
        <w:tc>
          <w:tcPr>
            <w:tcW w:w="10206" w:type="dxa"/>
            <w:gridSpan w:val="3"/>
          </w:tcPr>
          <w:p w14:paraId="2CDE2096" w14:textId="77777777" w:rsidR="000D4204" w:rsidRPr="002041C5" w:rsidRDefault="000D4204" w:rsidP="00D33A9E">
            <w:pPr>
              <w:jc w:val="center"/>
              <w:rPr>
                <w:rFonts w:cs="Arial"/>
                <w:b/>
                <w:bCs/>
              </w:rPr>
            </w:pPr>
          </w:p>
        </w:tc>
      </w:tr>
      <w:tr w:rsidR="000D4204" w14:paraId="61E54EC2" w14:textId="77777777" w:rsidTr="007D69A8">
        <w:trPr>
          <w:cantSplit/>
          <w:jc w:val="center"/>
        </w:trPr>
        <w:tc>
          <w:tcPr>
            <w:tcW w:w="3850" w:type="dxa"/>
            <w:tcMar>
              <w:left w:w="0" w:type="dxa"/>
              <w:right w:w="0" w:type="dxa"/>
            </w:tcMar>
          </w:tcPr>
          <w:p w14:paraId="4AA552A0" w14:textId="77777777" w:rsidR="000D4204" w:rsidRPr="003E3729" w:rsidRDefault="000D4204" w:rsidP="00D33A9E">
            <w:pPr>
              <w:spacing w:line="240" w:lineRule="exact"/>
              <w:rPr>
                <w:rFonts w:cs="Arial"/>
              </w:rPr>
            </w:pPr>
            <w:r w:rsidRPr="003E3729">
              <w:rPr>
                <w:rFonts w:cs="Arial"/>
              </w:rPr>
              <w:t>&lt;&lt;defendant.name&gt;&gt;</w:t>
            </w:r>
          </w:p>
          <w:p w14:paraId="435F8FBA" w14:textId="77777777" w:rsidR="000D4204" w:rsidRPr="003E3729" w:rsidRDefault="000D4204" w:rsidP="00D33A9E">
            <w:pPr>
              <w:spacing w:line="240" w:lineRule="exact"/>
              <w:rPr>
                <w:rFonts w:cs="Arial"/>
              </w:rPr>
            </w:pPr>
            <w:r w:rsidRPr="003E3729">
              <w:rPr>
                <w:rFonts w:cs="Arial"/>
              </w:rPr>
              <w:t>&lt;&lt;defendant.address.line1&gt;&gt;</w:t>
            </w:r>
          </w:p>
          <w:p w14:paraId="4419B6F9" w14:textId="77777777" w:rsidR="000D4204" w:rsidRPr="003E3729" w:rsidRDefault="000D4204" w:rsidP="00D33A9E">
            <w:pPr>
              <w:spacing w:line="240" w:lineRule="exact"/>
              <w:rPr>
                <w:rFonts w:cs="Arial"/>
              </w:rPr>
            </w:pPr>
            <w:r w:rsidRPr="003E3729">
              <w:rPr>
                <w:rFonts w:cs="Arial"/>
              </w:rPr>
              <w:t>&lt;&lt;op: defendant.address.line2&gt;&gt;</w:t>
            </w:r>
          </w:p>
          <w:p w14:paraId="298D5795" w14:textId="77777777" w:rsidR="000D4204" w:rsidRPr="003E3729" w:rsidRDefault="000D4204" w:rsidP="00D33A9E">
            <w:pPr>
              <w:spacing w:line="240" w:lineRule="exact"/>
              <w:rPr>
                <w:rFonts w:cs="Arial"/>
              </w:rPr>
            </w:pPr>
            <w:r w:rsidRPr="003E3729">
              <w:rPr>
                <w:rFonts w:cs="Arial"/>
              </w:rPr>
              <w:t>&lt;&lt;op: defendant.address.line3&gt;&gt;</w:t>
            </w:r>
          </w:p>
          <w:p w14:paraId="2E65C2E6" w14:textId="77777777" w:rsidR="000D4204" w:rsidRPr="003E3729" w:rsidRDefault="000D4204" w:rsidP="00D33A9E">
            <w:pPr>
              <w:spacing w:line="240" w:lineRule="exact"/>
              <w:rPr>
                <w:rFonts w:cs="Arial"/>
              </w:rPr>
            </w:pPr>
            <w:r w:rsidRPr="003E3729">
              <w:rPr>
                <w:rFonts w:cs="Arial"/>
              </w:rPr>
              <w:t>&lt;&lt;op: defendant.address.line4&gt;&gt;</w:t>
            </w:r>
          </w:p>
          <w:p w14:paraId="10F2CE3F" w14:textId="77777777" w:rsidR="000D4204" w:rsidRPr="003E3729" w:rsidRDefault="000D4204" w:rsidP="00D33A9E">
            <w:pPr>
              <w:spacing w:line="240" w:lineRule="exact"/>
              <w:rPr>
                <w:rFonts w:cs="Arial"/>
              </w:rPr>
            </w:pPr>
            <w:r w:rsidRPr="003E3729">
              <w:rPr>
                <w:rFonts w:cs="Arial"/>
              </w:rPr>
              <w:t>&lt;&lt;op: defendant.address.line5&gt;&gt;</w:t>
            </w:r>
          </w:p>
          <w:p w14:paraId="4DDEEE73" w14:textId="77777777" w:rsidR="000D4204" w:rsidRPr="00A94C16" w:rsidRDefault="000D4204" w:rsidP="00D33A9E">
            <w:pPr>
              <w:rPr>
                <w:rFonts w:cs="Arial"/>
              </w:rPr>
            </w:pPr>
            <w:r w:rsidRPr="003E3729">
              <w:rPr>
                <w:rFonts w:cs="Arial"/>
              </w:rPr>
              <w:t>&lt;&lt;defendant.address.postCode&gt;&gt;</w:t>
            </w:r>
          </w:p>
        </w:tc>
        <w:tc>
          <w:tcPr>
            <w:tcW w:w="121" w:type="dxa"/>
            <w:tcMar>
              <w:left w:w="0" w:type="dxa"/>
              <w:right w:w="0" w:type="dxa"/>
            </w:tcMar>
          </w:tcPr>
          <w:p w14:paraId="7C6E8804" w14:textId="77777777" w:rsidR="000D4204" w:rsidRPr="00A94C16" w:rsidRDefault="000D4204" w:rsidP="00D33A9E">
            <w:pPr>
              <w:jc w:val="right"/>
              <w:rPr>
                <w:rFonts w:cs="Arial"/>
              </w:rPr>
            </w:pPr>
          </w:p>
        </w:tc>
        <w:tc>
          <w:tcPr>
            <w:tcW w:w="6235" w:type="dxa"/>
            <w:tcMar>
              <w:left w:w="0" w:type="dxa"/>
              <w:right w:w="0" w:type="dxa"/>
            </w:tcMar>
          </w:tcPr>
          <w:p w14:paraId="79EE5E17" w14:textId="71D01737" w:rsidR="0011104F" w:rsidRDefault="009A7B7F" w:rsidP="0011104F">
            <w:pPr>
              <w:spacing w:after="80" w:line="280" w:lineRule="exact"/>
              <w:jc w:val="right"/>
              <w:rPr>
                <w:rFonts w:cs="Arial"/>
                <w:sz w:val="12"/>
                <w:szCs w:val="12"/>
              </w:rPr>
            </w:pPr>
            <w:r w:rsidRPr="009A7B7F">
              <w:rPr>
                <w:rFonts w:cs="Arial"/>
                <w:b/>
                <w:bCs/>
              </w:rPr>
              <w:t xml:space="preserve">Case </w:t>
            </w:r>
            <w:r w:rsidR="00C7145C">
              <w:rPr>
                <w:rFonts w:cs="Arial"/>
                <w:b/>
                <w:bCs/>
              </w:rPr>
              <w:t>R</w:t>
            </w:r>
            <w:r w:rsidRPr="009A7B7F">
              <w:rPr>
                <w:rFonts w:cs="Arial"/>
                <w:b/>
                <w:bCs/>
              </w:rPr>
              <w:t>eference</w:t>
            </w:r>
            <w:r w:rsidRPr="009A7B7F">
              <w:rPr>
                <w:rFonts w:cs="Arial"/>
                <w:b/>
                <w:bCs/>
                <w:sz w:val="22"/>
                <w:szCs w:val="22"/>
              </w:rPr>
              <w:t xml:space="preserve"> </w:t>
            </w:r>
            <w:r w:rsidRPr="009A7B7F">
              <w:rPr>
                <w:rFonts w:cs="Arial"/>
                <w:sz w:val="12"/>
                <w:szCs w:val="12"/>
              </w:rPr>
              <w:t>&lt;&lt;rs_caseApplicationReferences&gt;&gt;</w:t>
            </w:r>
            <w:r w:rsidRPr="009A7B7F">
              <w:rPr>
                <w:rFonts w:cs="Arial"/>
              </w:rPr>
              <w:t>&lt;&lt;$this&gt;&gt;</w:t>
            </w:r>
            <w:r w:rsidRPr="009A7B7F">
              <w:rPr>
                <w:rFonts w:cs="Arial"/>
                <w:sz w:val="12"/>
                <w:szCs w:val="12"/>
              </w:rPr>
              <w:t>&lt;&lt;cs_{$</w:t>
            </w:r>
            <w:r w:rsidRPr="009A7B7F">
              <w:rPr>
                <w:rFonts w:eastAsia="Times New Roman" w:cs="Arial"/>
                <w:sz w:val="12"/>
                <w:szCs w:val="12"/>
              </w:rPr>
              <w:t>idx</w:t>
            </w:r>
            <w:r w:rsidRPr="009A7B7F">
              <w:rPr>
                <w:rFonts w:cs="Arial"/>
                <w:sz w:val="12"/>
                <w:szCs w:val="12"/>
              </w:rPr>
              <w:t>!= $size-1}</w:t>
            </w:r>
            <w:r w:rsidRPr="009A7B7F">
              <w:rPr>
                <w:rFonts w:eastAsia="Times New Roman" w:cs="Arial"/>
                <w:sz w:val="12"/>
                <w:szCs w:val="12"/>
              </w:rPr>
              <w:t>&gt;&gt;</w:t>
            </w:r>
            <w:r w:rsidRPr="009A7B7F">
              <w:rPr>
                <w:rFonts w:cs="Arial"/>
              </w:rPr>
              <w:t>&lt;&lt;$nl&gt;&gt;</w:t>
            </w:r>
            <w:r w:rsidRPr="009A7B7F">
              <w:rPr>
                <w:rFonts w:cs="Arial"/>
                <w:sz w:val="12"/>
                <w:szCs w:val="12"/>
              </w:rPr>
              <w:t>&lt;&lt;es_&gt;&gt;&lt;&lt;es_&gt;&gt;</w:t>
            </w:r>
          </w:p>
          <w:p w14:paraId="7ABA5E06" w14:textId="5999BCD7" w:rsidR="009A7B7F" w:rsidRDefault="000D4204" w:rsidP="0011104F">
            <w:pPr>
              <w:spacing w:after="80" w:line="280" w:lineRule="exact"/>
              <w:jc w:val="right"/>
              <w:rPr>
                <w:rFonts w:cs="Arial"/>
                <w:sz w:val="12"/>
                <w:szCs w:val="12"/>
              </w:rPr>
            </w:pPr>
            <w:r w:rsidRPr="008D36CA">
              <w:rPr>
                <w:rFonts w:cs="Arial"/>
                <w:sz w:val="12"/>
                <w:szCs w:val="12"/>
              </w:rPr>
              <w:t>&lt;&lt;cs_{length(defendant.dateOfBirth)&gt;0}&gt;&gt;</w:t>
            </w:r>
          </w:p>
          <w:p w14:paraId="7E5A1BB1" w14:textId="73DF8285" w:rsidR="000D4204" w:rsidRPr="007930C6" w:rsidRDefault="000D4204" w:rsidP="007930C6">
            <w:pPr>
              <w:spacing w:after="80" w:line="280" w:lineRule="exact"/>
              <w:jc w:val="right"/>
              <w:rPr>
                <w:rFonts w:cs="Arial"/>
                <w:sz w:val="12"/>
                <w:szCs w:val="12"/>
              </w:rPr>
            </w:pPr>
            <w:r w:rsidRPr="00C132C8">
              <w:rPr>
                <w:rFonts w:cs="Arial"/>
                <w:b/>
                <w:bCs/>
              </w:rPr>
              <w:t>Date of birth</w:t>
            </w:r>
            <w:r w:rsidR="007930C6">
              <w:rPr>
                <w:rFonts w:cs="Arial"/>
                <w:b/>
                <w:bCs/>
              </w:rPr>
              <w:t xml:space="preserve"> </w:t>
            </w:r>
            <w:r w:rsidRPr="00C132C8">
              <w:rPr>
                <w:rFonts w:cs="Arial"/>
              </w:rPr>
              <w:t>&lt;&lt;{dateFormat(op:defendant.dateOfBirth, ‘dd MMMM yyyy’, ‘yyyy-MM-dd’)}</w:t>
            </w:r>
            <w:r>
              <w:rPr>
                <w:rFonts w:cs="Arial"/>
              </w:rPr>
              <w:t>&gt;</w:t>
            </w:r>
            <w:r w:rsidRPr="00C132C8">
              <w:rPr>
                <w:rFonts w:cs="Arial"/>
              </w:rPr>
              <w:t>&gt;</w:t>
            </w:r>
            <w:r w:rsidRPr="0066698E">
              <w:rPr>
                <w:rFonts w:cs="Arial"/>
                <w:sz w:val="16"/>
                <w:szCs w:val="16"/>
              </w:rPr>
              <w:t>&lt;&lt;es_&gt;&gt;</w:t>
            </w:r>
          </w:p>
        </w:tc>
      </w:tr>
      <w:tr w:rsidR="000D4204" w14:paraId="0E8591E0" w14:textId="77777777" w:rsidTr="00D33A9E">
        <w:trPr>
          <w:cantSplit/>
          <w:trHeight w:hRule="exact" w:val="425"/>
          <w:jc w:val="center"/>
        </w:trPr>
        <w:tc>
          <w:tcPr>
            <w:tcW w:w="10206" w:type="dxa"/>
            <w:gridSpan w:val="3"/>
            <w:tcMar>
              <w:left w:w="0" w:type="dxa"/>
              <w:right w:w="0" w:type="dxa"/>
            </w:tcMar>
          </w:tcPr>
          <w:p w14:paraId="350B5340" w14:textId="77777777" w:rsidR="000D4204" w:rsidRDefault="000D4204" w:rsidP="00D33A9E">
            <w:pPr>
              <w:jc w:val="center"/>
            </w:pPr>
          </w:p>
        </w:tc>
      </w:tr>
      <w:tr w:rsidR="000D4204" w14:paraId="4BD0E6D9" w14:textId="77777777" w:rsidTr="00D33A9E">
        <w:trPr>
          <w:cantSplit/>
          <w:jc w:val="center"/>
        </w:trPr>
        <w:tc>
          <w:tcPr>
            <w:tcW w:w="10206" w:type="dxa"/>
            <w:gridSpan w:val="3"/>
            <w:tcMar>
              <w:left w:w="0" w:type="dxa"/>
              <w:right w:w="0" w:type="dxa"/>
            </w:tcMar>
          </w:tcPr>
          <w:p w14:paraId="3539E6C3" w14:textId="77777777" w:rsidR="000D4204" w:rsidRPr="00DB5C3C" w:rsidRDefault="000D4204" w:rsidP="00D33A9E">
            <w:pPr>
              <w:rPr>
                <w:rFonts w:eastAsia="Times New Roman"/>
              </w:rPr>
            </w:pPr>
            <w:r>
              <w:rPr>
                <w:rFonts w:cs="Arial"/>
                <w:b/>
                <w:bCs/>
                <w:sz w:val="28"/>
                <w:szCs w:val="28"/>
              </w:rPr>
              <w:t>Order</w:t>
            </w:r>
            <w:r>
              <w:rPr>
                <w:rFonts w:cs="Arial"/>
                <w:b/>
                <w:bCs/>
                <w:sz w:val="28"/>
                <w:szCs w:val="28"/>
              </w:rPr>
              <w:br/>
            </w:r>
            <w:r>
              <w:rPr>
                <w:rFonts w:cs="Arial"/>
                <w:color w:val="000000"/>
              </w:rPr>
              <w:br/>
            </w:r>
            <w:r w:rsidRPr="006134D4">
              <w:rPr>
                <w:rFonts w:cs="Arial"/>
                <w:color w:val="000000"/>
              </w:rPr>
              <w:t>The appeal against the decision to grant the defendant bail has ended as &lt;</w:t>
            </w:r>
            <w:r>
              <w:rPr>
                <w:rFonts w:cs="Arial"/>
                <w:color w:val="000000"/>
              </w:rPr>
              <w:t>&lt;dp.value(‘</w:t>
            </w:r>
            <w:r w:rsidRPr="00DB5C3C">
              <w:rPr>
                <w:rFonts w:cs="Arial"/>
                <w:color w:val="000000"/>
              </w:rPr>
              <w:t>basisOfAppealBeingWithdrawn’)&gt;</w:t>
            </w:r>
            <w:r w:rsidRPr="006134D4">
              <w:rPr>
                <w:rFonts w:cs="Arial"/>
                <w:color w:val="000000"/>
              </w:rPr>
              <w:t>&gt;</w:t>
            </w:r>
          </w:p>
          <w:p w14:paraId="09569D03" w14:textId="77777777" w:rsidR="000D4204" w:rsidRPr="006134D4" w:rsidRDefault="000D4204" w:rsidP="00D33A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p>
          <w:p w14:paraId="5AD22B38" w14:textId="77777777" w:rsidR="000D4204" w:rsidRPr="006134D4" w:rsidRDefault="000D4204" w:rsidP="00D33A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Arial"/>
                <w:color w:val="000000"/>
              </w:rPr>
            </w:pPr>
            <w:r w:rsidRPr="006134D4">
              <w:rPr>
                <w:rFonts w:cs="Arial"/>
                <w:color w:val="000000"/>
              </w:rPr>
              <w:t>The authority to hold the defendant in custody for that purpose has therefore ended. If the defendant is not held for any other reason, they must be released subject to any bail conditions which the court has already imposed.</w:t>
            </w:r>
          </w:p>
        </w:tc>
      </w:tr>
      <w:tr w:rsidR="000D4204" w14:paraId="12AA45AD" w14:textId="77777777" w:rsidTr="00D33A9E">
        <w:trPr>
          <w:cantSplit/>
          <w:trHeight w:hRule="exact" w:val="425"/>
          <w:jc w:val="center"/>
        </w:trPr>
        <w:tc>
          <w:tcPr>
            <w:tcW w:w="10206" w:type="dxa"/>
            <w:gridSpan w:val="3"/>
            <w:tcBorders>
              <w:bottom w:val="single" w:sz="8" w:space="0" w:color="000000" w:themeColor="text1"/>
            </w:tcBorders>
          </w:tcPr>
          <w:p w14:paraId="2834F511" w14:textId="77777777" w:rsidR="000D4204" w:rsidRDefault="000D4204" w:rsidP="00D33A9E">
            <w:pPr>
              <w:jc w:val="center"/>
            </w:pPr>
          </w:p>
        </w:tc>
      </w:tr>
      <w:tr w:rsidR="000D4204" w14:paraId="30A0F473" w14:textId="77777777" w:rsidTr="00D33A9E">
        <w:trPr>
          <w:cantSplit/>
          <w:jc w:val="center"/>
        </w:trPr>
        <w:tc>
          <w:tcPr>
            <w:tcW w:w="1020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tcMar>
              <w:top w:w="289" w:type="dxa"/>
              <w:left w:w="284" w:type="dxa"/>
              <w:bottom w:w="289" w:type="dxa"/>
              <w:right w:w="289" w:type="dxa"/>
            </w:tcMar>
          </w:tcPr>
          <w:p w14:paraId="293FAFAD" w14:textId="77777777" w:rsidR="000D4204" w:rsidRPr="006134D4" w:rsidRDefault="000D4204" w:rsidP="00D33A9E">
            <w:pPr>
              <w:rPr>
                <w:rFonts w:cs="Arial"/>
                <w:b/>
                <w:bCs/>
                <w:color w:val="000000"/>
                <w:sz w:val="28"/>
                <w:szCs w:val="28"/>
              </w:rPr>
            </w:pPr>
            <w:r w:rsidRPr="006134D4">
              <w:rPr>
                <w:rFonts w:cs="Arial"/>
                <w:b/>
                <w:bCs/>
                <w:color w:val="000000"/>
                <w:sz w:val="28"/>
                <w:szCs w:val="28"/>
              </w:rPr>
              <w:t>Important</w:t>
            </w:r>
          </w:p>
          <w:p w14:paraId="0B4351AC" w14:textId="77777777" w:rsidR="000D4204" w:rsidRDefault="000D4204" w:rsidP="00D33A9E">
            <w:r w:rsidRPr="006134D4">
              <w:rPr>
                <w:rFonts w:cs="Arial"/>
                <w:color w:val="000000"/>
              </w:rPr>
              <w:t>This order is to be sent by the fastest possible means to the person holding the defendant.</w:t>
            </w:r>
          </w:p>
        </w:tc>
      </w:tr>
      <w:tr w:rsidR="000D4204" w14:paraId="77B9F657" w14:textId="77777777" w:rsidTr="00D33A9E">
        <w:trPr>
          <w:cantSplit/>
          <w:trHeight w:hRule="exact" w:val="425"/>
          <w:jc w:val="center"/>
        </w:trPr>
        <w:tc>
          <w:tcPr>
            <w:tcW w:w="10206" w:type="dxa"/>
            <w:gridSpan w:val="3"/>
            <w:tcBorders>
              <w:top w:val="single" w:sz="8" w:space="0" w:color="000000" w:themeColor="text1"/>
            </w:tcBorders>
          </w:tcPr>
          <w:p w14:paraId="29CEA5C3" w14:textId="77777777" w:rsidR="000D4204" w:rsidRDefault="000D4204" w:rsidP="00D33A9E">
            <w:pPr>
              <w:jc w:val="center"/>
            </w:pPr>
          </w:p>
        </w:tc>
      </w:tr>
    </w:tbl>
    <w:p w14:paraId="37969212" w14:textId="77777777" w:rsidR="000D4204" w:rsidRPr="00B876E1" w:rsidRDefault="000D4204" w:rsidP="00657EE7">
      <w:pPr>
        <w:spacing w:line="20" w:lineRule="exact"/>
        <w:rPr>
          <w:vanish/>
          <w:sz w:val="2"/>
        </w:rPr>
      </w:pPr>
    </w:p>
    <w:sectPr w:rsidR="000D4204" w:rsidRPr="00B876E1" w:rsidSect="006E629F">
      <w:headerReference w:type="even" r:id="rId8"/>
      <w:headerReference w:type="default" r:id="rId9"/>
      <w:footerReference w:type="even" r:id="rId10"/>
      <w:footerReference w:type="default" r:id="rId11"/>
      <w:headerReference w:type="first" r:id="rId12"/>
      <w:footerReference w:type="first" r:id="rId13"/>
      <w:pgSz w:w="11900" w:h="16840"/>
      <w:pgMar w:top="0" w:right="851" w:bottom="284" w:left="85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4A701" w14:textId="77777777" w:rsidR="000D42DE" w:rsidRDefault="000D42DE" w:rsidP="000D4B3D">
      <w:r>
        <w:separator/>
      </w:r>
    </w:p>
  </w:endnote>
  <w:endnote w:type="continuationSeparator" w:id="0">
    <w:p w14:paraId="34C7626B" w14:textId="77777777" w:rsidR="000D42DE" w:rsidRDefault="000D42DE" w:rsidP="000D4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DS Transport Website Light">
    <w:altName w:val="Calibri"/>
    <w:charset w:val="4D"/>
    <w:family w:val="auto"/>
    <w:pitch w:val="variable"/>
    <w:sig w:usb0="A00000AF" w:usb1="5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04C4A" w14:textId="77777777" w:rsidR="00C35A7E" w:rsidRDefault="00C35A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05"/>
      <w:gridCol w:w="1701"/>
    </w:tblGrid>
    <w:tr w:rsidR="006E629F" w:rsidRPr="00794902" w14:paraId="4B314968" w14:textId="77777777" w:rsidTr="00AF6FF6">
      <w:trPr>
        <w:trHeight w:val="576"/>
        <w:jc w:val="center"/>
      </w:trPr>
      <w:tc>
        <w:tcPr>
          <w:tcW w:w="8505" w:type="dxa"/>
          <w:vAlign w:val="bottom"/>
        </w:tcPr>
        <w:p w14:paraId="77B90D05" w14:textId="45E46A3D" w:rsidR="006E629F" w:rsidRPr="000D2480" w:rsidRDefault="00D75622" w:rsidP="003569D2">
          <w:pPr>
            <w:pStyle w:val="Footer"/>
            <w:spacing w:after="80" w:line="240" w:lineRule="auto"/>
            <w:ind w:right="360"/>
            <w:rPr>
              <w:rFonts w:ascii="GDS Transport Website Light" w:hAnsi="GDS Transport Website Light"/>
            </w:rPr>
          </w:pPr>
          <w:r>
            <w:rPr>
              <w:rFonts w:cs="Arial"/>
            </w:rPr>
            <w:t>&lt;</w:t>
          </w:r>
          <w:r w:rsidR="006E629F" w:rsidRPr="000D2480">
            <w:rPr>
              <w:rFonts w:cs="Arial"/>
            </w:rPr>
            <w:t>&lt;</w:t>
          </w:r>
          <w:r w:rsidR="00C46516">
            <w:rPr>
              <w:rFonts w:cs="Arial"/>
            </w:rPr>
            <w:t>defendant</w:t>
          </w:r>
          <w:r w:rsidR="006E629F" w:rsidRPr="000D2480">
            <w:rPr>
              <w:rFonts w:cs="Arial"/>
            </w:rPr>
            <w:t>.name&gt;</w:t>
          </w:r>
          <w:r>
            <w:rPr>
              <w:rFonts w:cs="Arial"/>
            </w:rPr>
            <w:t>&gt;</w:t>
          </w:r>
        </w:p>
      </w:tc>
      <w:tc>
        <w:tcPr>
          <w:tcW w:w="1701" w:type="dxa"/>
          <w:vAlign w:val="bottom"/>
        </w:tcPr>
        <w:p w14:paraId="11357760" w14:textId="77777777" w:rsidR="006E629F" w:rsidRPr="000D2480" w:rsidRDefault="006E629F" w:rsidP="003569D2">
          <w:pPr>
            <w:pStyle w:val="Footer"/>
            <w:spacing w:after="80" w:line="240" w:lineRule="auto"/>
            <w:jc w:val="right"/>
            <w:rPr>
              <w:rFonts w:cs="Arial"/>
            </w:rPr>
          </w:pPr>
          <w:r w:rsidRPr="000D2480">
            <w:rPr>
              <w:rFonts w:cs="Arial"/>
            </w:rPr>
            <w:t xml:space="preserve">Page </w:t>
          </w:r>
          <w:r w:rsidRPr="000D2480">
            <w:fldChar w:fldCharType="begin"/>
          </w:r>
          <w:r w:rsidRPr="000D2480">
            <w:rPr>
              <w:rFonts w:cs="Arial"/>
            </w:rPr>
            <w:instrText xml:space="preserve"> PAGE </w:instrText>
          </w:r>
          <w:r w:rsidRPr="000D2480">
            <w:fldChar w:fldCharType="separate"/>
          </w:r>
          <w:r>
            <w:rPr>
              <w:rFonts w:cs="Arial"/>
            </w:rPr>
            <w:t>1</w:t>
          </w:r>
          <w:r w:rsidRPr="000D2480">
            <w:fldChar w:fldCharType="end"/>
          </w:r>
          <w:r w:rsidRPr="000D2480">
            <w:rPr>
              <w:rFonts w:cs="Arial"/>
            </w:rPr>
            <w:t xml:space="preserve"> of </w:t>
          </w:r>
          <w:r w:rsidRPr="000D2480">
            <w:fldChar w:fldCharType="begin"/>
          </w:r>
          <w:r w:rsidRPr="000D2480">
            <w:rPr>
              <w:rFonts w:cs="Arial"/>
            </w:rPr>
            <w:instrText xml:space="preserve"> NUMPAGES </w:instrText>
          </w:r>
          <w:r w:rsidRPr="000D2480">
            <w:fldChar w:fldCharType="separate"/>
          </w:r>
          <w:r>
            <w:rPr>
              <w:rFonts w:cs="Arial"/>
            </w:rPr>
            <w:t>1</w:t>
          </w:r>
          <w:r w:rsidRPr="000D2480">
            <w:fldChar w:fldCharType="end"/>
          </w:r>
        </w:p>
      </w:tc>
    </w:tr>
  </w:tbl>
  <w:p w14:paraId="3CDA0914" w14:textId="77777777" w:rsidR="000D4B3D" w:rsidRPr="00377BCD" w:rsidRDefault="000D4B3D" w:rsidP="003569D2">
    <w:pPr>
      <w:pStyle w:val="Footer"/>
      <w:spacing w:after="80" w:line="240" w:lineRule="auto"/>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D7155" w14:textId="77777777" w:rsidR="00C35A7E" w:rsidRDefault="00C35A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2D094" w14:textId="77777777" w:rsidR="000D42DE" w:rsidRDefault="000D42DE" w:rsidP="000D4B3D">
      <w:r>
        <w:separator/>
      </w:r>
    </w:p>
  </w:footnote>
  <w:footnote w:type="continuationSeparator" w:id="0">
    <w:p w14:paraId="764D31C5" w14:textId="77777777" w:rsidR="000D42DE" w:rsidRDefault="000D42DE" w:rsidP="000D4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405A9C" w14:textId="77777777" w:rsidR="00C35A7E" w:rsidRDefault="00C35A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339"/>
      <w:gridCol w:w="7867"/>
    </w:tblGrid>
    <w:tr w:rsidR="00634B30" w14:paraId="3CA655E5" w14:textId="77777777" w:rsidTr="00374081">
      <w:trPr>
        <w:trHeight w:hRule="exact" w:val="1701"/>
        <w:jc w:val="center"/>
      </w:trPr>
      <w:tc>
        <w:tcPr>
          <w:tcW w:w="3680" w:type="dxa"/>
          <w:tcMar>
            <w:left w:w="0" w:type="dxa"/>
            <w:right w:w="0" w:type="dxa"/>
          </w:tcMar>
        </w:tcPr>
        <w:p w14:paraId="25099D03" w14:textId="77777777" w:rsidR="00634B30" w:rsidRDefault="00634B30" w:rsidP="00374081">
          <w:pPr>
            <w:spacing w:after="80" w:line="240" w:lineRule="auto"/>
          </w:pPr>
          <w:r>
            <w:rPr>
              <w:noProof/>
            </w:rPr>
            <w:drawing>
              <wp:inline distT="0" distB="0" distL="0" distR="0" wp14:anchorId="5439FD32" wp14:editId="4FB345A6">
                <wp:extent cx="794544" cy="629014"/>
                <wp:effectExtent l="0" t="0" r="571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courts.jpg"/>
                        <pic:cNvPicPr/>
                      </pic:nvPicPr>
                      <pic:blipFill>
                        <a:blip r:embed="rId1">
                          <a:extLst>
                            <a:ext uri="{28A0092B-C50C-407E-A947-70E740481C1C}">
                              <a14:useLocalDpi xmlns:a14="http://schemas.microsoft.com/office/drawing/2010/main" val="0"/>
                            </a:ext>
                          </a:extLst>
                        </a:blip>
                        <a:stretch>
                          <a:fillRect/>
                        </a:stretch>
                      </pic:blipFill>
                      <pic:spPr>
                        <a:xfrm>
                          <a:off x="0" y="0"/>
                          <a:ext cx="794544" cy="629014"/>
                        </a:xfrm>
                        <a:prstGeom prst="rect">
                          <a:avLst/>
                        </a:prstGeom>
                      </pic:spPr>
                    </pic:pic>
                  </a:graphicData>
                </a:graphic>
              </wp:inline>
            </w:drawing>
          </w:r>
        </w:p>
      </w:tc>
      <w:tc>
        <w:tcPr>
          <w:tcW w:w="6518" w:type="dxa"/>
          <w:tcMar>
            <w:left w:w="0" w:type="dxa"/>
            <w:right w:w="0" w:type="dxa"/>
          </w:tcMar>
        </w:tcPr>
        <w:p w14:paraId="0A0FA480" w14:textId="77777777" w:rsidR="00C35A7E" w:rsidRDefault="00C35A7E" w:rsidP="00C35A7E">
          <w:pPr>
            <w:jc w:val="right"/>
          </w:pPr>
          <w:r>
            <w:rPr>
              <w:rFonts w:cs="Arial"/>
              <w:color w:val="000000"/>
              <w:sz w:val="12"/>
              <w:szCs w:val="12"/>
              <w:bdr w:val="none" w:sz="0" w:space="0" w:color="auto" w:frame="1"/>
              <w:shd w:val="clear" w:color="auto" w:fill="FFFFFF"/>
            </w:rPr>
            <w:t>&lt;&lt;cs_{length(orderingCourt.ljaName)&gt;0}&gt;&gt;</w:t>
          </w:r>
          <w:r w:rsidRPr="000A6E25">
            <w:rPr>
              <w:rFonts w:cs="Arial"/>
              <w:color w:val="000000"/>
              <w:sz w:val="25"/>
              <w:szCs w:val="25"/>
              <w:bdr w:val="none" w:sz="0" w:space="0" w:color="auto" w:frame="1"/>
              <w:shd w:val="clear" w:color="auto" w:fill="FFFFFF"/>
            </w:rPr>
            <w:t>&lt;&lt;</w:t>
          </w:r>
          <w:r>
            <w:rPr>
              <w:rFonts w:cs="Arial"/>
              <w:color w:val="000000"/>
              <w:sz w:val="12"/>
              <w:szCs w:val="12"/>
              <w:bdr w:val="none" w:sz="0" w:space="0" w:color="auto" w:frame="1"/>
              <w:shd w:val="clear" w:color="auto" w:fill="FFFFFF"/>
            </w:rPr>
            <w:t>orderingCourt.ljaName</w:t>
          </w:r>
          <w:r w:rsidRPr="000A6E25">
            <w:rPr>
              <w:rFonts w:cs="Arial"/>
              <w:color w:val="000000"/>
              <w:sz w:val="25"/>
              <w:szCs w:val="25"/>
              <w:bdr w:val="none" w:sz="0" w:space="0" w:color="auto" w:frame="1"/>
              <w:shd w:val="clear" w:color="auto" w:fill="FFFFFF"/>
            </w:rPr>
            <w:t>&gt;&gt;</w:t>
          </w:r>
          <w:r>
            <w:rPr>
              <w:rFonts w:cs="Arial"/>
              <w:color w:val="000000"/>
              <w:sz w:val="12"/>
              <w:szCs w:val="12"/>
              <w:bdr w:val="none" w:sz="0" w:space="0" w:color="auto" w:frame="1"/>
              <w:shd w:val="clear" w:color="auto" w:fill="FFFFFF"/>
            </w:rPr>
            <w:t>&lt;&lt;$nl&gt;&gt;&lt;&lt;es_&gt;&gt;&lt;&lt;cs_{length(orderingCourt.ljaCode)&gt;0}&gt;&gt;</w:t>
          </w:r>
          <w:r w:rsidRPr="000A6E25">
            <w:rPr>
              <w:rFonts w:cs="Arial"/>
              <w:color w:val="000000"/>
              <w:sz w:val="25"/>
              <w:szCs w:val="25"/>
              <w:bdr w:val="none" w:sz="0" w:space="0" w:color="auto" w:frame="1"/>
              <w:shd w:val="clear" w:color="auto" w:fill="FFFFFF"/>
            </w:rPr>
            <w:t>Code</w:t>
          </w:r>
          <w:r>
            <w:rPr>
              <w:rFonts w:cs="Arial"/>
              <w:color w:val="000000"/>
              <w:bdr w:val="none" w:sz="0" w:space="0" w:color="auto" w:frame="1"/>
              <w:shd w:val="clear" w:color="auto" w:fill="FFFFFF"/>
            </w:rPr>
            <w:t xml:space="preserve"> </w:t>
          </w:r>
          <w:r w:rsidRPr="000A6E25">
            <w:rPr>
              <w:rFonts w:cs="Arial"/>
              <w:color w:val="000000"/>
              <w:sz w:val="25"/>
              <w:szCs w:val="25"/>
              <w:bdr w:val="none" w:sz="0" w:space="0" w:color="auto" w:frame="1"/>
              <w:shd w:val="clear" w:color="auto" w:fill="FFFFFF"/>
            </w:rPr>
            <w:t>&lt;&lt;</w:t>
          </w:r>
          <w:r>
            <w:rPr>
              <w:rFonts w:cs="Arial"/>
              <w:color w:val="000000"/>
              <w:sz w:val="12"/>
              <w:szCs w:val="12"/>
              <w:bdr w:val="none" w:sz="0" w:space="0" w:color="auto" w:frame="1"/>
              <w:shd w:val="clear" w:color="auto" w:fill="FFFFFF"/>
            </w:rPr>
            <w:t>orderingCourt.ljaCode</w:t>
          </w:r>
          <w:r w:rsidRPr="000A6E25">
            <w:rPr>
              <w:rFonts w:cs="Arial"/>
              <w:color w:val="000000"/>
              <w:sz w:val="25"/>
              <w:szCs w:val="25"/>
              <w:bdr w:val="none" w:sz="0" w:space="0" w:color="auto" w:frame="1"/>
              <w:shd w:val="clear" w:color="auto" w:fill="FFFFFF"/>
            </w:rPr>
            <w:t>&gt;&gt;</w:t>
          </w:r>
          <w:r>
            <w:rPr>
              <w:rFonts w:cs="Arial"/>
              <w:color w:val="000000"/>
              <w:sz w:val="12"/>
              <w:szCs w:val="12"/>
              <w:bdr w:val="none" w:sz="0" w:space="0" w:color="auto" w:frame="1"/>
              <w:shd w:val="clear" w:color="auto" w:fill="FFFFFF"/>
            </w:rPr>
            <w:t>&lt;&lt;$nl&gt;&gt;&lt;&lt;es_&gt;&gt;&lt;&lt;cs_{length(orderingCourt.courtCentreName)&gt;0}&gt;&gt;</w:t>
          </w:r>
          <w:r>
            <w:rPr>
              <w:rFonts w:cs="Arial"/>
              <w:color w:val="000000"/>
              <w:bdr w:val="none" w:sz="0" w:space="0" w:color="auto" w:frame="1"/>
              <w:shd w:val="clear" w:color="auto" w:fill="FFFFFF"/>
            </w:rPr>
            <w:t>Sitting at &lt;&lt;</w:t>
          </w:r>
          <w:r>
            <w:rPr>
              <w:rFonts w:cs="Arial"/>
              <w:color w:val="000000"/>
              <w:sz w:val="12"/>
              <w:szCs w:val="12"/>
              <w:bdr w:val="none" w:sz="0" w:space="0" w:color="auto" w:frame="1"/>
              <w:shd w:val="clear" w:color="auto" w:fill="FFFFFF"/>
            </w:rPr>
            <w:t>orderingCourt.courtCentreName</w:t>
          </w:r>
          <w:r>
            <w:rPr>
              <w:rFonts w:cs="Arial"/>
              <w:color w:val="000000"/>
              <w:bdr w:val="none" w:sz="0" w:space="0" w:color="auto" w:frame="1"/>
              <w:shd w:val="clear" w:color="auto" w:fill="FFFFFF"/>
            </w:rPr>
            <w:t>&gt;&gt;</w:t>
          </w:r>
          <w:r>
            <w:rPr>
              <w:rFonts w:cs="Arial"/>
              <w:color w:val="000000"/>
              <w:sz w:val="12"/>
              <w:szCs w:val="12"/>
              <w:bdr w:val="none" w:sz="0" w:space="0" w:color="auto" w:frame="1"/>
              <w:shd w:val="clear" w:color="auto" w:fill="FFFFFF"/>
            </w:rPr>
            <w:t>&lt;&lt;es_&gt;&gt;</w:t>
          </w:r>
        </w:p>
        <w:p w14:paraId="00B50C52" w14:textId="58067050" w:rsidR="00634B30" w:rsidRPr="003879A7" w:rsidRDefault="00634B30" w:rsidP="00374081">
          <w:pPr>
            <w:tabs>
              <w:tab w:val="right" w:pos="6518"/>
            </w:tabs>
            <w:spacing w:after="80" w:line="240" w:lineRule="auto"/>
            <w:jc w:val="right"/>
            <w:rPr>
              <w:rFonts w:cs="Arial"/>
              <w:w w:val="109"/>
              <w:sz w:val="12"/>
              <w:szCs w:val="12"/>
            </w:rPr>
          </w:pPr>
        </w:p>
      </w:tc>
    </w:tr>
  </w:tbl>
  <w:p w14:paraId="64B81863" w14:textId="77777777" w:rsidR="000D4B3D" w:rsidRPr="00634B30" w:rsidRDefault="000D4B3D" w:rsidP="00374081">
    <w:pPr>
      <w:pStyle w:val="Header"/>
      <w:tabs>
        <w:tab w:val="clear" w:pos="4513"/>
        <w:tab w:val="clear" w:pos="9026"/>
        <w:tab w:val="left" w:pos="7260"/>
      </w:tabs>
      <w:spacing w:after="80" w:line="240" w:lineRule="auto"/>
      <w:rPr>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2F46B2" w14:textId="77777777" w:rsidR="00C35A7E" w:rsidRDefault="00C35A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E5AEB"/>
    <w:multiLevelType w:val="hybridMultilevel"/>
    <w:tmpl w:val="79620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4218A9"/>
    <w:multiLevelType w:val="hybridMultilevel"/>
    <w:tmpl w:val="6F2EA1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F01889"/>
    <w:multiLevelType w:val="hybridMultilevel"/>
    <w:tmpl w:val="CB6ED788"/>
    <w:lvl w:ilvl="0" w:tplc="E28EEC5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68C75BE"/>
    <w:multiLevelType w:val="hybridMultilevel"/>
    <w:tmpl w:val="88F4935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2B1C180D"/>
    <w:multiLevelType w:val="hybridMultilevel"/>
    <w:tmpl w:val="B1DE1ADC"/>
    <w:lvl w:ilvl="0" w:tplc="E28EEC5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53BF140C"/>
    <w:multiLevelType w:val="hybridMultilevel"/>
    <w:tmpl w:val="7592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C724D4"/>
    <w:multiLevelType w:val="hybridMultilevel"/>
    <w:tmpl w:val="8BB2A26E"/>
    <w:lvl w:ilvl="0" w:tplc="E28EEC5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646D6D03"/>
    <w:multiLevelType w:val="hybridMultilevel"/>
    <w:tmpl w:val="A98CCD96"/>
    <w:lvl w:ilvl="0" w:tplc="E28EEC5E">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382434536">
    <w:abstractNumId w:val="0"/>
  </w:num>
  <w:num w:numId="2" w16cid:durableId="76639097">
    <w:abstractNumId w:val="1"/>
  </w:num>
  <w:num w:numId="3" w16cid:durableId="1836913312">
    <w:abstractNumId w:val="5"/>
  </w:num>
  <w:num w:numId="4" w16cid:durableId="1606573948">
    <w:abstractNumId w:val="3"/>
  </w:num>
  <w:num w:numId="5" w16cid:durableId="727456590">
    <w:abstractNumId w:val="6"/>
  </w:num>
  <w:num w:numId="6" w16cid:durableId="2138988873">
    <w:abstractNumId w:val="7"/>
  </w:num>
  <w:num w:numId="7" w16cid:durableId="1227187425">
    <w:abstractNumId w:val="2"/>
  </w:num>
  <w:num w:numId="8" w16cid:durableId="1865629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354"/>
    <w:rsid w:val="000005AF"/>
    <w:rsid w:val="00000784"/>
    <w:rsid w:val="0000121E"/>
    <w:rsid w:val="000026E1"/>
    <w:rsid w:val="00002A1F"/>
    <w:rsid w:val="000033F0"/>
    <w:rsid w:val="000060E4"/>
    <w:rsid w:val="000065FF"/>
    <w:rsid w:val="000076EA"/>
    <w:rsid w:val="0001050C"/>
    <w:rsid w:val="0001056A"/>
    <w:rsid w:val="00010F42"/>
    <w:rsid w:val="00011B96"/>
    <w:rsid w:val="000125E3"/>
    <w:rsid w:val="000133D0"/>
    <w:rsid w:val="0001418A"/>
    <w:rsid w:val="00014BFF"/>
    <w:rsid w:val="00015755"/>
    <w:rsid w:val="0001696D"/>
    <w:rsid w:val="00016A45"/>
    <w:rsid w:val="00016DFE"/>
    <w:rsid w:val="00016E1E"/>
    <w:rsid w:val="0001731E"/>
    <w:rsid w:val="00017B6C"/>
    <w:rsid w:val="00020242"/>
    <w:rsid w:val="000207ED"/>
    <w:rsid w:val="00020D0D"/>
    <w:rsid w:val="000226EC"/>
    <w:rsid w:val="0002377D"/>
    <w:rsid w:val="000252AD"/>
    <w:rsid w:val="000256E3"/>
    <w:rsid w:val="00025D09"/>
    <w:rsid w:val="000263E2"/>
    <w:rsid w:val="00026746"/>
    <w:rsid w:val="00030D11"/>
    <w:rsid w:val="000310A4"/>
    <w:rsid w:val="00031397"/>
    <w:rsid w:val="00031D30"/>
    <w:rsid w:val="00032ED6"/>
    <w:rsid w:val="0003331A"/>
    <w:rsid w:val="00034655"/>
    <w:rsid w:val="00034A08"/>
    <w:rsid w:val="0003522A"/>
    <w:rsid w:val="0003591C"/>
    <w:rsid w:val="00035A2B"/>
    <w:rsid w:val="000360F3"/>
    <w:rsid w:val="00037776"/>
    <w:rsid w:val="0003785F"/>
    <w:rsid w:val="000412ED"/>
    <w:rsid w:val="000415DC"/>
    <w:rsid w:val="00041CB9"/>
    <w:rsid w:val="00041EA7"/>
    <w:rsid w:val="00045740"/>
    <w:rsid w:val="000463FD"/>
    <w:rsid w:val="0004733A"/>
    <w:rsid w:val="000506F6"/>
    <w:rsid w:val="000515F5"/>
    <w:rsid w:val="00052F4C"/>
    <w:rsid w:val="000534A0"/>
    <w:rsid w:val="00054C33"/>
    <w:rsid w:val="00055993"/>
    <w:rsid w:val="000565E5"/>
    <w:rsid w:val="00056B3E"/>
    <w:rsid w:val="00056C8D"/>
    <w:rsid w:val="00056F59"/>
    <w:rsid w:val="00056FB1"/>
    <w:rsid w:val="000570FC"/>
    <w:rsid w:val="00057CDD"/>
    <w:rsid w:val="00057CEB"/>
    <w:rsid w:val="000619CB"/>
    <w:rsid w:val="00061C7E"/>
    <w:rsid w:val="000627CD"/>
    <w:rsid w:val="00062A58"/>
    <w:rsid w:val="00063196"/>
    <w:rsid w:val="000631D1"/>
    <w:rsid w:val="0006376D"/>
    <w:rsid w:val="00065268"/>
    <w:rsid w:val="0006622F"/>
    <w:rsid w:val="000666D4"/>
    <w:rsid w:val="00066C8B"/>
    <w:rsid w:val="00067614"/>
    <w:rsid w:val="00067980"/>
    <w:rsid w:val="00067BEB"/>
    <w:rsid w:val="00070937"/>
    <w:rsid w:val="0007148F"/>
    <w:rsid w:val="00072657"/>
    <w:rsid w:val="00072F81"/>
    <w:rsid w:val="00074168"/>
    <w:rsid w:val="000744B2"/>
    <w:rsid w:val="000752EF"/>
    <w:rsid w:val="00075521"/>
    <w:rsid w:val="000759E2"/>
    <w:rsid w:val="00075B71"/>
    <w:rsid w:val="00075EFA"/>
    <w:rsid w:val="0007606E"/>
    <w:rsid w:val="00076D1E"/>
    <w:rsid w:val="00077768"/>
    <w:rsid w:val="00077D0A"/>
    <w:rsid w:val="000800F9"/>
    <w:rsid w:val="00080240"/>
    <w:rsid w:val="000809FB"/>
    <w:rsid w:val="00081AB7"/>
    <w:rsid w:val="00081D80"/>
    <w:rsid w:val="000823B7"/>
    <w:rsid w:val="0008277C"/>
    <w:rsid w:val="00082C7A"/>
    <w:rsid w:val="00083D9B"/>
    <w:rsid w:val="0008445F"/>
    <w:rsid w:val="000853A6"/>
    <w:rsid w:val="000856BD"/>
    <w:rsid w:val="00085AF0"/>
    <w:rsid w:val="00085BB7"/>
    <w:rsid w:val="000869ED"/>
    <w:rsid w:val="000872D6"/>
    <w:rsid w:val="000903F8"/>
    <w:rsid w:val="000941FF"/>
    <w:rsid w:val="00096CC3"/>
    <w:rsid w:val="000A1073"/>
    <w:rsid w:val="000A15F7"/>
    <w:rsid w:val="000A216C"/>
    <w:rsid w:val="000A2E9B"/>
    <w:rsid w:val="000A34E3"/>
    <w:rsid w:val="000A373C"/>
    <w:rsid w:val="000A4203"/>
    <w:rsid w:val="000A4557"/>
    <w:rsid w:val="000A544E"/>
    <w:rsid w:val="000A58EF"/>
    <w:rsid w:val="000A61BC"/>
    <w:rsid w:val="000A6944"/>
    <w:rsid w:val="000A6FBA"/>
    <w:rsid w:val="000A7EC1"/>
    <w:rsid w:val="000B025F"/>
    <w:rsid w:val="000B1DF4"/>
    <w:rsid w:val="000B340F"/>
    <w:rsid w:val="000B46EC"/>
    <w:rsid w:val="000B5943"/>
    <w:rsid w:val="000B5E08"/>
    <w:rsid w:val="000B5FC4"/>
    <w:rsid w:val="000B60B7"/>
    <w:rsid w:val="000B6447"/>
    <w:rsid w:val="000B7990"/>
    <w:rsid w:val="000C1A00"/>
    <w:rsid w:val="000C313D"/>
    <w:rsid w:val="000C4762"/>
    <w:rsid w:val="000C4F77"/>
    <w:rsid w:val="000C51E4"/>
    <w:rsid w:val="000C6182"/>
    <w:rsid w:val="000D2480"/>
    <w:rsid w:val="000D4204"/>
    <w:rsid w:val="000D42DE"/>
    <w:rsid w:val="000D4622"/>
    <w:rsid w:val="000D493C"/>
    <w:rsid w:val="000D4B3D"/>
    <w:rsid w:val="000D51D2"/>
    <w:rsid w:val="000D5FCB"/>
    <w:rsid w:val="000D6A32"/>
    <w:rsid w:val="000D7689"/>
    <w:rsid w:val="000E0555"/>
    <w:rsid w:val="000E0D44"/>
    <w:rsid w:val="000E1E7A"/>
    <w:rsid w:val="000E2114"/>
    <w:rsid w:val="000E29A4"/>
    <w:rsid w:val="000E2D59"/>
    <w:rsid w:val="000E311C"/>
    <w:rsid w:val="000E40FF"/>
    <w:rsid w:val="000E45BD"/>
    <w:rsid w:val="000E45C3"/>
    <w:rsid w:val="000E4FED"/>
    <w:rsid w:val="000E719C"/>
    <w:rsid w:val="000E7362"/>
    <w:rsid w:val="000E7744"/>
    <w:rsid w:val="000E7A18"/>
    <w:rsid w:val="000F016A"/>
    <w:rsid w:val="000F13D8"/>
    <w:rsid w:val="000F2C6C"/>
    <w:rsid w:val="000F32EB"/>
    <w:rsid w:val="000F3447"/>
    <w:rsid w:val="000F42BD"/>
    <w:rsid w:val="000F6395"/>
    <w:rsid w:val="000F65DD"/>
    <w:rsid w:val="000F6F57"/>
    <w:rsid w:val="000F772C"/>
    <w:rsid w:val="00100159"/>
    <w:rsid w:val="00100FC3"/>
    <w:rsid w:val="0010125E"/>
    <w:rsid w:val="001012FE"/>
    <w:rsid w:val="00101479"/>
    <w:rsid w:val="00103C7C"/>
    <w:rsid w:val="00104C3B"/>
    <w:rsid w:val="00105CF4"/>
    <w:rsid w:val="00106158"/>
    <w:rsid w:val="00106168"/>
    <w:rsid w:val="001078C6"/>
    <w:rsid w:val="0011104F"/>
    <w:rsid w:val="00111689"/>
    <w:rsid w:val="0011192E"/>
    <w:rsid w:val="001125B1"/>
    <w:rsid w:val="001134FD"/>
    <w:rsid w:val="00113DB9"/>
    <w:rsid w:val="00113FE6"/>
    <w:rsid w:val="001144DE"/>
    <w:rsid w:val="00114C78"/>
    <w:rsid w:val="0011562A"/>
    <w:rsid w:val="0011573C"/>
    <w:rsid w:val="001169CD"/>
    <w:rsid w:val="00116D97"/>
    <w:rsid w:val="00117B0F"/>
    <w:rsid w:val="00120B3B"/>
    <w:rsid w:val="00121059"/>
    <w:rsid w:val="00121450"/>
    <w:rsid w:val="00121F03"/>
    <w:rsid w:val="001237F2"/>
    <w:rsid w:val="001247DC"/>
    <w:rsid w:val="001255A7"/>
    <w:rsid w:val="001268C1"/>
    <w:rsid w:val="00126CDA"/>
    <w:rsid w:val="001272AC"/>
    <w:rsid w:val="00127765"/>
    <w:rsid w:val="001277B1"/>
    <w:rsid w:val="0012795A"/>
    <w:rsid w:val="00130C06"/>
    <w:rsid w:val="001310AC"/>
    <w:rsid w:val="0013291A"/>
    <w:rsid w:val="00132C29"/>
    <w:rsid w:val="00134231"/>
    <w:rsid w:val="0013581C"/>
    <w:rsid w:val="00135C1F"/>
    <w:rsid w:val="001403B1"/>
    <w:rsid w:val="00140544"/>
    <w:rsid w:val="0014178C"/>
    <w:rsid w:val="00142134"/>
    <w:rsid w:val="00142450"/>
    <w:rsid w:val="00146089"/>
    <w:rsid w:val="00146376"/>
    <w:rsid w:val="00147967"/>
    <w:rsid w:val="001536DE"/>
    <w:rsid w:val="00154E6E"/>
    <w:rsid w:val="00155628"/>
    <w:rsid w:val="00155851"/>
    <w:rsid w:val="0015586F"/>
    <w:rsid w:val="00155974"/>
    <w:rsid w:val="00156478"/>
    <w:rsid w:val="001567C3"/>
    <w:rsid w:val="00157524"/>
    <w:rsid w:val="0015775C"/>
    <w:rsid w:val="0016005B"/>
    <w:rsid w:val="0016025F"/>
    <w:rsid w:val="00160382"/>
    <w:rsid w:val="00160B35"/>
    <w:rsid w:val="00161ED9"/>
    <w:rsid w:val="001628CC"/>
    <w:rsid w:val="00164B0B"/>
    <w:rsid w:val="001651E1"/>
    <w:rsid w:val="0016520A"/>
    <w:rsid w:val="00166750"/>
    <w:rsid w:val="001675D9"/>
    <w:rsid w:val="0016790C"/>
    <w:rsid w:val="00167DC7"/>
    <w:rsid w:val="001703EB"/>
    <w:rsid w:val="00170CE2"/>
    <w:rsid w:val="001711E2"/>
    <w:rsid w:val="0017158D"/>
    <w:rsid w:val="00172213"/>
    <w:rsid w:val="00172A10"/>
    <w:rsid w:val="001732D4"/>
    <w:rsid w:val="00175093"/>
    <w:rsid w:val="00175B3D"/>
    <w:rsid w:val="00176473"/>
    <w:rsid w:val="00176719"/>
    <w:rsid w:val="001774AC"/>
    <w:rsid w:val="00177826"/>
    <w:rsid w:val="00177CF0"/>
    <w:rsid w:val="0018046C"/>
    <w:rsid w:val="00181344"/>
    <w:rsid w:val="00182501"/>
    <w:rsid w:val="00182DC8"/>
    <w:rsid w:val="0018431F"/>
    <w:rsid w:val="00184481"/>
    <w:rsid w:val="00184525"/>
    <w:rsid w:val="00184C11"/>
    <w:rsid w:val="00184C94"/>
    <w:rsid w:val="00185643"/>
    <w:rsid w:val="00185B9F"/>
    <w:rsid w:val="0018624E"/>
    <w:rsid w:val="00186667"/>
    <w:rsid w:val="001879C3"/>
    <w:rsid w:val="00193615"/>
    <w:rsid w:val="00194D98"/>
    <w:rsid w:val="00194E45"/>
    <w:rsid w:val="0019547E"/>
    <w:rsid w:val="00195C14"/>
    <w:rsid w:val="001963B8"/>
    <w:rsid w:val="0019662E"/>
    <w:rsid w:val="00197247"/>
    <w:rsid w:val="0019726E"/>
    <w:rsid w:val="0019779D"/>
    <w:rsid w:val="00197DE0"/>
    <w:rsid w:val="001A0A9D"/>
    <w:rsid w:val="001A1322"/>
    <w:rsid w:val="001A2962"/>
    <w:rsid w:val="001A2973"/>
    <w:rsid w:val="001A2AE4"/>
    <w:rsid w:val="001A4439"/>
    <w:rsid w:val="001A5543"/>
    <w:rsid w:val="001A59AA"/>
    <w:rsid w:val="001A5C71"/>
    <w:rsid w:val="001A6185"/>
    <w:rsid w:val="001A622C"/>
    <w:rsid w:val="001A646C"/>
    <w:rsid w:val="001A6D9E"/>
    <w:rsid w:val="001A7887"/>
    <w:rsid w:val="001B1921"/>
    <w:rsid w:val="001B27EC"/>
    <w:rsid w:val="001B2FC5"/>
    <w:rsid w:val="001B3276"/>
    <w:rsid w:val="001B49FE"/>
    <w:rsid w:val="001B4EF9"/>
    <w:rsid w:val="001B537B"/>
    <w:rsid w:val="001C07D3"/>
    <w:rsid w:val="001C0B55"/>
    <w:rsid w:val="001C264C"/>
    <w:rsid w:val="001C47F8"/>
    <w:rsid w:val="001C4ADB"/>
    <w:rsid w:val="001C4F78"/>
    <w:rsid w:val="001C5418"/>
    <w:rsid w:val="001C541A"/>
    <w:rsid w:val="001C64CE"/>
    <w:rsid w:val="001C677A"/>
    <w:rsid w:val="001C6F9D"/>
    <w:rsid w:val="001C77C6"/>
    <w:rsid w:val="001D12CA"/>
    <w:rsid w:val="001D1B70"/>
    <w:rsid w:val="001D2520"/>
    <w:rsid w:val="001D2FAB"/>
    <w:rsid w:val="001D331A"/>
    <w:rsid w:val="001D45E8"/>
    <w:rsid w:val="001D4DFA"/>
    <w:rsid w:val="001D5578"/>
    <w:rsid w:val="001E07B9"/>
    <w:rsid w:val="001E25B8"/>
    <w:rsid w:val="001E4995"/>
    <w:rsid w:val="001E5F55"/>
    <w:rsid w:val="001E61CC"/>
    <w:rsid w:val="001E79C2"/>
    <w:rsid w:val="001F0150"/>
    <w:rsid w:val="001F03FB"/>
    <w:rsid w:val="001F056C"/>
    <w:rsid w:val="001F0A64"/>
    <w:rsid w:val="001F0CCC"/>
    <w:rsid w:val="001F23DE"/>
    <w:rsid w:val="001F27D3"/>
    <w:rsid w:val="001F287E"/>
    <w:rsid w:val="001F28CD"/>
    <w:rsid w:val="001F30CC"/>
    <w:rsid w:val="001F5435"/>
    <w:rsid w:val="001F6561"/>
    <w:rsid w:val="001F6BB9"/>
    <w:rsid w:val="001F74CC"/>
    <w:rsid w:val="001F7B62"/>
    <w:rsid w:val="001F7D4C"/>
    <w:rsid w:val="0020154F"/>
    <w:rsid w:val="002024B1"/>
    <w:rsid w:val="00203C56"/>
    <w:rsid w:val="00205161"/>
    <w:rsid w:val="0020661E"/>
    <w:rsid w:val="00206EB3"/>
    <w:rsid w:val="00207C9C"/>
    <w:rsid w:val="00207E8E"/>
    <w:rsid w:val="002104D3"/>
    <w:rsid w:val="00210813"/>
    <w:rsid w:val="0021094C"/>
    <w:rsid w:val="00210CC9"/>
    <w:rsid w:val="00210E25"/>
    <w:rsid w:val="0021165D"/>
    <w:rsid w:val="002116DF"/>
    <w:rsid w:val="00211B8A"/>
    <w:rsid w:val="00212F6A"/>
    <w:rsid w:val="002136EF"/>
    <w:rsid w:val="00213BD2"/>
    <w:rsid w:val="002140E2"/>
    <w:rsid w:val="00214729"/>
    <w:rsid w:val="00214E10"/>
    <w:rsid w:val="00214E9E"/>
    <w:rsid w:val="002151C8"/>
    <w:rsid w:val="0021554B"/>
    <w:rsid w:val="00215877"/>
    <w:rsid w:val="00217686"/>
    <w:rsid w:val="00221445"/>
    <w:rsid w:val="0022360F"/>
    <w:rsid w:val="00224006"/>
    <w:rsid w:val="002245E6"/>
    <w:rsid w:val="00224774"/>
    <w:rsid w:val="00225B99"/>
    <w:rsid w:val="00227451"/>
    <w:rsid w:val="00230226"/>
    <w:rsid w:val="00230AD7"/>
    <w:rsid w:val="0023120F"/>
    <w:rsid w:val="0023160C"/>
    <w:rsid w:val="002319D9"/>
    <w:rsid w:val="00231C7D"/>
    <w:rsid w:val="00232BCD"/>
    <w:rsid w:val="00232DEB"/>
    <w:rsid w:val="00232F7E"/>
    <w:rsid w:val="00235E37"/>
    <w:rsid w:val="0023695F"/>
    <w:rsid w:val="0023708B"/>
    <w:rsid w:val="00237C55"/>
    <w:rsid w:val="00240439"/>
    <w:rsid w:val="00241736"/>
    <w:rsid w:val="00241968"/>
    <w:rsid w:val="00243483"/>
    <w:rsid w:val="00244BFD"/>
    <w:rsid w:val="0024578C"/>
    <w:rsid w:val="00246199"/>
    <w:rsid w:val="002461BE"/>
    <w:rsid w:val="00246A82"/>
    <w:rsid w:val="00246EBB"/>
    <w:rsid w:val="002476A2"/>
    <w:rsid w:val="00247ED3"/>
    <w:rsid w:val="0025051B"/>
    <w:rsid w:val="002509EB"/>
    <w:rsid w:val="00250DC5"/>
    <w:rsid w:val="002520DB"/>
    <w:rsid w:val="00252768"/>
    <w:rsid w:val="00255D77"/>
    <w:rsid w:val="00256725"/>
    <w:rsid w:val="00256991"/>
    <w:rsid w:val="00256E76"/>
    <w:rsid w:val="00257254"/>
    <w:rsid w:val="0025774F"/>
    <w:rsid w:val="00260170"/>
    <w:rsid w:val="00260423"/>
    <w:rsid w:val="00260B41"/>
    <w:rsid w:val="00260F34"/>
    <w:rsid w:val="0026126B"/>
    <w:rsid w:val="00261A7F"/>
    <w:rsid w:val="00264070"/>
    <w:rsid w:val="0026416D"/>
    <w:rsid w:val="002655BC"/>
    <w:rsid w:val="00265855"/>
    <w:rsid w:val="00265A13"/>
    <w:rsid w:val="00266CAE"/>
    <w:rsid w:val="00267408"/>
    <w:rsid w:val="00267D26"/>
    <w:rsid w:val="0027079C"/>
    <w:rsid w:val="00270E83"/>
    <w:rsid w:val="002714CA"/>
    <w:rsid w:val="00271AF6"/>
    <w:rsid w:val="00273A32"/>
    <w:rsid w:val="00273C9A"/>
    <w:rsid w:val="00274593"/>
    <w:rsid w:val="002760A0"/>
    <w:rsid w:val="0027627C"/>
    <w:rsid w:val="00277872"/>
    <w:rsid w:val="0027797B"/>
    <w:rsid w:val="00280CA5"/>
    <w:rsid w:val="0028145A"/>
    <w:rsid w:val="002818CF"/>
    <w:rsid w:val="00281FE0"/>
    <w:rsid w:val="00282F7A"/>
    <w:rsid w:val="00283137"/>
    <w:rsid w:val="002831FB"/>
    <w:rsid w:val="0028386E"/>
    <w:rsid w:val="00283A08"/>
    <w:rsid w:val="0028402B"/>
    <w:rsid w:val="00284138"/>
    <w:rsid w:val="002847C7"/>
    <w:rsid w:val="0028496A"/>
    <w:rsid w:val="0028524A"/>
    <w:rsid w:val="00286F34"/>
    <w:rsid w:val="0028732C"/>
    <w:rsid w:val="002905FB"/>
    <w:rsid w:val="00291AAE"/>
    <w:rsid w:val="00293B88"/>
    <w:rsid w:val="00293FFE"/>
    <w:rsid w:val="00294AC2"/>
    <w:rsid w:val="00294ECB"/>
    <w:rsid w:val="00296A9A"/>
    <w:rsid w:val="002A0AFE"/>
    <w:rsid w:val="002A133F"/>
    <w:rsid w:val="002A2061"/>
    <w:rsid w:val="002A24D0"/>
    <w:rsid w:val="002A2550"/>
    <w:rsid w:val="002A3C1A"/>
    <w:rsid w:val="002A3DBD"/>
    <w:rsid w:val="002A3F32"/>
    <w:rsid w:val="002A52EA"/>
    <w:rsid w:val="002A5EEC"/>
    <w:rsid w:val="002A70BC"/>
    <w:rsid w:val="002B028F"/>
    <w:rsid w:val="002B337B"/>
    <w:rsid w:val="002B48A6"/>
    <w:rsid w:val="002B7236"/>
    <w:rsid w:val="002C01CC"/>
    <w:rsid w:val="002C0622"/>
    <w:rsid w:val="002C1A24"/>
    <w:rsid w:val="002C25FE"/>
    <w:rsid w:val="002C2895"/>
    <w:rsid w:val="002C332A"/>
    <w:rsid w:val="002C3F1F"/>
    <w:rsid w:val="002C473D"/>
    <w:rsid w:val="002C4C5C"/>
    <w:rsid w:val="002C4E7E"/>
    <w:rsid w:val="002C7ECF"/>
    <w:rsid w:val="002D0409"/>
    <w:rsid w:val="002D12BB"/>
    <w:rsid w:val="002D167D"/>
    <w:rsid w:val="002D18EA"/>
    <w:rsid w:val="002D1AE3"/>
    <w:rsid w:val="002D2334"/>
    <w:rsid w:val="002D394B"/>
    <w:rsid w:val="002D51F7"/>
    <w:rsid w:val="002D5C0B"/>
    <w:rsid w:val="002D6371"/>
    <w:rsid w:val="002D6D6E"/>
    <w:rsid w:val="002D7332"/>
    <w:rsid w:val="002D786C"/>
    <w:rsid w:val="002E0820"/>
    <w:rsid w:val="002E099F"/>
    <w:rsid w:val="002E123F"/>
    <w:rsid w:val="002E2BAC"/>
    <w:rsid w:val="002E2F90"/>
    <w:rsid w:val="002E3B4E"/>
    <w:rsid w:val="002E4321"/>
    <w:rsid w:val="002E501E"/>
    <w:rsid w:val="002E517D"/>
    <w:rsid w:val="002E518C"/>
    <w:rsid w:val="002E7006"/>
    <w:rsid w:val="002F00F6"/>
    <w:rsid w:val="002F0CA9"/>
    <w:rsid w:val="002F1D74"/>
    <w:rsid w:val="002F2522"/>
    <w:rsid w:val="002F35B6"/>
    <w:rsid w:val="002F436D"/>
    <w:rsid w:val="002F4BCA"/>
    <w:rsid w:val="002F6732"/>
    <w:rsid w:val="002F6AAF"/>
    <w:rsid w:val="002F7AB0"/>
    <w:rsid w:val="00302521"/>
    <w:rsid w:val="00303762"/>
    <w:rsid w:val="003054DE"/>
    <w:rsid w:val="00305787"/>
    <w:rsid w:val="0030587C"/>
    <w:rsid w:val="00305FB2"/>
    <w:rsid w:val="00307F51"/>
    <w:rsid w:val="003105F1"/>
    <w:rsid w:val="00310F8E"/>
    <w:rsid w:val="003118D9"/>
    <w:rsid w:val="00312536"/>
    <w:rsid w:val="00313298"/>
    <w:rsid w:val="0031335D"/>
    <w:rsid w:val="00313700"/>
    <w:rsid w:val="00313FF8"/>
    <w:rsid w:val="00314A2F"/>
    <w:rsid w:val="00314F9F"/>
    <w:rsid w:val="00315CAB"/>
    <w:rsid w:val="00315CEA"/>
    <w:rsid w:val="00316F7A"/>
    <w:rsid w:val="00317B8D"/>
    <w:rsid w:val="00321439"/>
    <w:rsid w:val="00321914"/>
    <w:rsid w:val="003221D4"/>
    <w:rsid w:val="0032461F"/>
    <w:rsid w:val="0032475A"/>
    <w:rsid w:val="00325FF3"/>
    <w:rsid w:val="003261B0"/>
    <w:rsid w:val="00326264"/>
    <w:rsid w:val="00326B2D"/>
    <w:rsid w:val="00327032"/>
    <w:rsid w:val="00327621"/>
    <w:rsid w:val="00327637"/>
    <w:rsid w:val="003305F5"/>
    <w:rsid w:val="00330A85"/>
    <w:rsid w:val="00331527"/>
    <w:rsid w:val="00334109"/>
    <w:rsid w:val="003362F7"/>
    <w:rsid w:val="003366C3"/>
    <w:rsid w:val="0033679E"/>
    <w:rsid w:val="00336A45"/>
    <w:rsid w:val="00336E19"/>
    <w:rsid w:val="00337176"/>
    <w:rsid w:val="0033723A"/>
    <w:rsid w:val="00337285"/>
    <w:rsid w:val="00337592"/>
    <w:rsid w:val="00340484"/>
    <w:rsid w:val="00343207"/>
    <w:rsid w:val="00343344"/>
    <w:rsid w:val="00343F8F"/>
    <w:rsid w:val="00344F7C"/>
    <w:rsid w:val="003460C9"/>
    <w:rsid w:val="0035065A"/>
    <w:rsid w:val="00350E74"/>
    <w:rsid w:val="00353307"/>
    <w:rsid w:val="00353A0E"/>
    <w:rsid w:val="00354839"/>
    <w:rsid w:val="00354DF1"/>
    <w:rsid w:val="003550B0"/>
    <w:rsid w:val="0035630C"/>
    <w:rsid w:val="003569D2"/>
    <w:rsid w:val="00356AED"/>
    <w:rsid w:val="00357879"/>
    <w:rsid w:val="00357DEC"/>
    <w:rsid w:val="0036007D"/>
    <w:rsid w:val="003601D3"/>
    <w:rsid w:val="0036071A"/>
    <w:rsid w:val="00361E32"/>
    <w:rsid w:val="00363830"/>
    <w:rsid w:val="00363C8C"/>
    <w:rsid w:val="003658C5"/>
    <w:rsid w:val="00365D12"/>
    <w:rsid w:val="00366697"/>
    <w:rsid w:val="003672EC"/>
    <w:rsid w:val="00370E58"/>
    <w:rsid w:val="00371C1B"/>
    <w:rsid w:val="00372BA3"/>
    <w:rsid w:val="003739EF"/>
    <w:rsid w:val="00374081"/>
    <w:rsid w:val="00375D4D"/>
    <w:rsid w:val="0037626D"/>
    <w:rsid w:val="003762B5"/>
    <w:rsid w:val="00376BD3"/>
    <w:rsid w:val="00376FC0"/>
    <w:rsid w:val="003770A0"/>
    <w:rsid w:val="003770AA"/>
    <w:rsid w:val="00377BCD"/>
    <w:rsid w:val="00377D8F"/>
    <w:rsid w:val="00380066"/>
    <w:rsid w:val="00380156"/>
    <w:rsid w:val="00380D47"/>
    <w:rsid w:val="00382081"/>
    <w:rsid w:val="00382325"/>
    <w:rsid w:val="00384675"/>
    <w:rsid w:val="0038500D"/>
    <w:rsid w:val="00386F6F"/>
    <w:rsid w:val="00387757"/>
    <w:rsid w:val="00387862"/>
    <w:rsid w:val="003879A7"/>
    <w:rsid w:val="003915C4"/>
    <w:rsid w:val="00392564"/>
    <w:rsid w:val="003930FD"/>
    <w:rsid w:val="003940F8"/>
    <w:rsid w:val="00394291"/>
    <w:rsid w:val="003950D9"/>
    <w:rsid w:val="00396210"/>
    <w:rsid w:val="00396546"/>
    <w:rsid w:val="00396C70"/>
    <w:rsid w:val="003972FF"/>
    <w:rsid w:val="00397648"/>
    <w:rsid w:val="003A1548"/>
    <w:rsid w:val="003A1DCF"/>
    <w:rsid w:val="003A1E6B"/>
    <w:rsid w:val="003A2BAD"/>
    <w:rsid w:val="003A334D"/>
    <w:rsid w:val="003A37FA"/>
    <w:rsid w:val="003A3C94"/>
    <w:rsid w:val="003A46B0"/>
    <w:rsid w:val="003A59EF"/>
    <w:rsid w:val="003A68C9"/>
    <w:rsid w:val="003A75C2"/>
    <w:rsid w:val="003B072B"/>
    <w:rsid w:val="003B254F"/>
    <w:rsid w:val="003B25E8"/>
    <w:rsid w:val="003B3B95"/>
    <w:rsid w:val="003B404D"/>
    <w:rsid w:val="003B416E"/>
    <w:rsid w:val="003B4DBF"/>
    <w:rsid w:val="003B4DF0"/>
    <w:rsid w:val="003B55F6"/>
    <w:rsid w:val="003B635C"/>
    <w:rsid w:val="003B6725"/>
    <w:rsid w:val="003B76A8"/>
    <w:rsid w:val="003B799D"/>
    <w:rsid w:val="003C068F"/>
    <w:rsid w:val="003C0E14"/>
    <w:rsid w:val="003C1036"/>
    <w:rsid w:val="003C1802"/>
    <w:rsid w:val="003C1A35"/>
    <w:rsid w:val="003C224F"/>
    <w:rsid w:val="003C2CF7"/>
    <w:rsid w:val="003C2EC8"/>
    <w:rsid w:val="003C32BE"/>
    <w:rsid w:val="003C3393"/>
    <w:rsid w:val="003C38B2"/>
    <w:rsid w:val="003C4626"/>
    <w:rsid w:val="003C46C5"/>
    <w:rsid w:val="003C5A99"/>
    <w:rsid w:val="003C5BE6"/>
    <w:rsid w:val="003C635D"/>
    <w:rsid w:val="003C6655"/>
    <w:rsid w:val="003C66F9"/>
    <w:rsid w:val="003C68C1"/>
    <w:rsid w:val="003C6F11"/>
    <w:rsid w:val="003D136A"/>
    <w:rsid w:val="003D14B7"/>
    <w:rsid w:val="003D237B"/>
    <w:rsid w:val="003D3117"/>
    <w:rsid w:val="003D3535"/>
    <w:rsid w:val="003D3C65"/>
    <w:rsid w:val="003D3F43"/>
    <w:rsid w:val="003D49B5"/>
    <w:rsid w:val="003D6DFD"/>
    <w:rsid w:val="003E08E6"/>
    <w:rsid w:val="003E0F68"/>
    <w:rsid w:val="003E10D1"/>
    <w:rsid w:val="003E2E4A"/>
    <w:rsid w:val="003E2EC8"/>
    <w:rsid w:val="003E2F59"/>
    <w:rsid w:val="003E4087"/>
    <w:rsid w:val="003E4719"/>
    <w:rsid w:val="003E4DB1"/>
    <w:rsid w:val="003E58B4"/>
    <w:rsid w:val="003E6400"/>
    <w:rsid w:val="003E6535"/>
    <w:rsid w:val="003E68E3"/>
    <w:rsid w:val="003E6D6A"/>
    <w:rsid w:val="003E716A"/>
    <w:rsid w:val="003F0B94"/>
    <w:rsid w:val="003F0C88"/>
    <w:rsid w:val="003F0D7B"/>
    <w:rsid w:val="003F3636"/>
    <w:rsid w:val="003F3BA6"/>
    <w:rsid w:val="003F4375"/>
    <w:rsid w:val="003F6FBD"/>
    <w:rsid w:val="003F7AE3"/>
    <w:rsid w:val="00400003"/>
    <w:rsid w:val="0040238A"/>
    <w:rsid w:val="004025E9"/>
    <w:rsid w:val="00403662"/>
    <w:rsid w:val="0040463E"/>
    <w:rsid w:val="0040575B"/>
    <w:rsid w:val="00407182"/>
    <w:rsid w:val="00407188"/>
    <w:rsid w:val="004071CE"/>
    <w:rsid w:val="0041080B"/>
    <w:rsid w:val="00410921"/>
    <w:rsid w:val="0041092D"/>
    <w:rsid w:val="00411530"/>
    <w:rsid w:val="00412998"/>
    <w:rsid w:val="0041388B"/>
    <w:rsid w:val="00413B03"/>
    <w:rsid w:val="00413CF9"/>
    <w:rsid w:val="004153C9"/>
    <w:rsid w:val="00415F82"/>
    <w:rsid w:val="00416FF1"/>
    <w:rsid w:val="0042048C"/>
    <w:rsid w:val="00420CEB"/>
    <w:rsid w:val="00420D04"/>
    <w:rsid w:val="00420D0E"/>
    <w:rsid w:val="00422D61"/>
    <w:rsid w:val="00422ECA"/>
    <w:rsid w:val="0042304B"/>
    <w:rsid w:val="004232F5"/>
    <w:rsid w:val="00424D7A"/>
    <w:rsid w:val="00425263"/>
    <w:rsid w:val="0042583B"/>
    <w:rsid w:val="004263AC"/>
    <w:rsid w:val="00426F53"/>
    <w:rsid w:val="00427B32"/>
    <w:rsid w:val="00427E64"/>
    <w:rsid w:val="0043023A"/>
    <w:rsid w:val="00430A84"/>
    <w:rsid w:val="0043131B"/>
    <w:rsid w:val="00431846"/>
    <w:rsid w:val="00432AFF"/>
    <w:rsid w:val="00432D46"/>
    <w:rsid w:val="004335B7"/>
    <w:rsid w:val="0043414D"/>
    <w:rsid w:val="00435456"/>
    <w:rsid w:val="0043667D"/>
    <w:rsid w:val="004367F8"/>
    <w:rsid w:val="00437A94"/>
    <w:rsid w:val="00437A9F"/>
    <w:rsid w:val="0044067E"/>
    <w:rsid w:val="0044078A"/>
    <w:rsid w:val="0044106C"/>
    <w:rsid w:val="00442F73"/>
    <w:rsid w:val="00443291"/>
    <w:rsid w:val="00443630"/>
    <w:rsid w:val="00444465"/>
    <w:rsid w:val="004454B1"/>
    <w:rsid w:val="00445ADA"/>
    <w:rsid w:val="00445BE8"/>
    <w:rsid w:val="00445F57"/>
    <w:rsid w:val="00447C7C"/>
    <w:rsid w:val="00450120"/>
    <w:rsid w:val="00450867"/>
    <w:rsid w:val="00451041"/>
    <w:rsid w:val="00451265"/>
    <w:rsid w:val="00454851"/>
    <w:rsid w:val="00455368"/>
    <w:rsid w:val="004559F6"/>
    <w:rsid w:val="00456172"/>
    <w:rsid w:val="00456DE6"/>
    <w:rsid w:val="00457142"/>
    <w:rsid w:val="00457F2E"/>
    <w:rsid w:val="00460199"/>
    <w:rsid w:val="004602B8"/>
    <w:rsid w:val="00460312"/>
    <w:rsid w:val="004603E5"/>
    <w:rsid w:val="004618DB"/>
    <w:rsid w:val="00463898"/>
    <w:rsid w:val="004642B4"/>
    <w:rsid w:val="00466265"/>
    <w:rsid w:val="0046690C"/>
    <w:rsid w:val="00466DBE"/>
    <w:rsid w:val="00467903"/>
    <w:rsid w:val="00470220"/>
    <w:rsid w:val="00471887"/>
    <w:rsid w:val="0047198E"/>
    <w:rsid w:val="00471E2F"/>
    <w:rsid w:val="00472286"/>
    <w:rsid w:val="00472B91"/>
    <w:rsid w:val="004734BC"/>
    <w:rsid w:val="004739EE"/>
    <w:rsid w:val="0047431F"/>
    <w:rsid w:val="00474728"/>
    <w:rsid w:val="004751F1"/>
    <w:rsid w:val="004801A8"/>
    <w:rsid w:val="00480343"/>
    <w:rsid w:val="00481612"/>
    <w:rsid w:val="00481846"/>
    <w:rsid w:val="00481DE5"/>
    <w:rsid w:val="00482AA0"/>
    <w:rsid w:val="00483858"/>
    <w:rsid w:val="0048456B"/>
    <w:rsid w:val="00485D92"/>
    <w:rsid w:val="004861E9"/>
    <w:rsid w:val="004868B9"/>
    <w:rsid w:val="00486ABC"/>
    <w:rsid w:val="0048722F"/>
    <w:rsid w:val="00491160"/>
    <w:rsid w:val="0049122D"/>
    <w:rsid w:val="004912B0"/>
    <w:rsid w:val="0049235C"/>
    <w:rsid w:val="004923AC"/>
    <w:rsid w:val="00492EF5"/>
    <w:rsid w:val="00493AF7"/>
    <w:rsid w:val="0049400B"/>
    <w:rsid w:val="0049493A"/>
    <w:rsid w:val="0049688F"/>
    <w:rsid w:val="0049744D"/>
    <w:rsid w:val="00497997"/>
    <w:rsid w:val="004A03FE"/>
    <w:rsid w:val="004A058F"/>
    <w:rsid w:val="004A13AA"/>
    <w:rsid w:val="004A1E60"/>
    <w:rsid w:val="004A1F45"/>
    <w:rsid w:val="004A1FA5"/>
    <w:rsid w:val="004A3123"/>
    <w:rsid w:val="004A3228"/>
    <w:rsid w:val="004A3FFE"/>
    <w:rsid w:val="004A5798"/>
    <w:rsid w:val="004A58E1"/>
    <w:rsid w:val="004A5E1D"/>
    <w:rsid w:val="004A5EAC"/>
    <w:rsid w:val="004A7617"/>
    <w:rsid w:val="004B1240"/>
    <w:rsid w:val="004B21F3"/>
    <w:rsid w:val="004B22D6"/>
    <w:rsid w:val="004B24D6"/>
    <w:rsid w:val="004B2B7A"/>
    <w:rsid w:val="004B3C8D"/>
    <w:rsid w:val="004B48A0"/>
    <w:rsid w:val="004B4A41"/>
    <w:rsid w:val="004B4F3F"/>
    <w:rsid w:val="004B50B0"/>
    <w:rsid w:val="004B5B9C"/>
    <w:rsid w:val="004B6005"/>
    <w:rsid w:val="004B65F6"/>
    <w:rsid w:val="004B7781"/>
    <w:rsid w:val="004B7B4B"/>
    <w:rsid w:val="004B7E89"/>
    <w:rsid w:val="004C014D"/>
    <w:rsid w:val="004C0899"/>
    <w:rsid w:val="004C11B1"/>
    <w:rsid w:val="004C3346"/>
    <w:rsid w:val="004C34CD"/>
    <w:rsid w:val="004C39A8"/>
    <w:rsid w:val="004C4572"/>
    <w:rsid w:val="004C4696"/>
    <w:rsid w:val="004D08C8"/>
    <w:rsid w:val="004D0F8A"/>
    <w:rsid w:val="004D178C"/>
    <w:rsid w:val="004D317A"/>
    <w:rsid w:val="004D3361"/>
    <w:rsid w:val="004D578A"/>
    <w:rsid w:val="004D58A8"/>
    <w:rsid w:val="004D68CB"/>
    <w:rsid w:val="004E18D4"/>
    <w:rsid w:val="004E1A2E"/>
    <w:rsid w:val="004E1D87"/>
    <w:rsid w:val="004E23AF"/>
    <w:rsid w:val="004E2794"/>
    <w:rsid w:val="004E3A03"/>
    <w:rsid w:val="004E4E60"/>
    <w:rsid w:val="004E5A60"/>
    <w:rsid w:val="004E70BA"/>
    <w:rsid w:val="004E7BE6"/>
    <w:rsid w:val="004F035F"/>
    <w:rsid w:val="004F0F61"/>
    <w:rsid w:val="004F1F34"/>
    <w:rsid w:val="004F22DA"/>
    <w:rsid w:val="004F32EA"/>
    <w:rsid w:val="004F3896"/>
    <w:rsid w:val="004F38CD"/>
    <w:rsid w:val="004F39E1"/>
    <w:rsid w:val="004F3F2E"/>
    <w:rsid w:val="004F5C0A"/>
    <w:rsid w:val="004F67E8"/>
    <w:rsid w:val="004F6BDB"/>
    <w:rsid w:val="004F7068"/>
    <w:rsid w:val="004F712B"/>
    <w:rsid w:val="004F7356"/>
    <w:rsid w:val="004F785E"/>
    <w:rsid w:val="00500B89"/>
    <w:rsid w:val="005011CC"/>
    <w:rsid w:val="00502E10"/>
    <w:rsid w:val="00503A3A"/>
    <w:rsid w:val="005043C3"/>
    <w:rsid w:val="00505456"/>
    <w:rsid w:val="0050644D"/>
    <w:rsid w:val="00506CCA"/>
    <w:rsid w:val="0051027F"/>
    <w:rsid w:val="005117D8"/>
    <w:rsid w:val="0051190D"/>
    <w:rsid w:val="00513408"/>
    <w:rsid w:val="00514E1F"/>
    <w:rsid w:val="005156FD"/>
    <w:rsid w:val="00515F8B"/>
    <w:rsid w:val="0051751A"/>
    <w:rsid w:val="00517CEA"/>
    <w:rsid w:val="00517CF2"/>
    <w:rsid w:val="00520625"/>
    <w:rsid w:val="005206DE"/>
    <w:rsid w:val="0052156E"/>
    <w:rsid w:val="00521720"/>
    <w:rsid w:val="00521FF4"/>
    <w:rsid w:val="005222D5"/>
    <w:rsid w:val="005224FF"/>
    <w:rsid w:val="005232DA"/>
    <w:rsid w:val="00523853"/>
    <w:rsid w:val="00523B39"/>
    <w:rsid w:val="00523D5B"/>
    <w:rsid w:val="00524026"/>
    <w:rsid w:val="0052453F"/>
    <w:rsid w:val="0052520B"/>
    <w:rsid w:val="00525433"/>
    <w:rsid w:val="00525512"/>
    <w:rsid w:val="005255CD"/>
    <w:rsid w:val="00525A2F"/>
    <w:rsid w:val="00525EAE"/>
    <w:rsid w:val="00526020"/>
    <w:rsid w:val="005263FD"/>
    <w:rsid w:val="005268FA"/>
    <w:rsid w:val="0052709C"/>
    <w:rsid w:val="00530A87"/>
    <w:rsid w:val="00531F00"/>
    <w:rsid w:val="005341B7"/>
    <w:rsid w:val="005345FF"/>
    <w:rsid w:val="005347A4"/>
    <w:rsid w:val="00534BDC"/>
    <w:rsid w:val="00535926"/>
    <w:rsid w:val="00536364"/>
    <w:rsid w:val="00536E77"/>
    <w:rsid w:val="0053724E"/>
    <w:rsid w:val="00537DB0"/>
    <w:rsid w:val="00540A26"/>
    <w:rsid w:val="00540C04"/>
    <w:rsid w:val="00540DEA"/>
    <w:rsid w:val="005419F9"/>
    <w:rsid w:val="005425ED"/>
    <w:rsid w:val="00542889"/>
    <w:rsid w:val="00542A10"/>
    <w:rsid w:val="00542F10"/>
    <w:rsid w:val="00543EC8"/>
    <w:rsid w:val="00544476"/>
    <w:rsid w:val="00545237"/>
    <w:rsid w:val="00545601"/>
    <w:rsid w:val="00546213"/>
    <w:rsid w:val="00547445"/>
    <w:rsid w:val="00547D94"/>
    <w:rsid w:val="00551076"/>
    <w:rsid w:val="00551A38"/>
    <w:rsid w:val="00553FDE"/>
    <w:rsid w:val="0055434D"/>
    <w:rsid w:val="005546B9"/>
    <w:rsid w:val="005549E9"/>
    <w:rsid w:val="00554E20"/>
    <w:rsid w:val="00555100"/>
    <w:rsid w:val="005552A9"/>
    <w:rsid w:val="005558B5"/>
    <w:rsid w:val="00557C19"/>
    <w:rsid w:val="005600D2"/>
    <w:rsid w:val="00560413"/>
    <w:rsid w:val="00560509"/>
    <w:rsid w:val="005608C9"/>
    <w:rsid w:val="00561358"/>
    <w:rsid w:val="00561420"/>
    <w:rsid w:val="00561C9F"/>
    <w:rsid w:val="005630B4"/>
    <w:rsid w:val="00564D54"/>
    <w:rsid w:val="005651BA"/>
    <w:rsid w:val="0056547C"/>
    <w:rsid w:val="00565EF7"/>
    <w:rsid w:val="00566C99"/>
    <w:rsid w:val="00567384"/>
    <w:rsid w:val="00567F57"/>
    <w:rsid w:val="005709C8"/>
    <w:rsid w:val="0057169A"/>
    <w:rsid w:val="00571A11"/>
    <w:rsid w:val="00571BFB"/>
    <w:rsid w:val="00572C30"/>
    <w:rsid w:val="00572E34"/>
    <w:rsid w:val="0057305A"/>
    <w:rsid w:val="00573259"/>
    <w:rsid w:val="00573DE8"/>
    <w:rsid w:val="00573FD3"/>
    <w:rsid w:val="0057466B"/>
    <w:rsid w:val="00574C37"/>
    <w:rsid w:val="00575305"/>
    <w:rsid w:val="00575573"/>
    <w:rsid w:val="005758CD"/>
    <w:rsid w:val="00576CE6"/>
    <w:rsid w:val="0058016D"/>
    <w:rsid w:val="0058056F"/>
    <w:rsid w:val="005809A5"/>
    <w:rsid w:val="00581506"/>
    <w:rsid w:val="0058196E"/>
    <w:rsid w:val="00581F01"/>
    <w:rsid w:val="00581F0A"/>
    <w:rsid w:val="005834A6"/>
    <w:rsid w:val="00584E76"/>
    <w:rsid w:val="00585982"/>
    <w:rsid w:val="005873DD"/>
    <w:rsid w:val="00587F7A"/>
    <w:rsid w:val="00590485"/>
    <w:rsid w:val="00591DFF"/>
    <w:rsid w:val="00591F00"/>
    <w:rsid w:val="00592077"/>
    <w:rsid w:val="00592FAD"/>
    <w:rsid w:val="0059521D"/>
    <w:rsid w:val="00595826"/>
    <w:rsid w:val="00595875"/>
    <w:rsid w:val="0059690F"/>
    <w:rsid w:val="005A008A"/>
    <w:rsid w:val="005A03FD"/>
    <w:rsid w:val="005A0AA9"/>
    <w:rsid w:val="005A0B1F"/>
    <w:rsid w:val="005A13CF"/>
    <w:rsid w:val="005A179D"/>
    <w:rsid w:val="005A2F44"/>
    <w:rsid w:val="005A478B"/>
    <w:rsid w:val="005A5285"/>
    <w:rsid w:val="005A739D"/>
    <w:rsid w:val="005A7491"/>
    <w:rsid w:val="005B0F66"/>
    <w:rsid w:val="005B160A"/>
    <w:rsid w:val="005B1C8D"/>
    <w:rsid w:val="005B22B3"/>
    <w:rsid w:val="005B3014"/>
    <w:rsid w:val="005B4D0D"/>
    <w:rsid w:val="005B528F"/>
    <w:rsid w:val="005B5456"/>
    <w:rsid w:val="005B6164"/>
    <w:rsid w:val="005C007A"/>
    <w:rsid w:val="005C03F8"/>
    <w:rsid w:val="005C12C1"/>
    <w:rsid w:val="005C17AD"/>
    <w:rsid w:val="005C1CC1"/>
    <w:rsid w:val="005C200A"/>
    <w:rsid w:val="005C3505"/>
    <w:rsid w:val="005C3989"/>
    <w:rsid w:val="005C3A68"/>
    <w:rsid w:val="005C4057"/>
    <w:rsid w:val="005C4984"/>
    <w:rsid w:val="005C5D2E"/>
    <w:rsid w:val="005C6098"/>
    <w:rsid w:val="005C6FD8"/>
    <w:rsid w:val="005C789F"/>
    <w:rsid w:val="005C7C54"/>
    <w:rsid w:val="005D0E2F"/>
    <w:rsid w:val="005D10AD"/>
    <w:rsid w:val="005D136C"/>
    <w:rsid w:val="005D1729"/>
    <w:rsid w:val="005D1E48"/>
    <w:rsid w:val="005D2360"/>
    <w:rsid w:val="005D23F5"/>
    <w:rsid w:val="005D284E"/>
    <w:rsid w:val="005D37B7"/>
    <w:rsid w:val="005D3B54"/>
    <w:rsid w:val="005D3ECC"/>
    <w:rsid w:val="005D5812"/>
    <w:rsid w:val="005D7E52"/>
    <w:rsid w:val="005E0638"/>
    <w:rsid w:val="005E07AE"/>
    <w:rsid w:val="005E1E8A"/>
    <w:rsid w:val="005E21E8"/>
    <w:rsid w:val="005E2720"/>
    <w:rsid w:val="005E3D11"/>
    <w:rsid w:val="005E3D16"/>
    <w:rsid w:val="005E4719"/>
    <w:rsid w:val="005E4E01"/>
    <w:rsid w:val="005E6770"/>
    <w:rsid w:val="005E7640"/>
    <w:rsid w:val="005F0233"/>
    <w:rsid w:val="005F12C9"/>
    <w:rsid w:val="005F144D"/>
    <w:rsid w:val="005F1B3F"/>
    <w:rsid w:val="005F2119"/>
    <w:rsid w:val="005F2A6F"/>
    <w:rsid w:val="005F3C4E"/>
    <w:rsid w:val="005F6411"/>
    <w:rsid w:val="005F64C8"/>
    <w:rsid w:val="005F70F7"/>
    <w:rsid w:val="00600891"/>
    <w:rsid w:val="0060147C"/>
    <w:rsid w:val="00601608"/>
    <w:rsid w:val="00601E87"/>
    <w:rsid w:val="00602CCD"/>
    <w:rsid w:val="00602D6B"/>
    <w:rsid w:val="00602DA4"/>
    <w:rsid w:val="0060328D"/>
    <w:rsid w:val="006035E5"/>
    <w:rsid w:val="00603CA7"/>
    <w:rsid w:val="00604D76"/>
    <w:rsid w:val="00604EA8"/>
    <w:rsid w:val="006059EF"/>
    <w:rsid w:val="00606122"/>
    <w:rsid w:val="0060752C"/>
    <w:rsid w:val="00610446"/>
    <w:rsid w:val="00610FF5"/>
    <w:rsid w:val="00611874"/>
    <w:rsid w:val="006136D1"/>
    <w:rsid w:val="006139FF"/>
    <w:rsid w:val="00613E0A"/>
    <w:rsid w:val="0061423E"/>
    <w:rsid w:val="00614488"/>
    <w:rsid w:val="00614886"/>
    <w:rsid w:val="0061493D"/>
    <w:rsid w:val="0061540C"/>
    <w:rsid w:val="006156D4"/>
    <w:rsid w:val="00615952"/>
    <w:rsid w:val="00616082"/>
    <w:rsid w:val="00622F46"/>
    <w:rsid w:val="00623C7A"/>
    <w:rsid w:val="006250B7"/>
    <w:rsid w:val="0062546F"/>
    <w:rsid w:val="0062566F"/>
    <w:rsid w:val="00625B2E"/>
    <w:rsid w:val="00626C0F"/>
    <w:rsid w:val="006271C9"/>
    <w:rsid w:val="006279E9"/>
    <w:rsid w:val="00627DF4"/>
    <w:rsid w:val="0063082F"/>
    <w:rsid w:val="00630DD9"/>
    <w:rsid w:val="006311A6"/>
    <w:rsid w:val="0063147A"/>
    <w:rsid w:val="0063181E"/>
    <w:rsid w:val="00631E51"/>
    <w:rsid w:val="00632A8D"/>
    <w:rsid w:val="0063315D"/>
    <w:rsid w:val="00633CBF"/>
    <w:rsid w:val="00633ECC"/>
    <w:rsid w:val="00634B30"/>
    <w:rsid w:val="0063558D"/>
    <w:rsid w:val="006357C8"/>
    <w:rsid w:val="006361F6"/>
    <w:rsid w:val="00636374"/>
    <w:rsid w:val="006371FC"/>
    <w:rsid w:val="00637641"/>
    <w:rsid w:val="00640ADB"/>
    <w:rsid w:val="0064102C"/>
    <w:rsid w:val="006412F7"/>
    <w:rsid w:val="006414F1"/>
    <w:rsid w:val="00641DE2"/>
    <w:rsid w:val="0064284D"/>
    <w:rsid w:val="00642A05"/>
    <w:rsid w:val="00643133"/>
    <w:rsid w:val="00643891"/>
    <w:rsid w:val="00644BB5"/>
    <w:rsid w:val="00644BF9"/>
    <w:rsid w:val="00646BF8"/>
    <w:rsid w:val="0064749C"/>
    <w:rsid w:val="00650274"/>
    <w:rsid w:val="00650634"/>
    <w:rsid w:val="0065066F"/>
    <w:rsid w:val="00650697"/>
    <w:rsid w:val="00650CC1"/>
    <w:rsid w:val="00651084"/>
    <w:rsid w:val="0065115D"/>
    <w:rsid w:val="00651D5A"/>
    <w:rsid w:val="006522BC"/>
    <w:rsid w:val="0065269C"/>
    <w:rsid w:val="006527A1"/>
    <w:rsid w:val="006527AE"/>
    <w:rsid w:val="00654B9A"/>
    <w:rsid w:val="00654DAC"/>
    <w:rsid w:val="006558A9"/>
    <w:rsid w:val="00656845"/>
    <w:rsid w:val="00657338"/>
    <w:rsid w:val="00657525"/>
    <w:rsid w:val="006577EB"/>
    <w:rsid w:val="00657B40"/>
    <w:rsid w:val="00657EE7"/>
    <w:rsid w:val="00660708"/>
    <w:rsid w:val="00660743"/>
    <w:rsid w:val="0066152A"/>
    <w:rsid w:val="00663D58"/>
    <w:rsid w:val="00665756"/>
    <w:rsid w:val="00665F8D"/>
    <w:rsid w:val="0066675B"/>
    <w:rsid w:val="00666B80"/>
    <w:rsid w:val="00666E74"/>
    <w:rsid w:val="00667B8C"/>
    <w:rsid w:val="00667DE7"/>
    <w:rsid w:val="006707EF"/>
    <w:rsid w:val="006707FC"/>
    <w:rsid w:val="00670C41"/>
    <w:rsid w:val="006717AF"/>
    <w:rsid w:val="00672AE8"/>
    <w:rsid w:val="00673E3C"/>
    <w:rsid w:val="00674A5D"/>
    <w:rsid w:val="00675178"/>
    <w:rsid w:val="00675924"/>
    <w:rsid w:val="00675BC7"/>
    <w:rsid w:val="00676517"/>
    <w:rsid w:val="00676651"/>
    <w:rsid w:val="00676DED"/>
    <w:rsid w:val="0067753D"/>
    <w:rsid w:val="00677F6A"/>
    <w:rsid w:val="00682DC0"/>
    <w:rsid w:val="00682F23"/>
    <w:rsid w:val="00684C1F"/>
    <w:rsid w:val="00684DB2"/>
    <w:rsid w:val="00685E7D"/>
    <w:rsid w:val="00686DD5"/>
    <w:rsid w:val="00690FFB"/>
    <w:rsid w:val="00691535"/>
    <w:rsid w:val="00693975"/>
    <w:rsid w:val="00694476"/>
    <w:rsid w:val="006944A0"/>
    <w:rsid w:val="00694B2F"/>
    <w:rsid w:val="006953D7"/>
    <w:rsid w:val="006A00D3"/>
    <w:rsid w:val="006A0E5E"/>
    <w:rsid w:val="006A155E"/>
    <w:rsid w:val="006A37A1"/>
    <w:rsid w:val="006A4034"/>
    <w:rsid w:val="006A4E82"/>
    <w:rsid w:val="006A51E8"/>
    <w:rsid w:val="006A59F4"/>
    <w:rsid w:val="006A5BDB"/>
    <w:rsid w:val="006A5DF7"/>
    <w:rsid w:val="006A619F"/>
    <w:rsid w:val="006A6CB8"/>
    <w:rsid w:val="006A7530"/>
    <w:rsid w:val="006A7BC0"/>
    <w:rsid w:val="006B0145"/>
    <w:rsid w:val="006B0353"/>
    <w:rsid w:val="006B072B"/>
    <w:rsid w:val="006B0C29"/>
    <w:rsid w:val="006B1B6C"/>
    <w:rsid w:val="006B263C"/>
    <w:rsid w:val="006B321A"/>
    <w:rsid w:val="006B381F"/>
    <w:rsid w:val="006B3967"/>
    <w:rsid w:val="006B4AC6"/>
    <w:rsid w:val="006B4D9C"/>
    <w:rsid w:val="006C117B"/>
    <w:rsid w:val="006C155E"/>
    <w:rsid w:val="006C19D2"/>
    <w:rsid w:val="006C29CF"/>
    <w:rsid w:val="006C2CED"/>
    <w:rsid w:val="006C427B"/>
    <w:rsid w:val="006C4A62"/>
    <w:rsid w:val="006C64EE"/>
    <w:rsid w:val="006C77BE"/>
    <w:rsid w:val="006D0061"/>
    <w:rsid w:val="006D02A6"/>
    <w:rsid w:val="006D0586"/>
    <w:rsid w:val="006D0AD9"/>
    <w:rsid w:val="006D113F"/>
    <w:rsid w:val="006D1B3E"/>
    <w:rsid w:val="006D23CB"/>
    <w:rsid w:val="006D51C9"/>
    <w:rsid w:val="006D5583"/>
    <w:rsid w:val="006D5B79"/>
    <w:rsid w:val="006D6074"/>
    <w:rsid w:val="006D6C5B"/>
    <w:rsid w:val="006D6D5D"/>
    <w:rsid w:val="006D7827"/>
    <w:rsid w:val="006D7BCF"/>
    <w:rsid w:val="006E17C8"/>
    <w:rsid w:val="006E3809"/>
    <w:rsid w:val="006E3D35"/>
    <w:rsid w:val="006E515F"/>
    <w:rsid w:val="006E521B"/>
    <w:rsid w:val="006E5526"/>
    <w:rsid w:val="006E5F17"/>
    <w:rsid w:val="006E629F"/>
    <w:rsid w:val="006E772F"/>
    <w:rsid w:val="006F1464"/>
    <w:rsid w:val="006F1D81"/>
    <w:rsid w:val="006F2664"/>
    <w:rsid w:val="006F3A61"/>
    <w:rsid w:val="006F5292"/>
    <w:rsid w:val="006F5EAA"/>
    <w:rsid w:val="006F63AC"/>
    <w:rsid w:val="006F6F1B"/>
    <w:rsid w:val="006F7E2C"/>
    <w:rsid w:val="0070177B"/>
    <w:rsid w:val="00702387"/>
    <w:rsid w:val="007025D8"/>
    <w:rsid w:val="007027E6"/>
    <w:rsid w:val="00703547"/>
    <w:rsid w:val="007037C2"/>
    <w:rsid w:val="00703B10"/>
    <w:rsid w:val="007051C2"/>
    <w:rsid w:val="00706547"/>
    <w:rsid w:val="00706FC9"/>
    <w:rsid w:val="00707356"/>
    <w:rsid w:val="007074AB"/>
    <w:rsid w:val="00710550"/>
    <w:rsid w:val="0071057B"/>
    <w:rsid w:val="007108D8"/>
    <w:rsid w:val="00713764"/>
    <w:rsid w:val="007143BF"/>
    <w:rsid w:val="0071584F"/>
    <w:rsid w:val="00716085"/>
    <w:rsid w:val="00716966"/>
    <w:rsid w:val="00716982"/>
    <w:rsid w:val="00716BE7"/>
    <w:rsid w:val="00716E3B"/>
    <w:rsid w:val="00717B90"/>
    <w:rsid w:val="00720C4C"/>
    <w:rsid w:val="00721FE7"/>
    <w:rsid w:val="00722711"/>
    <w:rsid w:val="00722E0A"/>
    <w:rsid w:val="007247D8"/>
    <w:rsid w:val="00725AE8"/>
    <w:rsid w:val="00726A2A"/>
    <w:rsid w:val="00726C22"/>
    <w:rsid w:val="007271F7"/>
    <w:rsid w:val="0072792B"/>
    <w:rsid w:val="00727990"/>
    <w:rsid w:val="00727A77"/>
    <w:rsid w:val="00730D33"/>
    <w:rsid w:val="0073122F"/>
    <w:rsid w:val="007316DF"/>
    <w:rsid w:val="00735437"/>
    <w:rsid w:val="00735F81"/>
    <w:rsid w:val="00736AC6"/>
    <w:rsid w:val="00736D9F"/>
    <w:rsid w:val="00737DD1"/>
    <w:rsid w:val="007416D7"/>
    <w:rsid w:val="007429CF"/>
    <w:rsid w:val="00743ED6"/>
    <w:rsid w:val="007443DB"/>
    <w:rsid w:val="00744506"/>
    <w:rsid w:val="00744647"/>
    <w:rsid w:val="00744B02"/>
    <w:rsid w:val="007456E1"/>
    <w:rsid w:val="00745717"/>
    <w:rsid w:val="00745747"/>
    <w:rsid w:val="00745BD1"/>
    <w:rsid w:val="00745D93"/>
    <w:rsid w:val="00746498"/>
    <w:rsid w:val="00746697"/>
    <w:rsid w:val="00746BA1"/>
    <w:rsid w:val="00751D5F"/>
    <w:rsid w:val="007523BB"/>
    <w:rsid w:val="007523FC"/>
    <w:rsid w:val="00752841"/>
    <w:rsid w:val="007538C6"/>
    <w:rsid w:val="00753BB1"/>
    <w:rsid w:val="00753C64"/>
    <w:rsid w:val="00755CC5"/>
    <w:rsid w:val="00756EC0"/>
    <w:rsid w:val="0075723D"/>
    <w:rsid w:val="007577BA"/>
    <w:rsid w:val="007608D6"/>
    <w:rsid w:val="00760D06"/>
    <w:rsid w:val="007614BE"/>
    <w:rsid w:val="007623C9"/>
    <w:rsid w:val="00762877"/>
    <w:rsid w:val="007635ED"/>
    <w:rsid w:val="00763ED6"/>
    <w:rsid w:val="00763FBB"/>
    <w:rsid w:val="007641BF"/>
    <w:rsid w:val="00765194"/>
    <w:rsid w:val="00765621"/>
    <w:rsid w:val="0076601A"/>
    <w:rsid w:val="007662BA"/>
    <w:rsid w:val="007708F0"/>
    <w:rsid w:val="00770BF4"/>
    <w:rsid w:val="00770D5E"/>
    <w:rsid w:val="00770E0B"/>
    <w:rsid w:val="007716FD"/>
    <w:rsid w:val="007717BB"/>
    <w:rsid w:val="00771BCC"/>
    <w:rsid w:val="00772468"/>
    <w:rsid w:val="00772C04"/>
    <w:rsid w:val="00773F9A"/>
    <w:rsid w:val="00774D00"/>
    <w:rsid w:val="00775704"/>
    <w:rsid w:val="00775883"/>
    <w:rsid w:val="007760C5"/>
    <w:rsid w:val="007767F0"/>
    <w:rsid w:val="007768DC"/>
    <w:rsid w:val="00777D0D"/>
    <w:rsid w:val="00780581"/>
    <w:rsid w:val="00781CD0"/>
    <w:rsid w:val="00781EEB"/>
    <w:rsid w:val="007820C3"/>
    <w:rsid w:val="007823D2"/>
    <w:rsid w:val="007825DC"/>
    <w:rsid w:val="007825F6"/>
    <w:rsid w:val="00782BF8"/>
    <w:rsid w:val="00783760"/>
    <w:rsid w:val="00783AA5"/>
    <w:rsid w:val="00783BDF"/>
    <w:rsid w:val="00784316"/>
    <w:rsid w:val="00784459"/>
    <w:rsid w:val="00785C71"/>
    <w:rsid w:val="00787019"/>
    <w:rsid w:val="00787E59"/>
    <w:rsid w:val="007909AB"/>
    <w:rsid w:val="0079103D"/>
    <w:rsid w:val="0079107A"/>
    <w:rsid w:val="00792ECE"/>
    <w:rsid w:val="007930C6"/>
    <w:rsid w:val="00793AAD"/>
    <w:rsid w:val="0079420F"/>
    <w:rsid w:val="007942E6"/>
    <w:rsid w:val="00794902"/>
    <w:rsid w:val="00794911"/>
    <w:rsid w:val="00794DDA"/>
    <w:rsid w:val="00794FA3"/>
    <w:rsid w:val="00795006"/>
    <w:rsid w:val="00796ED8"/>
    <w:rsid w:val="007977D7"/>
    <w:rsid w:val="007979B4"/>
    <w:rsid w:val="007A02A8"/>
    <w:rsid w:val="007A09DE"/>
    <w:rsid w:val="007A155A"/>
    <w:rsid w:val="007A269E"/>
    <w:rsid w:val="007A2BA1"/>
    <w:rsid w:val="007A2E36"/>
    <w:rsid w:val="007A30E3"/>
    <w:rsid w:val="007A45FF"/>
    <w:rsid w:val="007A48AE"/>
    <w:rsid w:val="007A5526"/>
    <w:rsid w:val="007A63CB"/>
    <w:rsid w:val="007A6613"/>
    <w:rsid w:val="007A6E0B"/>
    <w:rsid w:val="007B0192"/>
    <w:rsid w:val="007B07EC"/>
    <w:rsid w:val="007B10F9"/>
    <w:rsid w:val="007B1153"/>
    <w:rsid w:val="007B11A7"/>
    <w:rsid w:val="007B261A"/>
    <w:rsid w:val="007B549F"/>
    <w:rsid w:val="007B6743"/>
    <w:rsid w:val="007B74A5"/>
    <w:rsid w:val="007C0B1F"/>
    <w:rsid w:val="007C1463"/>
    <w:rsid w:val="007C14A1"/>
    <w:rsid w:val="007C1E9F"/>
    <w:rsid w:val="007C1F07"/>
    <w:rsid w:val="007C69B3"/>
    <w:rsid w:val="007C787D"/>
    <w:rsid w:val="007D0A44"/>
    <w:rsid w:val="007D170B"/>
    <w:rsid w:val="007D21FD"/>
    <w:rsid w:val="007D2A70"/>
    <w:rsid w:val="007D4D92"/>
    <w:rsid w:val="007D4EBE"/>
    <w:rsid w:val="007D59ED"/>
    <w:rsid w:val="007D5E0C"/>
    <w:rsid w:val="007D684D"/>
    <w:rsid w:val="007D69A8"/>
    <w:rsid w:val="007E2D5D"/>
    <w:rsid w:val="007E2D96"/>
    <w:rsid w:val="007E38E3"/>
    <w:rsid w:val="007E3D39"/>
    <w:rsid w:val="007E5118"/>
    <w:rsid w:val="007E6633"/>
    <w:rsid w:val="007E6DDF"/>
    <w:rsid w:val="007E7496"/>
    <w:rsid w:val="007E776C"/>
    <w:rsid w:val="007F1A73"/>
    <w:rsid w:val="007F1ECA"/>
    <w:rsid w:val="007F2954"/>
    <w:rsid w:val="007F2EA7"/>
    <w:rsid w:val="007F392A"/>
    <w:rsid w:val="007F3F05"/>
    <w:rsid w:val="007F5394"/>
    <w:rsid w:val="007F5D5E"/>
    <w:rsid w:val="007F68AF"/>
    <w:rsid w:val="008006F6"/>
    <w:rsid w:val="008014A6"/>
    <w:rsid w:val="00802DF3"/>
    <w:rsid w:val="00803D3D"/>
    <w:rsid w:val="00804515"/>
    <w:rsid w:val="00805AC5"/>
    <w:rsid w:val="0080768B"/>
    <w:rsid w:val="00807E6B"/>
    <w:rsid w:val="008108A7"/>
    <w:rsid w:val="00810C06"/>
    <w:rsid w:val="00810D92"/>
    <w:rsid w:val="0081202F"/>
    <w:rsid w:val="0081218E"/>
    <w:rsid w:val="0081231D"/>
    <w:rsid w:val="00812D07"/>
    <w:rsid w:val="00812EB5"/>
    <w:rsid w:val="008135B1"/>
    <w:rsid w:val="008145F6"/>
    <w:rsid w:val="008156CC"/>
    <w:rsid w:val="008158CA"/>
    <w:rsid w:val="00815B79"/>
    <w:rsid w:val="00815C89"/>
    <w:rsid w:val="00815E1A"/>
    <w:rsid w:val="00816D71"/>
    <w:rsid w:val="00816DFF"/>
    <w:rsid w:val="008173C9"/>
    <w:rsid w:val="00817D9A"/>
    <w:rsid w:val="0082012B"/>
    <w:rsid w:val="0082165C"/>
    <w:rsid w:val="0082303F"/>
    <w:rsid w:val="00823306"/>
    <w:rsid w:val="00824A87"/>
    <w:rsid w:val="00824F41"/>
    <w:rsid w:val="00826320"/>
    <w:rsid w:val="00826427"/>
    <w:rsid w:val="0082671A"/>
    <w:rsid w:val="00826882"/>
    <w:rsid w:val="00830C48"/>
    <w:rsid w:val="00835263"/>
    <w:rsid w:val="008362D0"/>
    <w:rsid w:val="008363EE"/>
    <w:rsid w:val="008376E3"/>
    <w:rsid w:val="008404F3"/>
    <w:rsid w:val="00840CFC"/>
    <w:rsid w:val="00841B3A"/>
    <w:rsid w:val="00841C28"/>
    <w:rsid w:val="00842A90"/>
    <w:rsid w:val="008444DD"/>
    <w:rsid w:val="00844791"/>
    <w:rsid w:val="00845BB2"/>
    <w:rsid w:val="00846B22"/>
    <w:rsid w:val="00846BFB"/>
    <w:rsid w:val="0084712F"/>
    <w:rsid w:val="00847354"/>
    <w:rsid w:val="00847C2F"/>
    <w:rsid w:val="00850479"/>
    <w:rsid w:val="0085088F"/>
    <w:rsid w:val="00850E3D"/>
    <w:rsid w:val="0085101C"/>
    <w:rsid w:val="008510B7"/>
    <w:rsid w:val="008511EC"/>
    <w:rsid w:val="0085231F"/>
    <w:rsid w:val="008534D7"/>
    <w:rsid w:val="00853AF8"/>
    <w:rsid w:val="00854221"/>
    <w:rsid w:val="0085429A"/>
    <w:rsid w:val="008548F3"/>
    <w:rsid w:val="00854C2B"/>
    <w:rsid w:val="00854E68"/>
    <w:rsid w:val="00856614"/>
    <w:rsid w:val="00856F10"/>
    <w:rsid w:val="00857051"/>
    <w:rsid w:val="008578E9"/>
    <w:rsid w:val="00857942"/>
    <w:rsid w:val="008617A0"/>
    <w:rsid w:val="00861C05"/>
    <w:rsid w:val="0086438A"/>
    <w:rsid w:val="00864797"/>
    <w:rsid w:val="0086495D"/>
    <w:rsid w:val="0086520D"/>
    <w:rsid w:val="00866AA6"/>
    <w:rsid w:val="00866F2A"/>
    <w:rsid w:val="00870C92"/>
    <w:rsid w:val="00870EE6"/>
    <w:rsid w:val="00873C2E"/>
    <w:rsid w:val="00874BE9"/>
    <w:rsid w:val="008766F2"/>
    <w:rsid w:val="0088049D"/>
    <w:rsid w:val="00880A39"/>
    <w:rsid w:val="00882FF5"/>
    <w:rsid w:val="00883752"/>
    <w:rsid w:val="00883CA3"/>
    <w:rsid w:val="00884574"/>
    <w:rsid w:val="008845A5"/>
    <w:rsid w:val="00884788"/>
    <w:rsid w:val="008853E0"/>
    <w:rsid w:val="00886A57"/>
    <w:rsid w:val="008900B4"/>
    <w:rsid w:val="008908C9"/>
    <w:rsid w:val="00890AAA"/>
    <w:rsid w:val="00891039"/>
    <w:rsid w:val="00891735"/>
    <w:rsid w:val="008918C9"/>
    <w:rsid w:val="00892867"/>
    <w:rsid w:val="00893B73"/>
    <w:rsid w:val="0089738C"/>
    <w:rsid w:val="00897B31"/>
    <w:rsid w:val="008A05EE"/>
    <w:rsid w:val="008A0B49"/>
    <w:rsid w:val="008A1651"/>
    <w:rsid w:val="008A180D"/>
    <w:rsid w:val="008A1AAA"/>
    <w:rsid w:val="008A331C"/>
    <w:rsid w:val="008A4475"/>
    <w:rsid w:val="008A4A04"/>
    <w:rsid w:val="008A5B64"/>
    <w:rsid w:val="008A5BF8"/>
    <w:rsid w:val="008A6619"/>
    <w:rsid w:val="008A6A50"/>
    <w:rsid w:val="008A7264"/>
    <w:rsid w:val="008A7663"/>
    <w:rsid w:val="008A7965"/>
    <w:rsid w:val="008B0C18"/>
    <w:rsid w:val="008B158C"/>
    <w:rsid w:val="008B1E81"/>
    <w:rsid w:val="008B3CF3"/>
    <w:rsid w:val="008B449C"/>
    <w:rsid w:val="008B482F"/>
    <w:rsid w:val="008B494F"/>
    <w:rsid w:val="008B51C9"/>
    <w:rsid w:val="008B5402"/>
    <w:rsid w:val="008B655A"/>
    <w:rsid w:val="008B742B"/>
    <w:rsid w:val="008B76EE"/>
    <w:rsid w:val="008B796F"/>
    <w:rsid w:val="008C0626"/>
    <w:rsid w:val="008C0A2F"/>
    <w:rsid w:val="008C0D19"/>
    <w:rsid w:val="008C1EB7"/>
    <w:rsid w:val="008C255D"/>
    <w:rsid w:val="008C2D6C"/>
    <w:rsid w:val="008C36D6"/>
    <w:rsid w:val="008C381F"/>
    <w:rsid w:val="008C3F53"/>
    <w:rsid w:val="008C4B79"/>
    <w:rsid w:val="008C6288"/>
    <w:rsid w:val="008C645F"/>
    <w:rsid w:val="008C68B7"/>
    <w:rsid w:val="008C78B8"/>
    <w:rsid w:val="008C7FF9"/>
    <w:rsid w:val="008D07DA"/>
    <w:rsid w:val="008D106D"/>
    <w:rsid w:val="008D11DA"/>
    <w:rsid w:val="008D147A"/>
    <w:rsid w:val="008D163D"/>
    <w:rsid w:val="008D178D"/>
    <w:rsid w:val="008D1CB5"/>
    <w:rsid w:val="008D230B"/>
    <w:rsid w:val="008D2558"/>
    <w:rsid w:val="008D2BE2"/>
    <w:rsid w:val="008D366D"/>
    <w:rsid w:val="008D43E2"/>
    <w:rsid w:val="008D47B0"/>
    <w:rsid w:val="008D4A7E"/>
    <w:rsid w:val="008D5BB4"/>
    <w:rsid w:val="008D642E"/>
    <w:rsid w:val="008E087E"/>
    <w:rsid w:val="008E0D8A"/>
    <w:rsid w:val="008E10E7"/>
    <w:rsid w:val="008E183E"/>
    <w:rsid w:val="008E1B8C"/>
    <w:rsid w:val="008E1BEE"/>
    <w:rsid w:val="008E2DBB"/>
    <w:rsid w:val="008E344D"/>
    <w:rsid w:val="008E457E"/>
    <w:rsid w:val="008E7E22"/>
    <w:rsid w:val="008F0078"/>
    <w:rsid w:val="008F01AC"/>
    <w:rsid w:val="008F0EFC"/>
    <w:rsid w:val="008F1320"/>
    <w:rsid w:val="008F2C6E"/>
    <w:rsid w:val="008F30CF"/>
    <w:rsid w:val="008F4EBD"/>
    <w:rsid w:val="008F5337"/>
    <w:rsid w:val="008F56CC"/>
    <w:rsid w:val="008F5DE7"/>
    <w:rsid w:val="008F6000"/>
    <w:rsid w:val="008F7315"/>
    <w:rsid w:val="008F745F"/>
    <w:rsid w:val="008F77D7"/>
    <w:rsid w:val="008F788C"/>
    <w:rsid w:val="008F7A08"/>
    <w:rsid w:val="008F7CAC"/>
    <w:rsid w:val="009003E6"/>
    <w:rsid w:val="00902C37"/>
    <w:rsid w:val="00902E1D"/>
    <w:rsid w:val="00903430"/>
    <w:rsid w:val="009043D7"/>
    <w:rsid w:val="00904E12"/>
    <w:rsid w:val="00905413"/>
    <w:rsid w:val="009056D2"/>
    <w:rsid w:val="00905BF9"/>
    <w:rsid w:val="0091004A"/>
    <w:rsid w:val="009111C0"/>
    <w:rsid w:val="00911A19"/>
    <w:rsid w:val="00911DC8"/>
    <w:rsid w:val="00911FEB"/>
    <w:rsid w:val="00912A65"/>
    <w:rsid w:val="0091417D"/>
    <w:rsid w:val="00914AFB"/>
    <w:rsid w:val="00914EE6"/>
    <w:rsid w:val="009150C3"/>
    <w:rsid w:val="00915112"/>
    <w:rsid w:val="00915859"/>
    <w:rsid w:val="00915A7C"/>
    <w:rsid w:val="00915C4C"/>
    <w:rsid w:val="00916291"/>
    <w:rsid w:val="009164FF"/>
    <w:rsid w:val="00916610"/>
    <w:rsid w:val="009177BB"/>
    <w:rsid w:val="009219EC"/>
    <w:rsid w:val="0092415D"/>
    <w:rsid w:val="009245AE"/>
    <w:rsid w:val="0092662E"/>
    <w:rsid w:val="00930AFE"/>
    <w:rsid w:val="00932767"/>
    <w:rsid w:val="00933E61"/>
    <w:rsid w:val="00934626"/>
    <w:rsid w:val="009356C2"/>
    <w:rsid w:val="00935A8B"/>
    <w:rsid w:val="009406A5"/>
    <w:rsid w:val="00941BFF"/>
    <w:rsid w:val="009442F3"/>
    <w:rsid w:val="00944666"/>
    <w:rsid w:val="00944954"/>
    <w:rsid w:val="0094695B"/>
    <w:rsid w:val="00946BCA"/>
    <w:rsid w:val="0095026F"/>
    <w:rsid w:val="00950A58"/>
    <w:rsid w:val="00950DCF"/>
    <w:rsid w:val="00950EE8"/>
    <w:rsid w:val="00950FE4"/>
    <w:rsid w:val="00950FFB"/>
    <w:rsid w:val="00951472"/>
    <w:rsid w:val="00951B43"/>
    <w:rsid w:val="00954B58"/>
    <w:rsid w:val="0095591F"/>
    <w:rsid w:val="00957756"/>
    <w:rsid w:val="009577CB"/>
    <w:rsid w:val="009610DB"/>
    <w:rsid w:val="009613C2"/>
    <w:rsid w:val="00961B1D"/>
    <w:rsid w:val="00962B65"/>
    <w:rsid w:val="00964D44"/>
    <w:rsid w:val="009651F3"/>
    <w:rsid w:val="00965244"/>
    <w:rsid w:val="00965740"/>
    <w:rsid w:val="009664C0"/>
    <w:rsid w:val="009673D1"/>
    <w:rsid w:val="00967A3A"/>
    <w:rsid w:val="00967D0D"/>
    <w:rsid w:val="00975865"/>
    <w:rsid w:val="00975B22"/>
    <w:rsid w:val="0097663F"/>
    <w:rsid w:val="0097717B"/>
    <w:rsid w:val="00977244"/>
    <w:rsid w:val="00980421"/>
    <w:rsid w:val="009807BE"/>
    <w:rsid w:val="00981242"/>
    <w:rsid w:val="009813C1"/>
    <w:rsid w:val="00981843"/>
    <w:rsid w:val="009829E4"/>
    <w:rsid w:val="00982A0C"/>
    <w:rsid w:val="00982CE5"/>
    <w:rsid w:val="0098444B"/>
    <w:rsid w:val="009848D6"/>
    <w:rsid w:val="0098509B"/>
    <w:rsid w:val="00985664"/>
    <w:rsid w:val="0098581A"/>
    <w:rsid w:val="0098591D"/>
    <w:rsid w:val="00985C83"/>
    <w:rsid w:val="00986E0C"/>
    <w:rsid w:val="00990EFC"/>
    <w:rsid w:val="00992A32"/>
    <w:rsid w:val="00992A8A"/>
    <w:rsid w:val="009934F4"/>
    <w:rsid w:val="0099570E"/>
    <w:rsid w:val="009966D3"/>
    <w:rsid w:val="00996753"/>
    <w:rsid w:val="009967C9"/>
    <w:rsid w:val="009A0922"/>
    <w:rsid w:val="009A0BE2"/>
    <w:rsid w:val="009A1606"/>
    <w:rsid w:val="009A28C1"/>
    <w:rsid w:val="009A347B"/>
    <w:rsid w:val="009A3512"/>
    <w:rsid w:val="009A36CA"/>
    <w:rsid w:val="009A485E"/>
    <w:rsid w:val="009A4FAB"/>
    <w:rsid w:val="009A57A4"/>
    <w:rsid w:val="009A649F"/>
    <w:rsid w:val="009A6889"/>
    <w:rsid w:val="009A6AA2"/>
    <w:rsid w:val="009A7B7F"/>
    <w:rsid w:val="009A7CB8"/>
    <w:rsid w:val="009B0434"/>
    <w:rsid w:val="009B0609"/>
    <w:rsid w:val="009B31DA"/>
    <w:rsid w:val="009B3B0D"/>
    <w:rsid w:val="009B4396"/>
    <w:rsid w:val="009B5141"/>
    <w:rsid w:val="009B55E0"/>
    <w:rsid w:val="009B6216"/>
    <w:rsid w:val="009B655D"/>
    <w:rsid w:val="009B7785"/>
    <w:rsid w:val="009C0B06"/>
    <w:rsid w:val="009C0CD0"/>
    <w:rsid w:val="009C0E54"/>
    <w:rsid w:val="009C1407"/>
    <w:rsid w:val="009C1B4A"/>
    <w:rsid w:val="009C20A9"/>
    <w:rsid w:val="009C26F8"/>
    <w:rsid w:val="009C2D64"/>
    <w:rsid w:val="009C4495"/>
    <w:rsid w:val="009C4C5D"/>
    <w:rsid w:val="009C5091"/>
    <w:rsid w:val="009C5C9C"/>
    <w:rsid w:val="009C64F7"/>
    <w:rsid w:val="009C6E80"/>
    <w:rsid w:val="009C74F7"/>
    <w:rsid w:val="009C759B"/>
    <w:rsid w:val="009D1381"/>
    <w:rsid w:val="009D2638"/>
    <w:rsid w:val="009D2AB3"/>
    <w:rsid w:val="009D3896"/>
    <w:rsid w:val="009D3FE0"/>
    <w:rsid w:val="009D41EF"/>
    <w:rsid w:val="009D48F6"/>
    <w:rsid w:val="009D55DE"/>
    <w:rsid w:val="009D5A95"/>
    <w:rsid w:val="009D65B2"/>
    <w:rsid w:val="009D7095"/>
    <w:rsid w:val="009E0703"/>
    <w:rsid w:val="009E0ABA"/>
    <w:rsid w:val="009E1498"/>
    <w:rsid w:val="009E1B21"/>
    <w:rsid w:val="009E2A1D"/>
    <w:rsid w:val="009E5ADB"/>
    <w:rsid w:val="009E5D40"/>
    <w:rsid w:val="009E662F"/>
    <w:rsid w:val="009E7273"/>
    <w:rsid w:val="009E771F"/>
    <w:rsid w:val="009E7F1B"/>
    <w:rsid w:val="009F0C05"/>
    <w:rsid w:val="009F0E10"/>
    <w:rsid w:val="009F14D8"/>
    <w:rsid w:val="009F1961"/>
    <w:rsid w:val="009F1F27"/>
    <w:rsid w:val="009F2F3A"/>
    <w:rsid w:val="009F4C43"/>
    <w:rsid w:val="009F5862"/>
    <w:rsid w:val="009F5E4A"/>
    <w:rsid w:val="009F6A8E"/>
    <w:rsid w:val="009F7670"/>
    <w:rsid w:val="009F790C"/>
    <w:rsid w:val="009F7B7C"/>
    <w:rsid w:val="00A003BC"/>
    <w:rsid w:val="00A0074F"/>
    <w:rsid w:val="00A0132D"/>
    <w:rsid w:val="00A01B7E"/>
    <w:rsid w:val="00A02099"/>
    <w:rsid w:val="00A02373"/>
    <w:rsid w:val="00A02B5C"/>
    <w:rsid w:val="00A04266"/>
    <w:rsid w:val="00A04B3F"/>
    <w:rsid w:val="00A04E6E"/>
    <w:rsid w:val="00A05DAD"/>
    <w:rsid w:val="00A05F96"/>
    <w:rsid w:val="00A0691C"/>
    <w:rsid w:val="00A06E80"/>
    <w:rsid w:val="00A07E4D"/>
    <w:rsid w:val="00A10267"/>
    <w:rsid w:val="00A115B4"/>
    <w:rsid w:val="00A11991"/>
    <w:rsid w:val="00A11F0A"/>
    <w:rsid w:val="00A12C6C"/>
    <w:rsid w:val="00A137F3"/>
    <w:rsid w:val="00A13AC0"/>
    <w:rsid w:val="00A13D2C"/>
    <w:rsid w:val="00A13F1C"/>
    <w:rsid w:val="00A14777"/>
    <w:rsid w:val="00A15472"/>
    <w:rsid w:val="00A15A50"/>
    <w:rsid w:val="00A16AD5"/>
    <w:rsid w:val="00A1753D"/>
    <w:rsid w:val="00A20E5D"/>
    <w:rsid w:val="00A210A7"/>
    <w:rsid w:val="00A211A3"/>
    <w:rsid w:val="00A215A2"/>
    <w:rsid w:val="00A22A90"/>
    <w:rsid w:val="00A23AEF"/>
    <w:rsid w:val="00A2430C"/>
    <w:rsid w:val="00A24A74"/>
    <w:rsid w:val="00A24E0B"/>
    <w:rsid w:val="00A26C6F"/>
    <w:rsid w:val="00A270E8"/>
    <w:rsid w:val="00A304CB"/>
    <w:rsid w:val="00A3195B"/>
    <w:rsid w:val="00A31B90"/>
    <w:rsid w:val="00A32481"/>
    <w:rsid w:val="00A32C9D"/>
    <w:rsid w:val="00A33013"/>
    <w:rsid w:val="00A33086"/>
    <w:rsid w:val="00A33918"/>
    <w:rsid w:val="00A33B89"/>
    <w:rsid w:val="00A33C98"/>
    <w:rsid w:val="00A34F92"/>
    <w:rsid w:val="00A3718F"/>
    <w:rsid w:val="00A373BB"/>
    <w:rsid w:val="00A379AA"/>
    <w:rsid w:val="00A410A5"/>
    <w:rsid w:val="00A41543"/>
    <w:rsid w:val="00A43043"/>
    <w:rsid w:val="00A43888"/>
    <w:rsid w:val="00A44215"/>
    <w:rsid w:val="00A44AAE"/>
    <w:rsid w:val="00A458CA"/>
    <w:rsid w:val="00A4602F"/>
    <w:rsid w:val="00A463BA"/>
    <w:rsid w:val="00A46F25"/>
    <w:rsid w:val="00A46F62"/>
    <w:rsid w:val="00A47215"/>
    <w:rsid w:val="00A500AD"/>
    <w:rsid w:val="00A50EFD"/>
    <w:rsid w:val="00A512CD"/>
    <w:rsid w:val="00A5165C"/>
    <w:rsid w:val="00A51908"/>
    <w:rsid w:val="00A51DD9"/>
    <w:rsid w:val="00A526E2"/>
    <w:rsid w:val="00A52852"/>
    <w:rsid w:val="00A52E5B"/>
    <w:rsid w:val="00A54364"/>
    <w:rsid w:val="00A54926"/>
    <w:rsid w:val="00A54B5E"/>
    <w:rsid w:val="00A55A2E"/>
    <w:rsid w:val="00A5688B"/>
    <w:rsid w:val="00A56C09"/>
    <w:rsid w:val="00A579F8"/>
    <w:rsid w:val="00A6081E"/>
    <w:rsid w:val="00A615BE"/>
    <w:rsid w:val="00A62A81"/>
    <w:rsid w:val="00A62B60"/>
    <w:rsid w:val="00A62F13"/>
    <w:rsid w:val="00A6321A"/>
    <w:rsid w:val="00A63725"/>
    <w:rsid w:val="00A6409E"/>
    <w:rsid w:val="00A64307"/>
    <w:rsid w:val="00A64A4E"/>
    <w:rsid w:val="00A64CBE"/>
    <w:rsid w:val="00A651A4"/>
    <w:rsid w:val="00A66584"/>
    <w:rsid w:val="00A66C88"/>
    <w:rsid w:val="00A66D39"/>
    <w:rsid w:val="00A67136"/>
    <w:rsid w:val="00A7006C"/>
    <w:rsid w:val="00A700FC"/>
    <w:rsid w:val="00A70B74"/>
    <w:rsid w:val="00A71A3F"/>
    <w:rsid w:val="00A72A61"/>
    <w:rsid w:val="00A73C66"/>
    <w:rsid w:val="00A7460F"/>
    <w:rsid w:val="00A75676"/>
    <w:rsid w:val="00A76535"/>
    <w:rsid w:val="00A76C71"/>
    <w:rsid w:val="00A7772B"/>
    <w:rsid w:val="00A77ECD"/>
    <w:rsid w:val="00A8064E"/>
    <w:rsid w:val="00A81C07"/>
    <w:rsid w:val="00A81C4C"/>
    <w:rsid w:val="00A83128"/>
    <w:rsid w:val="00A8490D"/>
    <w:rsid w:val="00A84DDF"/>
    <w:rsid w:val="00A85236"/>
    <w:rsid w:val="00A85A1F"/>
    <w:rsid w:val="00A86470"/>
    <w:rsid w:val="00A86D88"/>
    <w:rsid w:val="00A8723E"/>
    <w:rsid w:val="00A901A3"/>
    <w:rsid w:val="00A9250B"/>
    <w:rsid w:val="00A925C1"/>
    <w:rsid w:val="00A93B56"/>
    <w:rsid w:val="00A93F60"/>
    <w:rsid w:val="00A9424C"/>
    <w:rsid w:val="00A94FB9"/>
    <w:rsid w:val="00A96A25"/>
    <w:rsid w:val="00A96AE6"/>
    <w:rsid w:val="00AA0347"/>
    <w:rsid w:val="00AA0399"/>
    <w:rsid w:val="00AA0921"/>
    <w:rsid w:val="00AA0F21"/>
    <w:rsid w:val="00AA1441"/>
    <w:rsid w:val="00AA20B5"/>
    <w:rsid w:val="00AA29D2"/>
    <w:rsid w:val="00AA3078"/>
    <w:rsid w:val="00AA34B4"/>
    <w:rsid w:val="00AA3632"/>
    <w:rsid w:val="00AA3AD3"/>
    <w:rsid w:val="00AA50EA"/>
    <w:rsid w:val="00AA5352"/>
    <w:rsid w:val="00AA5DE9"/>
    <w:rsid w:val="00AA7457"/>
    <w:rsid w:val="00AA7877"/>
    <w:rsid w:val="00AA7ABD"/>
    <w:rsid w:val="00AA7E94"/>
    <w:rsid w:val="00AB0210"/>
    <w:rsid w:val="00AB0469"/>
    <w:rsid w:val="00AB0E1F"/>
    <w:rsid w:val="00AB19FF"/>
    <w:rsid w:val="00AB1B17"/>
    <w:rsid w:val="00AB1FD3"/>
    <w:rsid w:val="00AB2A68"/>
    <w:rsid w:val="00AB335B"/>
    <w:rsid w:val="00AB5D9A"/>
    <w:rsid w:val="00AB6BC6"/>
    <w:rsid w:val="00AB7084"/>
    <w:rsid w:val="00AB74B7"/>
    <w:rsid w:val="00AC0711"/>
    <w:rsid w:val="00AC0BE2"/>
    <w:rsid w:val="00AC147D"/>
    <w:rsid w:val="00AC1898"/>
    <w:rsid w:val="00AC24F2"/>
    <w:rsid w:val="00AC299B"/>
    <w:rsid w:val="00AC3251"/>
    <w:rsid w:val="00AC53CF"/>
    <w:rsid w:val="00AC57E5"/>
    <w:rsid w:val="00AC5BEA"/>
    <w:rsid w:val="00AC63E2"/>
    <w:rsid w:val="00AC6D81"/>
    <w:rsid w:val="00AC76D9"/>
    <w:rsid w:val="00AC7CAC"/>
    <w:rsid w:val="00AC7E35"/>
    <w:rsid w:val="00AD03E2"/>
    <w:rsid w:val="00AD154D"/>
    <w:rsid w:val="00AD1A1E"/>
    <w:rsid w:val="00AD1F80"/>
    <w:rsid w:val="00AD258D"/>
    <w:rsid w:val="00AD5B55"/>
    <w:rsid w:val="00AD5BC7"/>
    <w:rsid w:val="00AD61EA"/>
    <w:rsid w:val="00AD6B22"/>
    <w:rsid w:val="00AD7F64"/>
    <w:rsid w:val="00AE03B5"/>
    <w:rsid w:val="00AE189E"/>
    <w:rsid w:val="00AE1A95"/>
    <w:rsid w:val="00AE26E4"/>
    <w:rsid w:val="00AE2FCD"/>
    <w:rsid w:val="00AE310A"/>
    <w:rsid w:val="00AE512B"/>
    <w:rsid w:val="00AE56AF"/>
    <w:rsid w:val="00AE77AC"/>
    <w:rsid w:val="00AE7D90"/>
    <w:rsid w:val="00AF03CF"/>
    <w:rsid w:val="00AF0E18"/>
    <w:rsid w:val="00AF0EAA"/>
    <w:rsid w:val="00AF225B"/>
    <w:rsid w:val="00AF408D"/>
    <w:rsid w:val="00AF4122"/>
    <w:rsid w:val="00AF43AA"/>
    <w:rsid w:val="00AF46B3"/>
    <w:rsid w:val="00AF4732"/>
    <w:rsid w:val="00AF4EED"/>
    <w:rsid w:val="00AF6F64"/>
    <w:rsid w:val="00AF6FF6"/>
    <w:rsid w:val="00AF70A5"/>
    <w:rsid w:val="00AF734B"/>
    <w:rsid w:val="00B01370"/>
    <w:rsid w:val="00B01559"/>
    <w:rsid w:val="00B01A62"/>
    <w:rsid w:val="00B02366"/>
    <w:rsid w:val="00B02EBF"/>
    <w:rsid w:val="00B03150"/>
    <w:rsid w:val="00B03A77"/>
    <w:rsid w:val="00B044F2"/>
    <w:rsid w:val="00B058C8"/>
    <w:rsid w:val="00B05AA7"/>
    <w:rsid w:val="00B066D9"/>
    <w:rsid w:val="00B069D3"/>
    <w:rsid w:val="00B07208"/>
    <w:rsid w:val="00B104FA"/>
    <w:rsid w:val="00B10857"/>
    <w:rsid w:val="00B10F0C"/>
    <w:rsid w:val="00B116D7"/>
    <w:rsid w:val="00B119AE"/>
    <w:rsid w:val="00B11A14"/>
    <w:rsid w:val="00B13ABE"/>
    <w:rsid w:val="00B13E0E"/>
    <w:rsid w:val="00B13E2A"/>
    <w:rsid w:val="00B144F9"/>
    <w:rsid w:val="00B14DE9"/>
    <w:rsid w:val="00B1533A"/>
    <w:rsid w:val="00B15967"/>
    <w:rsid w:val="00B15C81"/>
    <w:rsid w:val="00B17684"/>
    <w:rsid w:val="00B17A9E"/>
    <w:rsid w:val="00B20810"/>
    <w:rsid w:val="00B216E9"/>
    <w:rsid w:val="00B21C61"/>
    <w:rsid w:val="00B22069"/>
    <w:rsid w:val="00B22242"/>
    <w:rsid w:val="00B2255D"/>
    <w:rsid w:val="00B2340D"/>
    <w:rsid w:val="00B23F7F"/>
    <w:rsid w:val="00B243C5"/>
    <w:rsid w:val="00B246EB"/>
    <w:rsid w:val="00B24BA4"/>
    <w:rsid w:val="00B25469"/>
    <w:rsid w:val="00B25746"/>
    <w:rsid w:val="00B2649A"/>
    <w:rsid w:val="00B269D2"/>
    <w:rsid w:val="00B2770C"/>
    <w:rsid w:val="00B279CC"/>
    <w:rsid w:val="00B27AE1"/>
    <w:rsid w:val="00B27F33"/>
    <w:rsid w:val="00B27F7A"/>
    <w:rsid w:val="00B30466"/>
    <w:rsid w:val="00B313ED"/>
    <w:rsid w:val="00B3146E"/>
    <w:rsid w:val="00B317BF"/>
    <w:rsid w:val="00B31AD1"/>
    <w:rsid w:val="00B31FF4"/>
    <w:rsid w:val="00B3213D"/>
    <w:rsid w:val="00B32FC8"/>
    <w:rsid w:val="00B33DFB"/>
    <w:rsid w:val="00B34376"/>
    <w:rsid w:val="00B3456E"/>
    <w:rsid w:val="00B348EC"/>
    <w:rsid w:val="00B34C72"/>
    <w:rsid w:val="00B34D56"/>
    <w:rsid w:val="00B35D29"/>
    <w:rsid w:val="00B40007"/>
    <w:rsid w:val="00B40058"/>
    <w:rsid w:val="00B4059C"/>
    <w:rsid w:val="00B405DC"/>
    <w:rsid w:val="00B407D1"/>
    <w:rsid w:val="00B4091C"/>
    <w:rsid w:val="00B40B13"/>
    <w:rsid w:val="00B40F0C"/>
    <w:rsid w:val="00B415E8"/>
    <w:rsid w:val="00B41B3E"/>
    <w:rsid w:val="00B41C23"/>
    <w:rsid w:val="00B42EFE"/>
    <w:rsid w:val="00B4335C"/>
    <w:rsid w:val="00B44118"/>
    <w:rsid w:val="00B442F3"/>
    <w:rsid w:val="00B451F9"/>
    <w:rsid w:val="00B458B5"/>
    <w:rsid w:val="00B46338"/>
    <w:rsid w:val="00B468D6"/>
    <w:rsid w:val="00B47D5C"/>
    <w:rsid w:val="00B50272"/>
    <w:rsid w:val="00B50BF6"/>
    <w:rsid w:val="00B5183C"/>
    <w:rsid w:val="00B52637"/>
    <w:rsid w:val="00B537BB"/>
    <w:rsid w:val="00B53CE2"/>
    <w:rsid w:val="00B53E66"/>
    <w:rsid w:val="00B54662"/>
    <w:rsid w:val="00B56832"/>
    <w:rsid w:val="00B57AD0"/>
    <w:rsid w:val="00B604AB"/>
    <w:rsid w:val="00B6076C"/>
    <w:rsid w:val="00B61655"/>
    <w:rsid w:val="00B61C1F"/>
    <w:rsid w:val="00B621F8"/>
    <w:rsid w:val="00B62CAD"/>
    <w:rsid w:val="00B62ED8"/>
    <w:rsid w:val="00B632D8"/>
    <w:rsid w:val="00B6443C"/>
    <w:rsid w:val="00B64CFC"/>
    <w:rsid w:val="00B66BD8"/>
    <w:rsid w:val="00B7045D"/>
    <w:rsid w:val="00B706D0"/>
    <w:rsid w:val="00B708F3"/>
    <w:rsid w:val="00B71608"/>
    <w:rsid w:val="00B71B03"/>
    <w:rsid w:val="00B725DA"/>
    <w:rsid w:val="00B7297C"/>
    <w:rsid w:val="00B73000"/>
    <w:rsid w:val="00B738CD"/>
    <w:rsid w:val="00B73F6C"/>
    <w:rsid w:val="00B74602"/>
    <w:rsid w:val="00B74CDB"/>
    <w:rsid w:val="00B7667A"/>
    <w:rsid w:val="00B769B5"/>
    <w:rsid w:val="00B771DB"/>
    <w:rsid w:val="00B778C4"/>
    <w:rsid w:val="00B77F8A"/>
    <w:rsid w:val="00B800C6"/>
    <w:rsid w:val="00B80410"/>
    <w:rsid w:val="00B80928"/>
    <w:rsid w:val="00B81512"/>
    <w:rsid w:val="00B81B5C"/>
    <w:rsid w:val="00B82036"/>
    <w:rsid w:val="00B82D6E"/>
    <w:rsid w:val="00B8303A"/>
    <w:rsid w:val="00B843E1"/>
    <w:rsid w:val="00B847AC"/>
    <w:rsid w:val="00B84A96"/>
    <w:rsid w:val="00B84BD5"/>
    <w:rsid w:val="00B84D1B"/>
    <w:rsid w:val="00B852D9"/>
    <w:rsid w:val="00B85DBE"/>
    <w:rsid w:val="00B86AB8"/>
    <w:rsid w:val="00B876E1"/>
    <w:rsid w:val="00B87A8A"/>
    <w:rsid w:val="00B87CC0"/>
    <w:rsid w:val="00B90349"/>
    <w:rsid w:val="00B905E8"/>
    <w:rsid w:val="00B91D3F"/>
    <w:rsid w:val="00B92A1C"/>
    <w:rsid w:val="00B92DAA"/>
    <w:rsid w:val="00B936CE"/>
    <w:rsid w:val="00B94724"/>
    <w:rsid w:val="00B9730F"/>
    <w:rsid w:val="00B97C35"/>
    <w:rsid w:val="00B97F94"/>
    <w:rsid w:val="00BA10FE"/>
    <w:rsid w:val="00BA1196"/>
    <w:rsid w:val="00BA1946"/>
    <w:rsid w:val="00BA1D89"/>
    <w:rsid w:val="00BA29A6"/>
    <w:rsid w:val="00BA2B18"/>
    <w:rsid w:val="00BA390D"/>
    <w:rsid w:val="00BA474D"/>
    <w:rsid w:val="00BA55CB"/>
    <w:rsid w:val="00BA573B"/>
    <w:rsid w:val="00BA5ADF"/>
    <w:rsid w:val="00BA621F"/>
    <w:rsid w:val="00BA7B69"/>
    <w:rsid w:val="00BA7EFD"/>
    <w:rsid w:val="00BA7F63"/>
    <w:rsid w:val="00BB0B9B"/>
    <w:rsid w:val="00BB1992"/>
    <w:rsid w:val="00BB1BAD"/>
    <w:rsid w:val="00BB1E22"/>
    <w:rsid w:val="00BB224C"/>
    <w:rsid w:val="00BB41B8"/>
    <w:rsid w:val="00BB46ED"/>
    <w:rsid w:val="00BB4DDE"/>
    <w:rsid w:val="00BB567E"/>
    <w:rsid w:val="00BB5788"/>
    <w:rsid w:val="00BB7142"/>
    <w:rsid w:val="00BB72A8"/>
    <w:rsid w:val="00BC02AF"/>
    <w:rsid w:val="00BC1041"/>
    <w:rsid w:val="00BC35C2"/>
    <w:rsid w:val="00BC3995"/>
    <w:rsid w:val="00BC4943"/>
    <w:rsid w:val="00BC4B76"/>
    <w:rsid w:val="00BC54D2"/>
    <w:rsid w:val="00BC6A13"/>
    <w:rsid w:val="00BD0081"/>
    <w:rsid w:val="00BD0273"/>
    <w:rsid w:val="00BD1524"/>
    <w:rsid w:val="00BD15EA"/>
    <w:rsid w:val="00BD25B2"/>
    <w:rsid w:val="00BD280B"/>
    <w:rsid w:val="00BD2D54"/>
    <w:rsid w:val="00BD32F2"/>
    <w:rsid w:val="00BD335F"/>
    <w:rsid w:val="00BD4B72"/>
    <w:rsid w:val="00BD4FBE"/>
    <w:rsid w:val="00BD692F"/>
    <w:rsid w:val="00BD79CA"/>
    <w:rsid w:val="00BD7EF6"/>
    <w:rsid w:val="00BE0F9B"/>
    <w:rsid w:val="00BE11DC"/>
    <w:rsid w:val="00BE12EF"/>
    <w:rsid w:val="00BE13B5"/>
    <w:rsid w:val="00BE18B5"/>
    <w:rsid w:val="00BE22B4"/>
    <w:rsid w:val="00BE2B06"/>
    <w:rsid w:val="00BE2F29"/>
    <w:rsid w:val="00BE3095"/>
    <w:rsid w:val="00BE36F7"/>
    <w:rsid w:val="00BE3ABC"/>
    <w:rsid w:val="00BE3F18"/>
    <w:rsid w:val="00BE4AFC"/>
    <w:rsid w:val="00BE66D5"/>
    <w:rsid w:val="00BE72B3"/>
    <w:rsid w:val="00BE7382"/>
    <w:rsid w:val="00BE7B8E"/>
    <w:rsid w:val="00BF0C45"/>
    <w:rsid w:val="00BF1850"/>
    <w:rsid w:val="00BF1CD0"/>
    <w:rsid w:val="00BF2094"/>
    <w:rsid w:val="00BF2880"/>
    <w:rsid w:val="00BF2C22"/>
    <w:rsid w:val="00BF3C16"/>
    <w:rsid w:val="00BF3DFF"/>
    <w:rsid w:val="00BF420B"/>
    <w:rsid w:val="00BF4361"/>
    <w:rsid w:val="00BF792E"/>
    <w:rsid w:val="00BF7A29"/>
    <w:rsid w:val="00C000F8"/>
    <w:rsid w:val="00C00E88"/>
    <w:rsid w:val="00C02A9B"/>
    <w:rsid w:val="00C02D8D"/>
    <w:rsid w:val="00C03DE5"/>
    <w:rsid w:val="00C0543D"/>
    <w:rsid w:val="00C05F93"/>
    <w:rsid w:val="00C0620B"/>
    <w:rsid w:val="00C06257"/>
    <w:rsid w:val="00C117AC"/>
    <w:rsid w:val="00C12BB2"/>
    <w:rsid w:val="00C12F65"/>
    <w:rsid w:val="00C132C8"/>
    <w:rsid w:val="00C14207"/>
    <w:rsid w:val="00C15D11"/>
    <w:rsid w:val="00C16B48"/>
    <w:rsid w:val="00C17644"/>
    <w:rsid w:val="00C17851"/>
    <w:rsid w:val="00C17DDF"/>
    <w:rsid w:val="00C20484"/>
    <w:rsid w:val="00C20979"/>
    <w:rsid w:val="00C20A7D"/>
    <w:rsid w:val="00C21B03"/>
    <w:rsid w:val="00C22B60"/>
    <w:rsid w:val="00C2418F"/>
    <w:rsid w:val="00C242CE"/>
    <w:rsid w:val="00C25F99"/>
    <w:rsid w:val="00C2607F"/>
    <w:rsid w:val="00C261A4"/>
    <w:rsid w:val="00C26719"/>
    <w:rsid w:val="00C268E1"/>
    <w:rsid w:val="00C26C4A"/>
    <w:rsid w:val="00C309D3"/>
    <w:rsid w:val="00C32829"/>
    <w:rsid w:val="00C32CEB"/>
    <w:rsid w:val="00C33B0C"/>
    <w:rsid w:val="00C35A7E"/>
    <w:rsid w:val="00C3615A"/>
    <w:rsid w:val="00C36908"/>
    <w:rsid w:val="00C37052"/>
    <w:rsid w:val="00C373E3"/>
    <w:rsid w:val="00C37BDE"/>
    <w:rsid w:val="00C41B0D"/>
    <w:rsid w:val="00C42072"/>
    <w:rsid w:val="00C439AE"/>
    <w:rsid w:val="00C44048"/>
    <w:rsid w:val="00C44AE2"/>
    <w:rsid w:val="00C45A42"/>
    <w:rsid w:val="00C45EFB"/>
    <w:rsid w:val="00C46516"/>
    <w:rsid w:val="00C46564"/>
    <w:rsid w:val="00C47F79"/>
    <w:rsid w:val="00C5090A"/>
    <w:rsid w:val="00C50F53"/>
    <w:rsid w:val="00C5108C"/>
    <w:rsid w:val="00C5149C"/>
    <w:rsid w:val="00C5365A"/>
    <w:rsid w:val="00C5393C"/>
    <w:rsid w:val="00C54786"/>
    <w:rsid w:val="00C55AA7"/>
    <w:rsid w:val="00C56C8D"/>
    <w:rsid w:val="00C56F88"/>
    <w:rsid w:val="00C57851"/>
    <w:rsid w:val="00C6014E"/>
    <w:rsid w:val="00C60641"/>
    <w:rsid w:val="00C61CF5"/>
    <w:rsid w:val="00C62614"/>
    <w:rsid w:val="00C62D1B"/>
    <w:rsid w:val="00C637D1"/>
    <w:rsid w:val="00C63B55"/>
    <w:rsid w:val="00C64336"/>
    <w:rsid w:val="00C6441B"/>
    <w:rsid w:val="00C6444E"/>
    <w:rsid w:val="00C64988"/>
    <w:rsid w:val="00C650AA"/>
    <w:rsid w:val="00C650D7"/>
    <w:rsid w:val="00C6590C"/>
    <w:rsid w:val="00C6739F"/>
    <w:rsid w:val="00C673C7"/>
    <w:rsid w:val="00C67805"/>
    <w:rsid w:val="00C67C43"/>
    <w:rsid w:val="00C67FF8"/>
    <w:rsid w:val="00C70F6B"/>
    <w:rsid w:val="00C71361"/>
    <w:rsid w:val="00C7145C"/>
    <w:rsid w:val="00C719B7"/>
    <w:rsid w:val="00C71D44"/>
    <w:rsid w:val="00C7245D"/>
    <w:rsid w:val="00C72E4B"/>
    <w:rsid w:val="00C736F5"/>
    <w:rsid w:val="00C73A92"/>
    <w:rsid w:val="00C73D0A"/>
    <w:rsid w:val="00C75711"/>
    <w:rsid w:val="00C765C4"/>
    <w:rsid w:val="00C7660A"/>
    <w:rsid w:val="00C7772D"/>
    <w:rsid w:val="00C80004"/>
    <w:rsid w:val="00C8069D"/>
    <w:rsid w:val="00C80A9C"/>
    <w:rsid w:val="00C811D5"/>
    <w:rsid w:val="00C822F2"/>
    <w:rsid w:val="00C8269C"/>
    <w:rsid w:val="00C82BA5"/>
    <w:rsid w:val="00C82C19"/>
    <w:rsid w:val="00C839E9"/>
    <w:rsid w:val="00C851CC"/>
    <w:rsid w:val="00C90BA6"/>
    <w:rsid w:val="00C90EF9"/>
    <w:rsid w:val="00C9370C"/>
    <w:rsid w:val="00C93919"/>
    <w:rsid w:val="00C939F9"/>
    <w:rsid w:val="00C9408B"/>
    <w:rsid w:val="00C94379"/>
    <w:rsid w:val="00C9441B"/>
    <w:rsid w:val="00C9462D"/>
    <w:rsid w:val="00C94A7C"/>
    <w:rsid w:val="00C94D08"/>
    <w:rsid w:val="00C95A2E"/>
    <w:rsid w:val="00C963C8"/>
    <w:rsid w:val="00C977BE"/>
    <w:rsid w:val="00CA0150"/>
    <w:rsid w:val="00CA01E5"/>
    <w:rsid w:val="00CA06D2"/>
    <w:rsid w:val="00CA2090"/>
    <w:rsid w:val="00CA2DA1"/>
    <w:rsid w:val="00CA3140"/>
    <w:rsid w:val="00CA33B9"/>
    <w:rsid w:val="00CA35B7"/>
    <w:rsid w:val="00CA3CE7"/>
    <w:rsid w:val="00CA3D21"/>
    <w:rsid w:val="00CA3E53"/>
    <w:rsid w:val="00CA46AA"/>
    <w:rsid w:val="00CA5A7C"/>
    <w:rsid w:val="00CA6DAD"/>
    <w:rsid w:val="00CA7F3A"/>
    <w:rsid w:val="00CA7FF7"/>
    <w:rsid w:val="00CB16AB"/>
    <w:rsid w:val="00CB3287"/>
    <w:rsid w:val="00CB33A1"/>
    <w:rsid w:val="00CB37B1"/>
    <w:rsid w:val="00CB42E4"/>
    <w:rsid w:val="00CB4FC4"/>
    <w:rsid w:val="00CB5EF3"/>
    <w:rsid w:val="00CB6239"/>
    <w:rsid w:val="00CB6813"/>
    <w:rsid w:val="00CB7628"/>
    <w:rsid w:val="00CB7987"/>
    <w:rsid w:val="00CB7E3A"/>
    <w:rsid w:val="00CB7FD4"/>
    <w:rsid w:val="00CC08D7"/>
    <w:rsid w:val="00CC28F3"/>
    <w:rsid w:val="00CC3DE9"/>
    <w:rsid w:val="00CC40B7"/>
    <w:rsid w:val="00CC4593"/>
    <w:rsid w:val="00CC4A15"/>
    <w:rsid w:val="00CC4DB1"/>
    <w:rsid w:val="00CC5B35"/>
    <w:rsid w:val="00CC61DC"/>
    <w:rsid w:val="00CC6856"/>
    <w:rsid w:val="00CC73C5"/>
    <w:rsid w:val="00CC775B"/>
    <w:rsid w:val="00CD1818"/>
    <w:rsid w:val="00CD1939"/>
    <w:rsid w:val="00CD5F84"/>
    <w:rsid w:val="00CD625F"/>
    <w:rsid w:val="00CD6CA4"/>
    <w:rsid w:val="00CE33F8"/>
    <w:rsid w:val="00CE3C9A"/>
    <w:rsid w:val="00CE3E2C"/>
    <w:rsid w:val="00CE5828"/>
    <w:rsid w:val="00CE64B5"/>
    <w:rsid w:val="00CE688E"/>
    <w:rsid w:val="00CE7468"/>
    <w:rsid w:val="00CF019F"/>
    <w:rsid w:val="00CF03E7"/>
    <w:rsid w:val="00CF0AF5"/>
    <w:rsid w:val="00CF15E7"/>
    <w:rsid w:val="00CF18FD"/>
    <w:rsid w:val="00CF2507"/>
    <w:rsid w:val="00CF3040"/>
    <w:rsid w:val="00CF4B0F"/>
    <w:rsid w:val="00CF4ED2"/>
    <w:rsid w:val="00CF660B"/>
    <w:rsid w:val="00CF7657"/>
    <w:rsid w:val="00CF7F45"/>
    <w:rsid w:val="00D0074C"/>
    <w:rsid w:val="00D01090"/>
    <w:rsid w:val="00D0115F"/>
    <w:rsid w:val="00D017FC"/>
    <w:rsid w:val="00D02203"/>
    <w:rsid w:val="00D03779"/>
    <w:rsid w:val="00D04A36"/>
    <w:rsid w:val="00D04FD1"/>
    <w:rsid w:val="00D05947"/>
    <w:rsid w:val="00D05C74"/>
    <w:rsid w:val="00D06732"/>
    <w:rsid w:val="00D06995"/>
    <w:rsid w:val="00D06C3F"/>
    <w:rsid w:val="00D07F63"/>
    <w:rsid w:val="00D1050D"/>
    <w:rsid w:val="00D1234D"/>
    <w:rsid w:val="00D12D1F"/>
    <w:rsid w:val="00D13E06"/>
    <w:rsid w:val="00D1431E"/>
    <w:rsid w:val="00D14772"/>
    <w:rsid w:val="00D14F37"/>
    <w:rsid w:val="00D15408"/>
    <w:rsid w:val="00D155E3"/>
    <w:rsid w:val="00D161F6"/>
    <w:rsid w:val="00D16ABB"/>
    <w:rsid w:val="00D17517"/>
    <w:rsid w:val="00D22ED9"/>
    <w:rsid w:val="00D2322E"/>
    <w:rsid w:val="00D233BA"/>
    <w:rsid w:val="00D237F2"/>
    <w:rsid w:val="00D23A6A"/>
    <w:rsid w:val="00D23B36"/>
    <w:rsid w:val="00D24F12"/>
    <w:rsid w:val="00D25914"/>
    <w:rsid w:val="00D2606F"/>
    <w:rsid w:val="00D26AE6"/>
    <w:rsid w:val="00D26E75"/>
    <w:rsid w:val="00D27788"/>
    <w:rsid w:val="00D27BE9"/>
    <w:rsid w:val="00D27E26"/>
    <w:rsid w:val="00D303F2"/>
    <w:rsid w:val="00D30F99"/>
    <w:rsid w:val="00D31443"/>
    <w:rsid w:val="00D31B55"/>
    <w:rsid w:val="00D31CEE"/>
    <w:rsid w:val="00D32271"/>
    <w:rsid w:val="00D3332D"/>
    <w:rsid w:val="00D33FFB"/>
    <w:rsid w:val="00D35451"/>
    <w:rsid w:val="00D3655A"/>
    <w:rsid w:val="00D367D0"/>
    <w:rsid w:val="00D36B0D"/>
    <w:rsid w:val="00D36BFF"/>
    <w:rsid w:val="00D36E46"/>
    <w:rsid w:val="00D36F17"/>
    <w:rsid w:val="00D36F32"/>
    <w:rsid w:val="00D4010A"/>
    <w:rsid w:val="00D40351"/>
    <w:rsid w:val="00D40E57"/>
    <w:rsid w:val="00D412C2"/>
    <w:rsid w:val="00D41916"/>
    <w:rsid w:val="00D41D11"/>
    <w:rsid w:val="00D42025"/>
    <w:rsid w:val="00D4268C"/>
    <w:rsid w:val="00D43DB6"/>
    <w:rsid w:val="00D44711"/>
    <w:rsid w:val="00D44FEC"/>
    <w:rsid w:val="00D45083"/>
    <w:rsid w:val="00D458E7"/>
    <w:rsid w:val="00D45F99"/>
    <w:rsid w:val="00D4788F"/>
    <w:rsid w:val="00D501B6"/>
    <w:rsid w:val="00D50C74"/>
    <w:rsid w:val="00D50ED0"/>
    <w:rsid w:val="00D51ADE"/>
    <w:rsid w:val="00D5205D"/>
    <w:rsid w:val="00D52977"/>
    <w:rsid w:val="00D53FC7"/>
    <w:rsid w:val="00D54618"/>
    <w:rsid w:val="00D5483A"/>
    <w:rsid w:val="00D5523F"/>
    <w:rsid w:val="00D55B0B"/>
    <w:rsid w:val="00D560CC"/>
    <w:rsid w:val="00D57234"/>
    <w:rsid w:val="00D61A3E"/>
    <w:rsid w:val="00D6220E"/>
    <w:rsid w:val="00D6263A"/>
    <w:rsid w:val="00D630E0"/>
    <w:rsid w:val="00D63E5F"/>
    <w:rsid w:val="00D65C0D"/>
    <w:rsid w:val="00D66B91"/>
    <w:rsid w:val="00D6750B"/>
    <w:rsid w:val="00D70538"/>
    <w:rsid w:val="00D7103B"/>
    <w:rsid w:val="00D719AA"/>
    <w:rsid w:val="00D739A7"/>
    <w:rsid w:val="00D745E1"/>
    <w:rsid w:val="00D75294"/>
    <w:rsid w:val="00D75622"/>
    <w:rsid w:val="00D83068"/>
    <w:rsid w:val="00D83BF8"/>
    <w:rsid w:val="00D876BF"/>
    <w:rsid w:val="00D87D08"/>
    <w:rsid w:val="00D91456"/>
    <w:rsid w:val="00D92408"/>
    <w:rsid w:val="00D927CA"/>
    <w:rsid w:val="00D928FD"/>
    <w:rsid w:val="00D92C50"/>
    <w:rsid w:val="00D92DEB"/>
    <w:rsid w:val="00D9357B"/>
    <w:rsid w:val="00D93982"/>
    <w:rsid w:val="00D9408E"/>
    <w:rsid w:val="00D94416"/>
    <w:rsid w:val="00D9589F"/>
    <w:rsid w:val="00D9606D"/>
    <w:rsid w:val="00D97CC0"/>
    <w:rsid w:val="00DA1AD5"/>
    <w:rsid w:val="00DA226F"/>
    <w:rsid w:val="00DA2BB1"/>
    <w:rsid w:val="00DA2C66"/>
    <w:rsid w:val="00DA459F"/>
    <w:rsid w:val="00DA47A0"/>
    <w:rsid w:val="00DA575E"/>
    <w:rsid w:val="00DA5E88"/>
    <w:rsid w:val="00DA6655"/>
    <w:rsid w:val="00DA7284"/>
    <w:rsid w:val="00DB0055"/>
    <w:rsid w:val="00DB0D1D"/>
    <w:rsid w:val="00DB1D88"/>
    <w:rsid w:val="00DB1F1E"/>
    <w:rsid w:val="00DB21E3"/>
    <w:rsid w:val="00DB2963"/>
    <w:rsid w:val="00DB2F1C"/>
    <w:rsid w:val="00DB30CA"/>
    <w:rsid w:val="00DB3A90"/>
    <w:rsid w:val="00DB4ED0"/>
    <w:rsid w:val="00DB5DA9"/>
    <w:rsid w:val="00DB62BA"/>
    <w:rsid w:val="00DB66E3"/>
    <w:rsid w:val="00DB7BA4"/>
    <w:rsid w:val="00DB7ECF"/>
    <w:rsid w:val="00DC0EDD"/>
    <w:rsid w:val="00DC307A"/>
    <w:rsid w:val="00DC4343"/>
    <w:rsid w:val="00DC44F2"/>
    <w:rsid w:val="00DC460D"/>
    <w:rsid w:val="00DC5449"/>
    <w:rsid w:val="00DC5666"/>
    <w:rsid w:val="00DC5A2C"/>
    <w:rsid w:val="00DC74EC"/>
    <w:rsid w:val="00DC7A38"/>
    <w:rsid w:val="00DC7C46"/>
    <w:rsid w:val="00DD1345"/>
    <w:rsid w:val="00DD2670"/>
    <w:rsid w:val="00DD3B8F"/>
    <w:rsid w:val="00DD5B50"/>
    <w:rsid w:val="00DD6B29"/>
    <w:rsid w:val="00DD721F"/>
    <w:rsid w:val="00DD751F"/>
    <w:rsid w:val="00DD785B"/>
    <w:rsid w:val="00DD7B5D"/>
    <w:rsid w:val="00DE1334"/>
    <w:rsid w:val="00DE2475"/>
    <w:rsid w:val="00DE35CB"/>
    <w:rsid w:val="00DE361D"/>
    <w:rsid w:val="00DE4770"/>
    <w:rsid w:val="00DE4E56"/>
    <w:rsid w:val="00DE518D"/>
    <w:rsid w:val="00DE76C5"/>
    <w:rsid w:val="00DE79E6"/>
    <w:rsid w:val="00DE7C62"/>
    <w:rsid w:val="00DF05C0"/>
    <w:rsid w:val="00DF1336"/>
    <w:rsid w:val="00DF15E0"/>
    <w:rsid w:val="00DF1D5F"/>
    <w:rsid w:val="00DF1E28"/>
    <w:rsid w:val="00DF2C8B"/>
    <w:rsid w:val="00DF30C9"/>
    <w:rsid w:val="00DF509D"/>
    <w:rsid w:val="00DF57DA"/>
    <w:rsid w:val="00DF57F1"/>
    <w:rsid w:val="00DF676D"/>
    <w:rsid w:val="00DF68EA"/>
    <w:rsid w:val="00E00196"/>
    <w:rsid w:val="00E01C56"/>
    <w:rsid w:val="00E0289D"/>
    <w:rsid w:val="00E02F30"/>
    <w:rsid w:val="00E02F60"/>
    <w:rsid w:val="00E046FD"/>
    <w:rsid w:val="00E05365"/>
    <w:rsid w:val="00E0648D"/>
    <w:rsid w:val="00E06FA8"/>
    <w:rsid w:val="00E10EDF"/>
    <w:rsid w:val="00E115A2"/>
    <w:rsid w:val="00E1242A"/>
    <w:rsid w:val="00E133DA"/>
    <w:rsid w:val="00E13B20"/>
    <w:rsid w:val="00E14BCD"/>
    <w:rsid w:val="00E1507E"/>
    <w:rsid w:val="00E15528"/>
    <w:rsid w:val="00E15594"/>
    <w:rsid w:val="00E157EB"/>
    <w:rsid w:val="00E15B55"/>
    <w:rsid w:val="00E15EDC"/>
    <w:rsid w:val="00E20D4B"/>
    <w:rsid w:val="00E23C3E"/>
    <w:rsid w:val="00E23D23"/>
    <w:rsid w:val="00E23F06"/>
    <w:rsid w:val="00E251C5"/>
    <w:rsid w:val="00E2559E"/>
    <w:rsid w:val="00E262C2"/>
    <w:rsid w:val="00E264FA"/>
    <w:rsid w:val="00E26FBB"/>
    <w:rsid w:val="00E30751"/>
    <w:rsid w:val="00E307D2"/>
    <w:rsid w:val="00E31693"/>
    <w:rsid w:val="00E31F95"/>
    <w:rsid w:val="00E33684"/>
    <w:rsid w:val="00E336C1"/>
    <w:rsid w:val="00E3391A"/>
    <w:rsid w:val="00E344BA"/>
    <w:rsid w:val="00E34E4E"/>
    <w:rsid w:val="00E354E2"/>
    <w:rsid w:val="00E36C05"/>
    <w:rsid w:val="00E373A8"/>
    <w:rsid w:val="00E37528"/>
    <w:rsid w:val="00E37693"/>
    <w:rsid w:val="00E40434"/>
    <w:rsid w:val="00E40AF3"/>
    <w:rsid w:val="00E40D7E"/>
    <w:rsid w:val="00E4209A"/>
    <w:rsid w:val="00E4240A"/>
    <w:rsid w:val="00E42B52"/>
    <w:rsid w:val="00E43334"/>
    <w:rsid w:val="00E437E6"/>
    <w:rsid w:val="00E43B53"/>
    <w:rsid w:val="00E43D20"/>
    <w:rsid w:val="00E44C75"/>
    <w:rsid w:val="00E46987"/>
    <w:rsid w:val="00E47112"/>
    <w:rsid w:val="00E4718F"/>
    <w:rsid w:val="00E4734B"/>
    <w:rsid w:val="00E47A84"/>
    <w:rsid w:val="00E50EAE"/>
    <w:rsid w:val="00E51A7D"/>
    <w:rsid w:val="00E5212D"/>
    <w:rsid w:val="00E52CBD"/>
    <w:rsid w:val="00E53D82"/>
    <w:rsid w:val="00E5428E"/>
    <w:rsid w:val="00E55023"/>
    <w:rsid w:val="00E55F59"/>
    <w:rsid w:val="00E55FBD"/>
    <w:rsid w:val="00E563C6"/>
    <w:rsid w:val="00E567D0"/>
    <w:rsid w:val="00E56FBF"/>
    <w:rsid w:val="00E57F6C"/>
    <w:rsid w:val="00E60004"/>
    <w:rsid w:val="00E609E7"/>
    <w:rsid w:val="00E61176"/>
    <w:rsid w:val="00E613CD"/>
    <w:rsid w:val="00E6193F"/>
    <w:rsid w:val="00E62828"/>
    <w:rsid w:val="00E62DAC"/>
    <w:rsid w:val="00E630C9"/>
    <w:rsid w:val="00E63351"/>
    <w:rsid w:val="00E63C12"/>
    <w:rsid w:val="00E63C31"/>
    <w:rsid w:val="00E644B6"/>
    <w:rsid w:val="00E6477B"/>
    <w:rsid w:val="00E651E7"/>
    <w:rsid w:val="00E65666"/>
    <w:rsid w:val="00E65FD5"/>
    <w:rsid w:val="00E66000"/>
    <w:rsid w:val="00E66DCD"/>
    <w:rsid w:val="00E671A1"/>
    <w:rsid w:val="00E67BE3"/>
    <w:rsid w:val="00E70DE4"/>
    <w:rsid w:val="00E713D1"/>
    <w:rsid w:val="00E71B70"/>
    <w:rsid w:val="00E7206A"/>
    <w:rsid w:val="00E72130"/>
    <w:rsid w:val="00E722EF"/>
    <w:rsid w:val="00E724CB"/>
    <w:rsid w:val="00E72955"/>
    <w:rsid w:val="00E729B6"/>
    <w:rsid w:val="00E72A43"/>
    <w:rsid w:val="00E7365A"/>
    <w:rsid w:val="00E73A36"/>
    <w:rsid w:val="00E73CB8"/>
    <w:rsid w:val="00E744B0"/>
    <w:rsid w:val="00E74FF1"/>
    <w:rsid w:val="00E750E0"/>
    <w:rsid w:val="00E75327"/>
    <w:rsid w:val="00E757BA"/>
    <w:rsid w:val="00E7672E"/>
    <w:rsid w:val="00E77DF9"/>
    <w:rsid w:val="00E807CA"/>
    <w:rsid w:val="00E80CE0"/>
    <w:rsid w:val="00E8144C"/>
    <w:rsid w:val="00E81672"/>
    <w:rsid w:val="00E82B9C"/>
    <w:rsid w:val="00E8337D"/>
    <w:rsid w:val="00E83A65"/>
    <w:rsid w:val="00E840A4"/>
    <w:rsid w:val="00E8486D"/>
    <w:rsid w:val="00E84CAB"/>
    <w:rsid w:val="00E85601"/>
    <w:rsid w:val="00E86F8E"/>
    <w:rsid w:val="00E875BE"/>
    <w:rsid w:val="00E9042C"/>
    <w:rsid w:val="00E9109B"/>
    <w:rsid w:val="00E912EB"/>
    <w:rsid w:val="00E91C20"/>
    <w:rsid w:val="00E92D34"/>
    <w:rsid w:val="00E9415E"/>
    <w:rsid w:val="00E94263"/>
    <w:rsid w:val="00E94294"/>
    <w:rsid w:val="00E94F90"/>
    <w:rsid w:val="00E94FEA"/>
    <w:rsid w:val="00E96B7B"/>
    <w:rsid w:val="00E970EC"/>
    <w:rsid w:val="00EA010A"/>
    <w:rsid w:val="00EA07A0"/>
    <w:rsid w:val="00EA091B"/>
    <w:rsid w:val="00EA0B2C"/>
    <w:rsid w:val="00EA0D71"/>
    <w:rsid w:val="00EA0E37"/>
    <w:rsid w:val="00EA17C9"/>
    <w:rsid w:val="00EA329B"/>
    <w:rsid w:val="00EA40AD"/>
    <w:rsid w:val="00EA4F3A"/>
    <w:rsid w:val="00EA5237"/>
    <w:rsid w:val="00EA5E81"/>
    <w:rsid w:val="00EA6F55"/>
    <w:rsid w:val="00EA70E0"/>
    <w:rsid w:val="00EA70E2"/>
    <w:rsid w:val="00EA7A70"/>
    <w:rsid w:val="00EB16B9"/>
    <w:rsid w:val="00EB1A1E"/>
    <w:rsid w:val="00EB238C"/>
    <w:rsid w:val="00EB2A1C"/>
    <w:rsid w:val="00EB4519"/>
    <w:rsid w:val="00EB4534"/>
    <w:rsid w:val="00EB60B2"/>
    <w:rsid w:val="00EB6567"/>
    <w:rsid w:val="00EB6633"/>
    <w:rsid w:val="00EB6A05"/>
    <w:rsid w:val="00EB754A"/>
    <w:rsid w:val="00EB7733"/>
    <w:rsid w:val="00EC12B8"/>
    <w:rsid w:val="00EC167E"/>
    <w:rsid w:val="00EC26A2"/>
    <w:rsid w:val="00EC2B1B"/>
    <w:rsid w:val="00EC2CEA"/>
    <w:rsid w:val="00EC3130"/>
    <w:rsid w:val="00EC4AD3"/>
    <w:rsid w:val="00EC5022"/>
    <w:rsid w:val="00EC5BA6"/>
    <w:rsid w:val="00EC5F8C"/>
    <w:rsid w:val="00EC60B0"/>
    <w:rsid w:val="00EC6F7B"/>
    <w:rsid w:val="00ED0031"/>
    <w:rsid w:val="00ED11B5"/>
    <w:rsid w:val="00ED1492"/>
    <w:rsid w:val="00ED1B74"/>
    <w:rsid w:val="00ED2036"/>
    <w:rsid w:val="00ED38DC"/>
    <w:rsid w:val="00ED3CCD"/>
    <w:rsid w:val="00ED3E24"/>
    <w:rsid w:val="00ED4AF1"/>
    <w:rsid w:val="00ED555A"/>
    <w:rsid w:val="00ED6D1C"/>
    <w:rsid w:val="00EE09C4"/>
    <w:rsid w:val="00EE0AFE"/>
    <w:rsid w:val="00EE1524"/>
    <w:rsid w:val="00EE1803"/>
    <w:rsid w:val="00EE1D62"/>
    <w:rsid w:val="00EE1DAE"/>
    <w:rsid w:val="00EE3113"/>
    <w:rsid w:val="00EE35AC"/>
    <w:rsid w:val="00EE49DB"/>
    <w:rsid w:val="00EE5641"/>
    <w:rsid w:val="00EE6097"/>
    <w:rsid w:val="00EE6308"/>
    <w:rsid w:val="00EE642A"/>
    <w:rsid w:val="00EE70D7"/>
    <w:rsid w:val="00EE7385"/>
    <w:rsid w:val="00EF1358"/>
    <w:rsid w:val="00EF1963"/>
    <w:rsid w:val="00EF1F25"/>
    <w:rsid w:val="00EF27CE"/>
    <w:rsid w:val="00EF30A1"/>
    <w:rsid w:val="00EF32E5"/>
    <w:rsid w:val="00EF4194"/>
    <w:rsid w:val="00EF4425"/>
    <w:rsid w:val="00EF45C7"/>
    <w:rsid w:val="00EF4C5F"/>
    <w:rsid w:val="00EF5146"/>
    <w:rsid w:val="00EF53D9"/>
    <w:rsid w:val="00EF557B"/>
    <w:rsid w:val="00EF5F04"/>
    <w:rsid w:val="00EF6B05"/>
    <w:rsid w:val="00EF73D2"/>
    <w:rsid w:val="00EF750F"/>
    <w:rsid w:val="00F00260"/>
    <w:rsid w:val="00F00CAB"/>
    <w:rsid w:val="00F02AB1"/>
    <w:rsid w:val="00F02D56"/>
    <w:rsid w:val="00F02FD8"/>
    <w:rsid w:val="00F03135"/>
    <w:rsid w:val="00F04817"/>
    <w:rsid w:val="00F051D4"/>
    <w:rsid w:val="00F05675"/>
    <w:rsid w:val="00F06778"/>
    <w:rsid w:val="00F06E67"/>
    <w:rsid w:val="00F076D5"/>
    <w:rsid w:val="00F107ED"/>
    <w:rsid w:val="00F12EED"/>
    <w:rsid w:val="00F13307"/>
    <w:rsid w:val="00F138EC"/>
    <w:rsid w:val="00F13A69"/>
    <w:rsid w:val="00F143B3"/>
    <w:rsid w:val="00F14973"/>
    <w:rsid w:val="00F14D3B"/>
    <w:rsid w:val="00F15448"/>
    <w:rsid w:val="00F158DC"/>
    <w:rsid w:val="00F15D07"/>
    <w:rsid w:val="00F16B53"/>
    <w:rsid w:val="00F17160"/>
    <w:rsid w:val="00F21CB8"/>
    <w:rsid w:val="00F23865"/>
    <w:rsid w:val="00F23D55"/>
    <w:rsid w:val="00F2435F"/>
    <w:rsid w:val="00F2490B"/>
    <w:rsid w:val="00F24CE1"/>
    <w:rsid w:val="00F24F2F"/>
    <w:rsid w:val="00F251EF"/>
    <w:rsid w:val="00F2555C"/>
    <w:rsid w:val="00F2598E"/>
    <w:rsid w:val="00F27D43"/>
    <w:rsid w:val="00F30146"/>
    <w:rsid w:val="00F30886"/>
    <w:rsid w:val="00F3098B"/>
    <w:rsid w:val="00F309A8"/>
    <w:rsid w:val="00F30F84"/>
    <w:rsid w:val="00F320FD"/>
    <w:rsid w:val="00F323A6"/>
    <w:rsid w:val="00F3318A"/>
    <w:rsid w:val="00F34E87"/>
    <w:rsid w:val="00F35475"/>
    <w:rsid w:val="00F36B77"/>
    <w:rsid w:val="00F40BCC"/>
    <w:rsid w:val="00F40EB7"/>
    <w:rsid w:val="00F4134D"/>
    <w:rsid w:val="00F41B4B"/>
    <w:rsid w:val="00F42920"/>
    <w:rsid w:val="00F42AA3"/>
    <w:rsid w:val="00F443B2"/>
    <w:rsid w:val="00F44534"/>
    <w:rsid w:val="00F44CAF"/>
    <w:rsid w:val="00F44DA1"/>
    <w:rsid w:val="00F44E10"/>
    <w:rsid w:val="00F453EB"/>
    <w:rsid w:val="00F4574F"/>
    <w:rsid w:val="00F46D5A"/>
    <w:rsid w:val="00F47928"/>
    <w:rsid w:val="00F47D21"/>
    <w:rsid w:val="00F505CA"/>
    <w:rsid w:val="00F50701"/>
    <w:rsid w:val="00F50ABD"/>
    <w:rsid w:val="00F50B42"/>
    <w:rsid w:val="00F516AB"/>
    <w:rsid w:val="00F517D5"/>
    <w:rsid w:val="00F52697"/>
    <w:rsid w:val="00F5360D"/>
    <w:rsid w:val="00F53648"/>
    <w:rsid w:val="00F53F8A"/>
    <w:rsid w:val="00F54734"/>
    <w:rsid w:val="00F54B35"/>
    <w:rsid w:val="00F54FE1"/>
    <w:rsid w:val="00F56389"/>
    <w:rsid w:val="00F56FCF"/>
    <w:rsid w:val="00F57022"/>
    <w:rsid w:val="00F57C85"/>
    <w:rsid w:val="00F60595"/>
    <w:rsid w:val="00F6077D"/>
    <w:rsid w:val="00F607CD"/>
    <w:rsid w:val="00F60C0E"/>
    <w:rsid w:val="00F60E0E"/>
    <w:rsid w:val="00F611AB"/>
    <w:rsid w:val="00F6278D"/>
    <w:rsid w:val="00F62DD6"/>
    <w:rsid w:val="00F62E01"/>
    <w:rsid w:val="00F63595"/>
    <w:rsid w:val="00F647DB"/>
    <w:rsid w:val="00F64BEB"/>
    <w:rsid w:val="00F65BF7"/>
    <w:rsid w:val="00F66B47"/>
    <w:rsid w:val="00F678C3"/>
    <w:rsid w:val="00F67EB4"/>
    <w:rsid w:val="00F7170D"/>
    <w:rsid w:val="00F71C13"/>
    <w:rsid w:val="00F724C3"/>
    <w:rsid w:val="00F733C8"/>
    <w:rsid w:val="00F7383B"/>
    <w:rsid w:val="00F73EDD"/>
    <w:rsid w:val="00F756E3"/>
    <w:rsid w:val="00F75977"/>
    <w:rsid w:val="00F75BF7"/>
    <w:rsid w:val="00F76029"/>
    <w:rsid w:val="00F7642F"/>
    <w:rsid w:val="00F766CE"/>
    <w:rsid w:val="00F76A2C"/>
    <w:rsid w:val="00F76F2F"/>
    <w:rsid w:val="00F77441"/>
    <w:rsid w:val="00F82778"/>
    <w:rsid w:val="00F82EBE"/>
    <w:rsid w:val="00F83C19"/>
    <w:rsid w:val="00F84537"/>
    <w:rsid w:val="00F85250"/>
    <w:rsid w:val="00F852F7"/>
    <w:rsid w:val="00F90185"/>
    <w:rsid w:val="00F903B2"/>
    <w:rsid w:val="00F90796"/>
    <w:rsid w:val="00F90D42"/>
    <w:rsid w:val="00F92028"/>
    <w:rsid w:val="00F920B6"/>
    <w:rsid w:val="00F93114"/>
    <w:rsid w:val="00F934F5"/>
    <w:rsid w:val="00F9375B"/>
    <w:rsid w:val="00F9381C"/>
    <w:rsid w:val="00F94493"/>
    <w:rsid w:val="00F950EA"/>
    <w:rsid w:val="00F95571"/>
    <w:rsid w:val="00F95BDA"/>
    <w:rsid w:val="00F9653A"/>
    <w:rsid w:val="00F96986"/>
    <w:rsid w:val="00FA02D4"/>
    <w:rsid w:val="00FA0937"/>
    <w:rsid w:val="00FA2F97"/>
    <w:rsid w:val="00FA34A5"/>
    <w:rsid w:val="00FA3F8D"/>
    <w:rsid w:val="00FA4AF0"/>
    <w:rsid w:val="00FA52C3"/>
    <w:rsid w:val="00FA639C"/>
    <w:rsid w:val="00FA66EF"/>
    <w:rsid w:val="00FB0446"/>
    <w:rsid w:val="00FB0F26"/>
    <w:rsid w:val="00FB120C"/>
    <w:rsid w:val="00FB3276"/>
    <w:rsid w:val="00FB373F"/>
    <w:rsid w:val="00FB4271"/>
    <w:rsid w:val="00FB6A86"/>
    <w:rsid w:val="00FC092B"/>
    <w:rsid w:val="00FC0E89"/>
    <w:rsid w:val="00FC2639"/>
    <w:rsid w:val="00FC2980"/>
    <w:rsid w:val="00FC35C8"/>
    <w:rsid w:val="00FC37DD"/>
    <w:rsid w:val="00FC458E"/>
    <w:rsid w:val="00FC50B0"/>
    <w:rsid w:val="00FC549F"/>
    <w:rsid w:val="00FC5D4B"/>
    <w:rsid w:val="00FC6B00"/>
    <w:rsid w:val="00FC790C"/>
    <w:rsid w:val="00FD08E7"/>
    <w:rsid w:val="00FD0A7A"/>
    <w:rsid w:val="00FD25B6"/>
    <w:rsid w:val="00FD2B6D"/>
    <w:rsid w:val="00FD2FAC"/>
    <w:rsid w:val="00FD3553"/>
    <w:rsid w:val="00FD4FBB"/>
    <w:rsid w:val="00FD66B3"/>
    <w:rsid w:val="00FD6897"/>
    <w:rsid w:val="00FD7736"/>
    <w:rsid w:val="00FD7919"/>
    <w:rsid w:val="00FD7F04"/>
    <w:rsid w:val="00FE0C5D"/>
    <w:rsid w:val="00FE0CE4"/>
    <w:rsid w:val="00FE147A"/>
    <w:rsid w:val="00FE1B19"/>
    <w:rsid w:val="00FE1C35"/>
    <w:rsid w:val="00FE2058"/>
    <w:rsid w:val="00FE2202"/>
    <w:rsid w:val="00FE2672"/>
    <w:rsid w:val="00FE3783"/>
    <w:rsid w:val="00FE44FE"/>
    <w:rsid w:val="00FE512A"/>
    <w:rsid w:val="00FE55E1"/>
    <w:rsid w:val="00FE5FA7"/>
    <w:rsid w:val="00FE63D8"/>
    <w:rsid w:val="00FE67AB"/>
    <w:rsid w:val="00FE7FBC"/>
    <w:rsid w:val="00FF07A3"/>
    <w:rsid w:val="00FF0E3F"/>
    <w:rsid w:val="00FF1E4A"/>
    <w:rsid w:val="00FF2633"/>
    <w:rsid w:val="00FF2A7B"/>
    <w:rsid w:val="00FF2AA8"/>
    <w:rsid w:val="00FF3000"/>
    <w:rsid w:val="00FF302E"/>
    <w:rsid w:val="00FF3271"/>
    <w:rsid w:val="00FF6626"/>
    <w:rsid w:val="00FF68EE"/>
    <w:rsid w:val="00FF6C6F"/>
    <w:rsid w:val="00FF6C96"/>
    <w:rsid w:val="00FF79CC"/>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905F1"/>
  <w15:chartTrackingRefBased/>
  <w15:docId w15:val="{262B9EE6-77D3-4105-887E-6983C0C47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sz w:val="24"/>
        <w:szCs w:val="24"/>
        <w:lang w:val="en-GB" w:eastAsia="en-US" w:bidi="ar-SA"/>
      </w:rPr>
    </w:rPrDefault>
    <w:pPrDefault>
      <w:pPr>
        <w:spacing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B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4B3D"/>
    <w:pPr>
      <w:tabs>
        <w:tab w:val="center" w:pos="4513"/>
        <w:tab w:val="right" w:pos="9026"/>
      </w:tabs>
    </w:pPr>
  </w:style>
  <w:style w:type="character" w:customStyle="1" w:styleId="HeaderChar">
    <w:name w:val="Header Char"/>
    <w:basedOn w:val="DefaultParagraphFont"/>
    <w:link w:val="Header"/>
    <w:uiPriority w:val="99"/>
    <w:rsid w:val="000D4B3D"/>
  </w:style>
  <w:style w:type="paragraph" w:styleId="Footer">
    <w:name w:val="footer"/>
    <w:basedOn w:val="Normal"/>
    <w:link w:val="FooterChar"/>
    <w:uiPriority w:val="99"/>
    <w:unhideWhenUsed/>
    <w:rsid w:val="000D4B3D"/>
    <w:pPr>
      <w:tabs>
        <w:tab w:val="center" w:pos="4513"/>
        <w:tab w:val="right" w:pos="9026"/>
      </w:tabs>
    </w:pPr>
  </w:style>
  <w:style w:type="character" w:customStyle="1" w:styleId="FooterChar">
    <w:name w:val="Footer Char"/>
    <w:basedOn w:val="DefaultParagraphFont"/>
    <w:link w:val="Footer"/>
    <w:uiPriority w:val="99"/>
    <w:rsid w:val="000D4B3D"/>
  </w:style>
  <w:style w:type="table" w:styleId="TableGrid">
    <w:name w:val="Table Grid"/>
    <w:basedOn w:val="TableNormal"/>
    <w:uiPriority w:val="39"/>
    <w:rsid w:val="004B24D6"/>
    <w:rPr>
      <w:rFonts w:eastAsiaTheme="minorEastAsia" w:cs="Times New Roman"/>
      <w:lang w:eastAsia="en-GB"/>
    </w:rPr>
    <w:tblPr>
      <w:tblBorders>
        <w:top w:val="single" w:sz="8" w:space="0" w:color="AEAAAA" w:themeColor="background2" w:themeShade="BF"/>
        <w:left w:val="single" w:sz="8" w:space="0" w:color="AEAAAA" w:themeColor="background2" w:themeShade="BF"/>
        <w:bottom w:val="single" w:sz="8" w:space="0" w:color="AEAAAA" w:themeColor="background2" w:themeShade="BF"/>
        <w:right w:val="single" w:sz="8" w:space="0" w:color="AEAAAA" w:themeColor="background2" w:themeShade="BF"/>
        <w:insideH w:val="single" w:sz="8" w:space="0" w:color="AEAAAA" w:themeColor="background2" w:themeShade="BF"/>
        <w:insideV w:val="single" w:sz="8" w:space="0" w:color="AEAAAA" w:themeColor="background2" w:themeShade="BF"/>
      </w:tblBorders>
    </w:tblPr>
  </w:style>
  <w:style w:type="character" w:styleId="CommentReference">
    <w:name w:val="annotation reference"/>
    <w:basedOn w:val="DefaultParagraphFont"/>
    <w:uiPriority w:val="99"/>
    <w:semiHidden/>
    <w:unhideWhenUsed/>
    <w:rsid w:val="00D06995"/>
    <w:rPr>
      <w:sz w:val="16"/>
      <w:szCs w:val="16"/>
    </w:rPr>
  </w:style>
  <w:style w:type="paragraph" w:styleId="CommentText">
    <w:name w:val="annotation text"/>
    <w:basedOn w:val="Normal"/>
    <w:link w:val="CommentTextChar"/>
    <w:uiPriority w:val="99"/>
    <w:semiHidden/>
    <w:unhideWhenUsed/>
    <w:rsid w:val="00D06995"/>
    <w:rPr>
      <w:sz w:val="20"/>
      <w:szCs w:val="20"/>
    </w:rPr>
  </w:style>
  <w:style w:type="character" w:customStyle="1" w:styleId="CommentTextChar">
    <w:name w:val="Comment Text Char"/>
    <w:basedOn w:val="DefaultParagraphFont"/>
    <w:link w:val="CommentText"/>
    <w:uiPriority w:val="99"/>
    <w:semiHidden/>
    <w:rsid w:val="00D06995"/>
    <w:rPr>
      <w:rFonts w:eastAsiaTheme="minorEastAsia"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D06995"/>
    <w:rPr>
      <w:b/>
      <w:bCs/>
    </w:rPr>
  </w:style>
  <w:style w:type="character" w:customStyle="1" w:styleId="CommentSubjectChar">
    <w:name w:val="Comment Subject Char"/>
    <w:basedOn w:val="CommentTextChar"/>
    <w:link w:val="CommentSubject"/>
    <w:uiPriority w:val="99"/>
    <w:semiHidden/>
    <w:rsid w:val="00D06995"/>
    <w:rPr>
      <w:rFonts w:eastAsiaTheme="minorEastAsia" w:cs="Times New Roman"/>
      <w:b/>
      <w:bCs/>
      <w:sz w:val="20"/>
      <w:szCs w:val="20"/>
      <w:lang w:eastAsia="en-GB"/>
    </w:rPr>
  </w:style>
  <w:style w:type="paragraph" w:styleId="BalloonText">
    <w:name w:val="Balloon Text"/>
    <w:basedOn w:val="Normal"/>
    <w:link w:val="BalloonTextChar"/>
    <w:uiPriority w:val="99"/>
    <w:semiHidden/>
    <w:unhideWhenUsed/>
    <w:rsid w:val="00D0699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D06995"/>
    <w:rPr>
      <w:rFonts w:ascii="Times New Roman" w:eastAsiaTheme="minorEastAsia" w:hAnsi="Times New Roman" w:cs="Times New Roman"/>
      <w:sz w:val="18"/>
      <w:szCs w:val="18"/>
      <w:lang w:eastAsia="en-GB"/>
    </w:rPr>
  </w:style>
  <w:style w:type="paragraph" w:styleId="ListParagraph">
    <w:name w:val="List Paragraph"/>
    <w:basedOn w:val="Normal"/>
    <w:uiPriority w:val="34"/>
    <w:qFormat/>
    <w:rsid w:val="00D830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87249">
      <w:bodyDiv w:val="1"/>
      <w:marLeft w:val="0"/>
      <w:marRight w:val="0"/>
      <w:marTop w:val="0"/>
      <w:marBottom w:val="0"/>
      <w:divBdr>
        <w:top w:val="none" w:sz="0" w:space="0" w:color="auto"/>
        <w:left w:val="none" w:sz="0" w:space="0" w:color="auto"/>
        <w:bottom w:val="none" w:sz="0" w:space="0" w:color="auto"/>
        <w:right w:val="none" w:sz="0" w:space="0" w:color="auto"/>
      </w:divBdr>
    </w:div>
    <w:div w:id="145975542">
      <w:bodyDiv w:val="1"/>
      <w:marLeft w:val="0"/>
      <w:marRight w:val="0"/>
      <w:marTop w:val="0"/>
      <w:marBottom w:val="0"/>
      <w:divBdr>
        <w:top w:val="none" w:sz="0" w:space="0" w:color="auto"/>
        <w:left w:val="none" w:sz="0" w:space="0" w:color="auto"/>
        <w:bottom w:val="none" w:sz="0" w:space="0" w:color="auto"/>
        <w:right w:val="none" w:sz="0" w:space="0" w:color="auto"/>
      </w:divBdr>
    </w:div>
    <w:div w:id="175390486">
      <w:bodyDiv w:val="1"/>
      <w:marLeft w:val="0"/>
      <w:marRight w:val="0"/>
      <w:marTop w:val="0"/>
      <w:marBottom w:val="0"/>
      <w:divBdr>
        <w:top w:val="none" w:sz="0" w:space="0" w:color="auto"/>
        <w:left w:val="none" w:sz="0" w:space="0" w:color="auto"/>
        <w:bottom w:val="none" w:sz="0" w:space="0" w:color="auto"/>
        <w:right w:val="none" w:sz="0" w:space="0" w:color="auto"/>
      </w:divBdr>
    </w:div>
    <w:div w:id="512454394">
      <w:bodyDiv w:val="1"/>
      <w:marLeft w:val="0"/>
      <w:marRight w:val="0"/>
      <w:marTop w:val="0"/>
      <w:marBottom w:val="0"/>
      <w:divBdr>
        <w:top w:val="none" w:sz="0" w:space="0" w:color="auto"/>
        <w:left w:val="none" w:sz="0" w:space="0" w:color="auto"/>
        <w:bottom w:val="none" w:sz="0" w:space="0" w:color="auto"/>
        <w:right w:val="none" w:sz="0" w:space="0" w:color="auto"/>
      </w:divBdr>
    </w:div>
    <w:div w:id="555750386">
      <w:bodyDiv w:val="1"/>
      <w:marLeft w:val="0"/>
      <w:marRight w:val="0"/>
      <w:marTop w:val="0"/>
      <w:marBottom w:val="0"/>
      <w:divBdr>
        <w:top w:val="none" w:sz="0" w:space="0" w:color="auto"/>
        <w:left w:val="none" w:sz="0" w:space="0" w:color="auto"/>
        <w:bottom w:val="none" w:sz="0" w:space="0" w:color="auto"/>
        <w:right w:val="none" w:sz="0" w:space="0" w:color="auto"/>
      </w:divBdr>
    </w:div>
    <w:div w:id="704017215">
      <w:bodyDiv w:val="1"/>
      <w:marLeft w:val="0"/>
      <w:marRight w:val="0"/>
      <w:marTop w:val="0"/>
      <w:marBottom w:val="0"/>
      <w:divBdr>
        <w:top w:val="none" w:sz="0" w:space="0" w:color="auto"/>
        <w:left w:val="none" w:sz="0" w:space="0" w:color="auto"/>
        <w:bottom w:val="none" w:sz="0" w:space="0" w:color="auto"/>
        <w:right w:val="none" w:sz="0" w:space="0" w:color="auto"/>
      </w:divBdr>
    </w:div>
    <w:div w:id="977298549">
      <w:bodyDiv w:val="1"/>
      <w:marLeft w:val="0"/>
      <w:marRight w:val="0"/>
      <w:marTop w:val="0"/>
      <w:marBottom w:val="0"/>
      <w:divBdr>
        <w:top w:val="none" w:sz="0" w:space="0" w:color="auto"/>
        <w:left w:val="none" w:sz="0" w:space="0" w:color="auto"/>
        <w:bottom w:val="none" w:sz="0" w:space="0" w:color="auto"/>
        <w:right w:val="none" w:sz="0" w:space="0" w:color="auto"/>
      </w:divBdr>
    </w:div>
    <w:div w:id="1144736705">
      <w:bodyDiv w:val="1"/>
      <w:marLeft w:val="0"/>
      <w:marRight w:val="0"/>
      <w:marTop w:val="0"/>
      <w:marBottom w:val="0"/>
      <w:divBdr>
        <w:top w:val="none" w:sz="0" w:space="0" w:color="auto"/>
        <w:left w:val="none" w:sz="0" w:space="0" w:color="auto"/>
        <w:bottom w:val="none" w:sz="0" w:space="0" w:color="auto"/>
        <w:right w:val="none" w:sz="0" w:space="0" w:color="auto"/>
      </w:divBdr>
    </w:div>
    <w:div w:id="1263294999">
      <w:bodyDiv w:val="1"/>
      <w:marLeft w:val="0"/>
      <w:marRight w:val="0"/>
      <w:marTop w:val="0"/>
      <w:marBottom w:val="0"/>
      <w:divBdr>
        <w:top w:val="none" w:sz="0" w:space="0" w:color="auto"/>
        <w:left w:val="none" w:sz="0" w:space="0" w:color="auto"/>
        <w:bottom w:val="none" w:sz="0" w:space="0" w:color="auto"/>
        <w:right w:val="none" w:sz="0" w:space="0" w:color="auto"/>
      </w:divBdr>
    </w:div>
    <w:div w:id="1759447460">
      <w:bodyDiv w:val="1"/>
      <w:marLeft w:val="0"/>
      <w:marRight w:val="0"/>
      <w:marTop w:val="0"/>
      <w:marBottom w:val="0"/>
      <w:divBdr>
        <w:top w:val="none" w:sz="0" w:space="0" w:color="auto"/>
        <w:left w:val="none" w:sz="0" w:space="0" w:color="auto"/>
        <w:bottom w:val="none" w:sz="0" w:space="0" w:color="auto"/>
        <w:right w:val="none" w:sz="0" w:space="0" w:color="auto"/>
      </w:divBdr>
    </w:div>
    <w:div w:id="1798451726">
      <w:bodyDiv w:val="1"/>
      <w:marLeft w:val="0"/>
      <w:marRight w:val="0"/>
      <w:marTop w:val="0"/>
      <w:marBottom w:val="0"/>
      <w:divBdr>
        <w:top w:val="none" w:sz="0" w:space="0" w:color="auto"/>
        <w:left w:val="none" w:sz="0" w:space="0" w:color="auto"/>
        <w:bottom w:val="none" w:sz="0" w:space="0" w:color="auto"/>
        <w:right w:val="none" w:sz="0" w:space="0" w:color="auto"/>
      </w:divBdr>
    </w:div>
    <w:div w:id="1888955935">
      <w:bodyDiv w:val="1"/>
      <w:marLeft w:val="0"/>
      <w:marRight w:val="0"/>
      <w:marTop w:val="0"/>
      <w:marBottom w:val="0"/>
      <w:divBdr>
        <w:top w:val="none" w:sz="0" w:space="0" w:color="auto"/>
        <w:left w:val="none" w:sz="0" w:space="0" w:color="auto"/>
        <w:bottom w:val="none" w:sz="0" w:space="0" w:color="auto"/>
        <w:right w:val="none" w:sz="0" w:space="0" w:color="auto"/>
      </w:divBdr>
    </w:div>
    <w:div w:id="1895390088">
      <w:bodyDiv w:val="1"/>
      <w:marLeft w:val="0"/>
      <w:marRight w:val="0"/>
      <w:marTop w:val="0"/>
      <w:marBottom w:val="0"/>
      <w:divBdr>
        <w:top w:val="none" w:sz="0" w:space="0" w:color="auto"/>
        <w:left w:val="none" w:sz="0" w:space="0" w:color="auto"/>
        <w:bottom w:val="none" w:sz="0" w:space="0" w:color="auto"/>
        <w:right w:val="none" w:sz="0" w:space="0" w:color="auto"/>
      </w:divBdr>
      <w:divsChild>
        <w:div w:id="1782721528">
          <w:marLeft w:val="0"/>
          <w:marRight w:val="0"/>
          <w:marTop w:val="0"/>
          <w:marBottom w:val="0"/>
          <w:divBdr>
            <w:top w:val="none" w:sz="0" w:space="0" w:color="auto"/>
            <w:left w:val="none" w:sz="0" w:space="0" w:color="auto"/>
            <w:bottom w:val="none" w:sz="0" w:space="0" w:color="auto"/>
            <w:right w:val="none" w:sz="0" w:space="0" w:color="auto"/>
          </w:divBdr>
          <w:divsChild>
            <w:div w:id="76699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4350">
      <w:bodyDiv w:val="1"/>
      <w:marLeft w:val="0"/>
      <w:marRight w:val="0"/>
      <w:marTop w:val="0"/>
      <w:marBottom w:val="0"/>
      <w:divBdr>
        <w:top w:val="none" w:sz="0" w:space="0" w:color="auto"/>
        <w:left w:val="none" w:sz="0" w:space="0" w:color="auto"/>
        <w:bottom w:val="none" w:sz="0" w:space="0" w:color="auto"/>
        <w:right w:val="none" w:sz="0" w:space="0" w:color="auto"/>
      </w:divBdr>
    </w:div>
    <w:div w:id="2052144824">
      <w:bodyDiv w:val="1"/>
      <w:marLeft w:val="0"/>
      <w:marRight w:val="0"/>
      <w:marTop w:val="0"/>
      <w:marBottom w:val="0"/>
      <w:divBdr>
        <w:top w:val="none" w:sz="0" w:space="0" w:color="auto"/>
        <w:left w:val="none" w:sz="0" w:space="0" w:color="auto"/>
        <w:bottom w:val="none" w:sz="0" w:space="0" w:color="auto"/>
        <w:right w:val="none" w:sz="0" w:space="0" w:color="auto"/>
      </w:divBdr>
    </w:div>
    <w:div w:id="2072195533">
      <w:bodyDiv w:val="1"/>
      <w:marLeft w:val="0"/>
      <w:marRight w:val="0"/>
      <w:marTop w:val="0"/>
      <w:marBottom w:val="0"/>
      <w:divBdr>
        <w:top w:val="none" w:sz="0" w:space="0" w:color="auto"/>
        <w:left w:val="none" w:sz="0" w:space="0" w:color="auto"/>
        <w:bottom w:val="none" w:sz="0" w:space="0" w:color="auto"/>
        <w:right w:val="none" w:sz="0" w:space="0" w:color="auto"/>
      </w:divBdr>
      <w:divsChild>
        <w:div w:id="1929773970">
          <w:marLeft w:val="0"/>
          <w:marRight w:val="0"/>
          <w:marTop w:val="0"/>
          <w:marBottom w:val="0"/>
          <w:divBdr>
            <w:top w:val="none" w:sz="0" w:space="0" w:color="auto"/>
            <w:left w:val="none" w:sz="0" w:space="0" w:color="auto"/>
            <w:bottom w:val="none" w:sz="0" w:space="0" w:color="auto"/>
            <w:right w:val="none" w:sz="0" w:space="0" w:color="auto"/>
          </w:divBdr>
          <w:divsChild>
            <w:div w:id="76777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esktop\UPDATED_NOWS_components\NOW%20Email%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9667F-7845-4B4E-88CD-63324E082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NOW Email Template.dotx</Template>
  <TotalTime>18</TotalTime>
  <Pages>1</Pages>
  <Words>200</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 Hurst</dc:creator>
  <cp:lastModifiedBy>EV0770</cp:lastModifiedBy>
  <cp:revision>30</cp:revision>
  <cp:lastPrinted>2020-02-26T15:18:00Z</cp:lastPrinted>
  <dcterms:created xsi:type="dcterms:W3CDTF">2020-09-10T10:31:00Z</dcterms:created>
  <dcterms:modified xsi:type="dcterms:W3CDTF">2022-07-04T22:25:00Z</dcterms:modified>
</cp:coreProperties>
</file>