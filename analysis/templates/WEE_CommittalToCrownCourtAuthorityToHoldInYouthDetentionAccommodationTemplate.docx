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E6FD0" w14:textId="77777777" w:rsidR="00FD37F2" w:rsidRDefault="00FD37F2" w:rsidP="00FD37F2">
      <w:pPr>
        <w:spacing w:after="80" w:line="240" w:lineRule="auto"/>
        <w:jc w:val="center"/>
      </w:pPr>
      <w:r w:rsidRPr="00D80DC3">
        <w:rPr>
          <w:b/>
          <w:bCs/>
          <w:sz w:val="36"/>
          <w:szCs w:val="36"/>
        </w:rPr>
        <w:t>&lt;&lt;</w:t>
      </w:r>
      <w:proofErr w:type="spellStart"/>
      <w:r>
        <w:rPr>
          <w:b/>
          <w:bCs/>
          <w:sz w:val="36"/>
          <w:szCs w:val="36"/>
        </w:rPr>
        <w:t>o</w:t>
      </w:r>
      <w:r w:rsidRPr="00CB1331">
        <w:rPr>
          <w:b/>
          <w:bCs/>
          <w:sz w:val="36"/>
          <w:szCs w:val="36"/>
        </w:rPr>
        <w:t>rderName</w:t>
      </w:r>
      <w:proofErr w:type="spellEnd"/>
      <w:r w:rsidRPr="00D80DC3">
        <w:rPr>
          <w:b/>
          <w:bCs/>
          <w:sz w:val="36"/>
          <w:szCs w:val="36"/>
        </w:rPr>
        <w:t>&gt;&gt;</w:t>
      </w:r>
    </w:p>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78"/>
        <w:gridCol w:w="505"/>
        <w:gridCol w:w="5423"/>
      </w:tblGrid>
      <w:tr w:rsidR="00FF6302" w:rsidRPr="00485D92" w14:paraId="283DDA6E" w14:textId="77777777" w:rsidTr="004116EA">
        <w:trPr>
          <w:cantSplit/>
          <w:jc w:val="center"/>
        </w:trPr>
        <w:tc>
          <w:tcPr>
            <w:tcW w:w="10206" w:type="dxa"/>
            <w:gridSpan w:val="3"/>
          </w:tcPr>
          <w:p w14:paraId="43F4FA94" w14:textId="77777777" w:rsidR="00FF6302" w:rsidRPr="005D0442" w:rsidRDefault="00FF6302" w:rsidP="0006511A">
            <w:pPr>
              <w:rPr>
                <w:color w:val="000000"/>
              </w:rPr>
            </w:pPr>
          </w:p>
        </w:tc>
      </w:tr>
      <w:tr w:rsidR="00FF6302" w:rsidRPr="00485D92" w14:paraId="534B84BF" w14:textId="77777777" w:rsidTr="004116EA">
        <w:trPr>
          <w:cantSplit/>
          <w:jc w:val="center"/>
        </w:trPr>
        <w:tc>
          <w:tcPr>
            <w:tcW w:w="10206" w:type="dxa"/>
            <w:gridSpan w:val="3"/>
          </w:tcPr>
          <w:p w14:paraId="10C0E630" w14:textId="35FE3C22" w:rsidR="00FF6302" w:rsidRPr="005D0442" w:rsidRDefault="00FF6302" w:rsidP="0006511A">
            <w:pPr>
              <w:rPr>
                <w:color w:val="000000"/>
              </w:rPr>
            </w:pPr>
            <w:r w:rsidRPr="005D0442">
              <w:rPr>
                <w:color w:val="000000"/>
              </w:rPr>
              <w:t xml:space="preserve">To: </w:t>
            </w:r>
            <w:r w:rsidR="00404960">
              <w:rPr>
                <w:rFonts w:cs="Arial"/>
              </w:rPr>
              <w:t>&lt;&lt;</w:t>
            </w:r>
            <w:proofErr w:type="spellStart"/>
            <w:r w:rsidR="00404960">
              <w:rPr>
                <w:rFonts w:cs="Arial"/>
              </w:rPr>
              <w:t>dp.value</w:t>
            </w:r>
            <w:proofErr w:type="spellEnd"/>
            <w:r w:rsidR="00404960">
              <w:rPr>
                <w:rFonts w:cs="Arial"/>
              </w:rPr>
              <w:t>(‘</w:t>
            </w:r>
            <w:proofErr w:type="spellStart"/>
            <w:r w:rsidR="00404960">
              <w:rPr>
                <w:rFonts w:cs="Arial"/>
              </w:rPr>
              <w:t>conveyorcustodiannameOrganisationName</w:t>
            </w:r>
            <w:proofErr w:type="spellEnd"/>
            <w:r w:rsidR="00404960">
              <w:rPr>
                <w:rFonts w:cs="Arial"/>
              </w:rPr>
              <w:t>’)&gt;&gt;</w:t>
            </w:r>
            <w:r w:rsidR="00FA1EDD">
              <w:rPr>
                <w:color w:val="000000"/>
              </w:rPr>
              <w:t xml:space="preserve"> and the manager of the youth detention accommodation</w:t>
            </w:r>
          </w:p>
        </w:tc>
      </w:tr>
      <w:tr w:rsidR="005C1C47" w:rsidRPr="00485D92" w14:paraId="4A93F30B" w14:textId="77777777" w:rsidTr="004116EA">
        <w:trPr>
          <w:cantSplit/>
          <w:jc w:val="center"/>
        </w:trPr>
        <w:tc>
          <w:tcPr>
            <w:tcW w:w="10206" w:type="dxa"/>
            <w:gridSpan w:val="3"/>
          </w:tcPr>
          <w:p w14:paraId="335E7AA6" w14:textId="77777777" w:rsidR="005C1C47" w:rsidRPr="005D0442" w:rsidRDefault="005C1C47" w:rsidP="0006511A">
            <w:pPr>
              <w:rPr>
                <w:color w:val="000000"/>
              </w:rPr>
            </w:pPr>
          </w:p>
        </w:tc>
      </w:tr>
      <w:tr w:rsidR="00327A3F" w:rsidRPr="00485D92" w14:paraId="7E08C085" w14:textId="77777777" w:rsidTr="004116EA">
        <w:trPr>
          <w:cantSplit/>
          <w:jc w:val="center"/>
        </w:trPr>
        <w:tc>
          <w:tcPr>
            <w:tcW w:w="10206" w:type="dxa"/>
            <w:gridSpan w:val="3"/>
          </w:tcPr>
          <w:p w14:paraId="5C4FD770" w14:textId="21CF1E4B" w:rsidR="00327A3F" w:rsidRPr="00485D92" w:rsidRDefault="00327A3F" w:rsidP="0006511A">
            <w:pPr>
              <w:rPr>
                <w:rFonts w:cs="Arial"/>
              </w:rPr>
            </w:pPr>
            <w:r w:rsidRPr="003A55FD">
              <w:rPr>
                <w:rFonts w:cs="Arial"/>
                <w:b/>
                <w:bCs/>
                <w:color w:val="000000"/>
              </w:rPr>
              <w:t xml:space="preserve">Date of </w:t>
            </w:r>
            <w:r w:rsidR="00FA1EDD">
              <w:rPr>
                <w:rFonts w:cs="Arial"/>
                <w:b/>
                <w:bCs/>
                <w:color w:val="000000"/>
              </w:rPr>
              <w:t>warrant</w:t>
            </w:r>
            <w:r w:rsidRPr="003A55FD">
              <w:rPr>
                <w:rFonts w:cs="Arial"/>
                <w:color w:val="000000"/>
              </w:rPr>
              <w:t xml:space="preserve"> </w:t>
            </w:r>
            <w:r w:rsidR="008D5BB7">
              <w:rPr>
                <w:rFonts w:cs="Arial"/>
              </w:rPr>
              <w:t>&lt;</w:t>
            </w:r>
            <w:proofErr w:type="gramStart"/>
            <w:r w:rsidR="008D5BB7">
              <w:rPr>
                <w:rFonts w:cs="Arial"/>
              </w:rPr>
              <w:t>&lt;{</w:t>
            </w:r>
            <w:proofErr w:type="spellStart"/>
            <w:proofErr w:type="gramEnd"/>
            <w:r w:rsidR="008D5BB7">
              <w:rPr>
                <w:rFonts w:cs="Arial"/>
              </w:rPr>
              <w:t>dateFormat</w:t>
            </w:r>
            <w:proofErr w:type="spellEnd"/>
            <w:r w:rsidR="008D5BB7">
              <w:rPr>
                <w:rFonts w:cs="Arial"/>
              </w:rPr>
              <w:t>(</w:t>
            </w:r>
            <w:proofErr w:type="spellStart"/>
            <w:r w:rsidR="008D5BB7">
              <w:rPr>
                <w:rFonts w:cs="Arial"/>
              </w:rPr>
              <w:t>orderDate</w:t>
            </w:r>
            <w:proofErr w:type="spellEnd"/>
            <w:r w:rsidR="008D5BB7">
              <w:rPr>
                <w:rFonts w:cs="Arial"/>
              </w:rPr>
              <w:t xml:space="preserve">, ‘dd MMMM </w:t>
            </w:r>
            <w:proofErr w:type="spellStart"/>
            <w:r w:rsidR="008D5BB7">
              <w:rPr>
                <w:rFonts w:cs="Arial"/>
              </w:rPr>
              <w:t>yyyy</w:t>
            </w:r>
            <w:proofErr w:type="spellEnd"/>
            <w:r w:rsidR="008D5BB7">
              <w:rPr>
                <w:rFonts w:cs="Arial"/>
              </w:rPr>
              <w:t>’, ‘</w:t>
            </w:r>
            <w:proofErr w:type="spellStart"/>
            <w:r w:rsidR="008D5BB7">
              <w:rPr>
                <w:rFonts w:cs="Arial"/>
              </w:rPr>
              <w:t>yyyy</w:t>
            </w:r>
            <w:proofErr w:type="spellEnd"/>
            <w:r w:rsidR="008D5BB7">
              <w:rPr>
                <w:rFonts w:cs="Arial"/>
              </w:rPr>
              <w:t>-MM-dd’)}&gt;&gt;</w:t>
            </w:r>
            <w:r w:rsidR="008D5BB7">
              <w:rPr>
                <w:rFonts w:eastAsia="Arial" w:cs="Arial"/>
              </w:rPr>
              <w:t>&lt;&lt;cs_{</w:t>
            </w:r>
            <w:proofErr w:type="spellStart"/>
            <w:r w:rsidR="008D5BB7">
              <w:rPr>
                <w:rFonts w:eastAsia="Arial" w:cs="Arial"/>
              </w:rPr>
              <w:t>amendmentDate</w:t>
            </w:r>
            <w:proofErr w:type="spellEnd"/>
            <w:r w:rsidR="008D5BB7">
              <w:rPr>
                <w:rFonts w:eastAsia="Arial" w:cs="Arial"/>
              </w:rPr>
              <w:t xml:space="preserve"> &gt; 0}&gt;&gt;   </w:t>
            </w:r>
            <w:r w:rsidR="008D5BB7">
              <w:rPr>
                <w:rFonts w:eastAsia="Arial" w:cs="Arial"/>
                <w:b/>
              </w:rPr>
              <w:t>Amended on</w:t>
            </w:r>
            <w:r w:rsidR="008D5BB7">
              <w:rPr>
                <w:rFonts w:eastAsia="Arial" w:cs="Arial"/>
              </w:rPr>
              <w:t xml:space="preserve"> &lt;&lt;{</w:t>
            </w:r>
            <w:proofErr w:type="spellStart"/>
            <w:r w:rsidR="008D5BB7">
              <w:rPr>
                <w:rFonts w:eastAsia="Arial" w:cs="Arial"/>
              </w:rPr>
              <w:t>dateFormat</w:t>
            </w:r>
            <w:proofErr w:type="spellEnd"/>
            <w:r w:rsidR="008D5BB7">
              <w:rPr>
                <w:rFonts w:eastAsia="Arial" w:cs="Arial"/>
              </w:rPr>
              <w:t>(</w:t>
            </w:r>
            <w:proofErr w:type="spellStart"/>
            <w:r w:rsidR="008D5BB7">
              <w:rPr>
                <w:rFonts w:eastAsia="Arial" w:cs="Arial"/>
              </w:rPr>
              <w:t>amendmentDate</w:t>
            </w:r>
            <w:proofErr w:type="spellEnd"/>
            <w:r w:rsidR="008D5BB7">
              <w:rPr>
                <w:rFonts w:eastAsia="Arial" w:cs="Arial"/>
              </w:rPr>
              <w:t xml:space="preserve">, ‘dd MMMM </w:t>
            </w:r>
            <w:proofErr w:type="spellStart"/>
            <w:r w:rsidR="008D5BB7">
              <w:rPr>
                <w:rFonts w:eastAsia="Arial" w:cs="Arial"/>
              </w:rPr>
              <w:t>yyyy</w:t>
            </w:r>
            <w:proofErr w:type="spellEnd"/>
            <w:r w:rsidR="008D5BB7">
              <w:rPr>
                <w:rFonts w:eastAsia="Arial" w:cs="Arial"/>
              </w:rPr>
              <w:t>’, ‘</w:t>
            </w:r>
            <w:proofErr w:type="spellStart"/>
            <w:r w:rsidR="008D5BB7">
              <w:rPr>
                <w:rFonts w:eastAsia="Arial" w:cs="Arial"/>
              </w:rPr>
              <w:t>yyyy</w:t>
            </w:r>
            <w:proofErr w:type="spellEnd"/>
            <w:r w:rsidR="008D5BB7">
              <w:rPr>
                <w:rFonts w:eastAsia="Arial" w:cs="Arial"/>
              </w:rPr>
              <w:t>-MM-dd’)}&gt;&gt;&lt;&lt;es_&gt;&gt;</w:t>
            </w:r>
          </w:p>
        </w:tc>
      </w:tr>
      <w:tr w:rsidR="00327A3F" w14:paraId="045792A6" w14:textId="77777777" w:rsidTr="004116EA">
        <w:trPr>
          <w:cantSplit/>
          <w:trHeight w:hRule="exact" w:val="425"/>
          <w:jc w:val="center"/>
        </w:trPr>
        <w:tc>
          <w:tcPr>
            <w:tcW w:w="10206" w:type="dxa"/>
            <w:gridSpan w:val="3"/>
            <w:tcMar>
              <w:left w:w="0" w:type="dxa"/>
              <w:right w:w="0" w:type="dxa"/>
            </w:tcMar>
          </w:tcPr>
          <w:p w14:paraId="30CEB08B" w14:textId="27BAD67B" w:rsidR="00327A3F" w:rsidRDefault="00327A3F" w:rsidP="0006511A">
            <w:pPr>
              <w:jc w:val="right"/>
            </w:pPr>
          </w:p>
        </w:tc>
      </w:tr>
      <w:tr w:rsidR="00276BDD" w14:paraId="2D29E7A1" w14:textId="77777777" w:rsidTr="004116EA">
        <w:trPr>
          <w:cantSplit/>
          <w:jc w:val="center"/>
        </w:trPr>
        <w:tc>
          <w:tcPr>
            <w:tcW w:w="4278" w:type="dxa"/>
            <w:tcMar>
              <w:left w:w="0" w:type="dxa"/>
              <w:right w:w="0" w:type="dxa"/>
            </w:tcMar>
          </w:tcPr>
          <w:p w14:paraId="673E0625" w14:textId="2D0F5974" w:rsidR="00276BDD" w:rsidRPr="00A94C16" w:rsidRDefault="00276BDD" w:rsidP="00C156B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Defendant</w:t>
            </w:r>
          </w:p>
          <w:p w14:paraId="41AEA30F"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&lt;&lt;defendant.name&gt;&gt;</w:t>
            </w:r>
          </w:p>
          <w:p w14:paraId="63B24C77"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defendant.address</w:t>
            </w:r>
            <w:proofErr w:type="gramEnd"/>
            <w:r w:rsidRPr="0054677C">
              <w:rPr>
                <w:rFonts w:cs="Arial"/>
              </w:rPr>
              <w:t>.line1&gt;&gt;</w:t>
            </w:r>
          </w:p>
          <w:p w14:paraId="4A2C5F26"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.address.line2&gt;&gt;</w:t>
            </w:r>
          </w:p>
          <w:p w14:paraId="234B208E"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.address.line3&gt;&gt;</w:t>
            </w:r>
          </w:p>
          <w:p w14:paraId="142CA2B5"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.address.line4&gt;&gt;</w:t>
            </w:r>
          </w:p>
          <w:p w14:paraId="0F6AB94C" w14:textId="77777777" w:rsidR="004F0DEA" w:rsidRDefault="004F0DEA" w:rsidP="004F0D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54677C">
              <w:rPr>
                <w:rFonts w:cs="Arial"/>
              </w:rPr>
              <w:t>&lt;&lt;</w:t>
            </w:r>
            <w:proofErr w:type="gramStart"/>
            <w:r w:rsidRPr="0054677C">
              <w:rPr>
                <w:rFonts w:cs="Arial"/>
              </w:rPr>
              <w:t>op:defendant</w:t>
            </w:r>
            <w:proofErr w:type="gramEnd"/>
            <w:r w:rsidRPr="0054677C">
              <w:rPr>
                <w:rFonts w:cs="Arial"/>
              </w:rPr>
              <w:t>.address.line5&gt;&gt;</w:t>
            </w:r>
          </w:p>
          <w:p w14:paraId="763B7068" w14:textId="0C534D4A" w:rsidR="00276BDD" w:rsidRPr="00A94C16" w:rsidRDefault="004F0DEA" w:rsidP="004F0DEA">
            <w:r w:rsidRPr="0054677C">
              <w:rPr>
                <w:rFonts w:cs="Arial"/>
              </w:rPr>
              <w:t>&lt;&lt;</w:t>
            </w:r>
            <w:proofErr w:type="spellStart"/>
            <w:proofErr w:type="gramStart"/>
            <w:r w:rsidRPr="0054677C">
              <w:rPr>
                <w:rFonts w:cs="Arial"/>
              </w:rPr>
              <w:t>defendant.address</w:t>
            </w:r>
            <w:proofErr w:type="gramEnd"/>
            <w:r w:rsidRPr="0054677C">
              <w:rPr>
                <w:rFonts w:cs="Arial"/>
              </w:rPr>
              <w:t>.postCode</w:t>
            </w:r>
            <w:proofErr w:type="spellEnd"/>
            <w:r w:rsidRPr="0054677C">
              <w:rPr>
                <w:rFonts w:cs="Arial"/>
              </w:rPr>
              <w:t>&gt;&gt;</w:t>
            </w:r>
          </w:p>
        </w:tc>
        <w:tc>
          <w:tcPr>
            <w:tcW w:w="505" w:type="dxa"/>
            <w:tcMar>
              <w:left w:w="0" w:type="dxa"/>
              <w:right w:w="0" w:type="dxa"/>
            </w:tcMar>
          </w:tcPr>
          <w:p w14:paraId="61544FA6" w14:textId="77777777" w:rsidR="00276BDD" w:rsidRPr="00A94C16" w:rsidRDefault="00276BDD" w:rsidP="00C156BA">
            <w:pPr>
              <w:jc w:val="right"/>
            </w:pPr>
          </w:p>
        </w:tc>
        <w:tc>
          <w:tcPr>
            <w:tcW w:w="5423" w:type="dxa"/>
            <w:tcMar>
              <w:left w:w="0" w:type="dxa"/>
              <w:right w:w="0" w:type="dxa"/>
            </w:tcMar>
          </w:tcPr>
          <w:p w14:paraId="3AD32511" w14:textId="77777777" w:rsidR="00C63141" w:rsidRPr="004454EE" w:rsidRDefault="00C63141" w:rsidP="00C63141">
            <w:pPr>
              <w:contextualSpacing/>
              <w:jc w:val="right"/>
              <w:rPr>
                <w:rFonts w:cs="Arial"/>
                <w:b/>
                <w:bCs/>
              </w:rPr>
            </w:pPr>
            <w:r>
              <w:rPr>
                <w:b/>
                <w:bCs/>
                <w:color w:val="000000"/>
              </w:rPr>
              <w:t>Case reference</w:t>
            </w:r>
            <w:r w:rsidRPr="00A94C16">
              <w:rPr>
                <w:b/>
                <w:bCs/>
                <w:color w:val="000000"/>
              </w:rPr>
              <w:t xml:space="preserve"> </w:t>
            </w:r>
            <w:r w:rsidRPr="004454EE">
              <w:rPr>
                <w:rFonts w:cs="Arial"/>
                <w:sz w:val="12"/>
                <w:szCs w:val="12"/>
              </w:rPr>
              <w:t>&lt;&lt;</w:t>
            </w:r>
            <w:proofErr w:type="spellStart"/>
            <w:r w:rsidRPr="004454EE">
              <w:rPr>
                <w:rFonts w:cs="Arial"/>
                <w:sz w:val="12"/>
                <w:szCs w:val="12"/>
              </w:rPr>
              <w:t>rs_caseApplicationReferences</w:t>
            </w:r>
            <w:proofErr w:type="spellEnd"/>
            <w:r w:rsidRPr="004454EE">
              <w:rPr>
                <w:rFonts w:cs="Arial"/>
                <w:sz w:val="12"/>
                <w:szCs w:val="12"/>
              </w:rPr>
              <w:t>&gt;&gt;</w:t>
            </w:r>
            <w:r w:rsidRPr="004454EE">
              <w:rPr>
                <w:rFonts w:cs="Arial"/>
              </w:rPr>
              <w:t>&lt;&lt;$this&gt;&gt;</w:t>
            </w:r>
            <w:r w:rsidRPr="004454EE">
              <w:rPr>
                <w:rFonts w:cs="Arial"/>
                <w:sz w:val="12"/>
                <w:szCs w:val="12"/>
              </w:rPr>
              <w:t>&lt;&lt;cs</w:t>
            </w:r>
            <w:proofErr w:type="gramStart"/>
            <w:r w:rsidRPr="004454EE">
              <w:rPr>
                <w:rFonts w:cs="Arial"/>
                <w:sz w:val="12"/>
                <w:szCs w:val="12"/>
              </w:rPr>
              <w:t>_{</w:t>
            </w:r>
            <w:proofErr w:type="gramEnd"/>
            <w:r w:rsidRPr="004454EE">
              <w:rPr>
                <w:rFonts w:cs="Arial"/>
                <w:sz w:val="12"/>
                <w:szCs w:val="12"/>
              </w:rPr>
              <w:t>$</w:t>
            </w:r>
            <w:proofErr w:type="spellStart"/>
            <w:r w:rsidRPr="004454EE">
              <w:rPr>
                <w:rFonts w:cs="Arial"/>
                <w:sz w:val="12"/>
                <w:szCs w:val="12"/>
              </w:rPr>
              <w:t>idx</w:t>
            </w:r>
            <w:proofErr w:type="spellEnd"/>
            <w:r w:rsidRPr="004454EE">
              <w:rPr>
                <w:rFonts w:cs="Arial"/>
                <w:sz w:val="12"/>
                <w:szCs w:val="12"/>
              </w:rPr>
              <w:t>!= $size-1}&gt;&gt;</w:t>
            </w:r>
            <w:r w:rsidRPr="004454EE">
              <w:rPr>
                <w:rFonts w:cs="Arial"/>
              </w:rPr>
              <w:t>&lt;&lt;$</w:t>
            </w:r>
            <w:proofErr w:type="spellStart"/>
            <w:r w:rsidRPr="004454EE">
              <w:rPr>
                <w:rFonts w:cs="Arial"/>
              </w:rPr>
              <w:t>nl</w:t>
            </w:r>
            <w:proofErr w:type="spellEnd"/>
            <w:r w:rsidRPr="004454EE">
              <w:rPr>
                <w:rFonts w:cs="Arial"/>
              </w:rPr>
              <w:t>&gt;&gt;</w:t>
            </w:r>
            <w:r w:rsidRPr="004454EE">
              <w:rPr>
                <w:rFonts w:cs="Arial"/>
                <w:sz w:val="12"/>
                <w:szCs w:val="12"/>
              </w:rPr>
              <w:t>&lt;&lt;es_&gt;&gt;&lt;&lt;es_&gt;&gt;</w:t>
            </w:r>
          </w:p>
          <w:p w14:paraId="7A807588" w14:textId="5141D2BE" w:rsidR="00276BDD" w:rsidRPr="00A94C16" w:rsidRDefault="00C63141" w:rsidP="00C63141">
            <w:pPr>
              <w:jc w:val="right"/>
            </w:pPr>
            <w:r w:rsidRPr="00323E9E">
              <w:rPr>
                <w:rFonts w:cs="Arial"/>
              </w:rPr>
              <w:t>&lt;&lt;cs_{length(</w:t>
            </w:r>
            <w:proofErr w:type="spellStart"/>
            <w:proofErr w:type="gramStart"/>
            <w:r w:rsidRPr="00323E9E">
              <w:rPr>
                <w:rFonts w:cs="Arial"/>
              </w:rPr>
              <w:t>defendant.dateOfBirth</w:t>
            </w:r>
            <w:proofErr w:type="spellEnd"/>
            <w:proofErr w:type="gramEnd"/>
            <w:r w:rsidRPr="00323E9E">
              <w:rPr>
                <w:rFonts w:cs="Arial"/>
              </w:rPr>
              <w:t>)&gt;0}&gt;&gt;</w:t>
            </w:r>
            <w:r w:rsidRPr="00323E9E">
              <w:rPr>
                <w:rFonts w:cs="Arial"/>
                <w:b/>
                <w:bCs/>
              </w:rPr>
              <w:t>Date of birth</w:t>
            </w:r>
            <w:r w:rsidRPr="00323E9E">
              <w:rPr>
                <w:rFonts w:cs="Arial"/>
              </w:rPr>
              <w:t xml:space="preserve"> &lt;&lt;{</w:t>
            </w:r>
            <w:proofErr w:type="spellStart"/>
            <w:r w:rsidRPr="00323E9E">
              <w:rPr>
                <w:rFonts w:cs="Arial"/>
              </w:rPr>
              <w:t>dateFormat</w:t>
            </w:r>
            <w:proofErr w:type="spellEnd"/>
            <w:r w:rsidRPr="00323E9E">
              <w:rPr>
                <w:rFonts w:cs="Arial"/>
              </w:rPr>
              <w:t>(</w:t>
            </w:r>
            <w:proofErr w:type="spellStart"/>
            <w:r w:rsidRPr="00323E9E">
              <w:rPr>
                <w:rFonts w:cs="Arial"/>
              </w:rPr>
              <w:t>op:defendant.dateOfBirth</w:t>
            </w:r>
            <w:proofErr w:type="spellEnd"/>
            <w:r w:rsidRPr="00323E9E">
              <w:rPr>
                <w:rFonts w:cs="Arial"/>
              </w:rPr>
              <w:t xml:space="preserve">, ‘dd MMMM </w:t>
            </w:r>
            <w:proofErr w:type="spellStart"/>
            <w:r w:rsidRPr="00323E9E">
              <w:rPr>
                <w:rFonts w:cs="Arial"/>
              </w:rPr>
              <w:t>yyyy</w:t>
            </w:r>
            <w:proofErr w:type="spellEnd"/>
            <w:r w:rsidRPr="00323E9E">
              <w:rPr>
                <w:rFonts w:cs="Arial"/>
              </w:rPr>
              <w:t>’, ‘</w:t>
            </w:r>
            <w:proofErr w:type="spellStart"/>
            <w:r w:rsidRPr="00323E9E">
              <w:rPr>
                <w:rFonts w:cs="Arial"/>
              </w:rPr>
              <w:t>yyyy</w:t>
            </w:r>
            <w:proofErr w:type="spellEnd"/>
            <w:r w:rsidRPr="00323E9E">
              <w:rPr>
                <w:rFonts w:cs="Arial"/>
              </w:rPr>
              <w:t>-MM-dd’)}&gt;&gt;&lt;&lt;es_&gt;&gt;</w:t>
            </w:r>
          </w:p>
        </w:tc>
      </w:tr>
      <w:tr w:rsidR="00276BDD" w14:paraId="51610FB9" w14:textId="77777777" w:rsidTr="004116EA">
        <w:trPr>
          <w:cantSplit/>
          <w:trHeight w:hRule="exact" w:val="425"/>
          <w:jc w:val="center"/>
        </w:trPr>
        <w:tc>
          <w:tcPr>
            <w:tcW w:w="10206" w:type="dxa"/>
            <w:gridSpan w:val="3"/>
            <w:tcMar>
              <w:left w:w="0" w:type="dxa"/>
              <w:right w:w="0" w:type="dxa"/>
            </w:tcMar>
          </w:tcPr>
          <w:p w14:paraId="3BF56CF0" w14:textId="29EB1F1C" w:rsidR="00276BDD" w:rsidRDefault="00276BDD" w:rsidP="006A4A04">
            <w:pPr>
              <w:jc w:val="center"/>
            </w:pPr>
          </w:p>
        </w:tc>
      </w:tr>
      <w:tr w:rsidR="00276BDD" w14:paraId="57CC0BB2" w14:textId="77777777" w:rsidTr="00FA2547">
        <w:trPr>
          <w:cantSplit/>
          <w:jc w:val="center"/>
        </w:trPr>
        <w:tc>
          <w:tcPr>
            <w:tcW w:w="10206" w:type="dxa"/>
            <w:gridSpan w:val="3"/>
            <w:tcMar>
              <w:left w:w="0" w:type="dxa"/>
              <w:right w:w="0" w:type="dxa"/>
            </w:tcMar>
          </w:tcPr>
          <w:p w14:paraId="5AEF50B3" w14:textId="6D18D55A" w:rsidR="00280512" w:rsidRPr="00CD6794" w:rsidRDefault="00E71BD0" w:rsidP="00214A8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6"/>
              </w:rPr>
            </w:pPr>
            <w:r w:rsidRPr="00E80619">
              <w:rPr>
                <w:rFonts w:cs="Arial"/>
                <w:sz w:val="16"/>
                <w:szCs w:val="16"/>
              </w:rPr>
              <w:t>&lt;&lt;$dateToBeFixed=’No’&gt;&gt;&lt;&lt;$date</w:t>
            </w:r>
            <w:r>
              <w:rPr>
                <w:rFonts w:cs="Arial"/>
                <w:sz w:val="16"/>
                <w:szCs w:val="16"/>
              </w:rPr>
              <w:t>V</w:t>
            </w:r>
            <w:r w:rsidRPr="00E80619">
              <w:rPr>
                <w:rFonts w:cs="Arial"/>
                <w:sz w:val="16"/>
                <w:szCs w:val="16"/>
              </w:rPr>
              <w:t>al=’’&gt;&gt;</w:t>
            </w:r>
            <w:r>
              <w:rPr>
                <w:rFonts w:cs="Arial"/>
                <w:sz w:val="16"/>
                <w:szCs w:val="16"/>
              </w:rPr>
              <w:t>&lt;&lt;$timeVal=’’&gt;&gt;&lt;&lt;$weekVal=’’</w:t>
            </w:r>
            <w:r w:rsidR="00E76D00">
              <w:rPr>
                <w:rFonts w:cs="Arial"/>
                <w:sz w:val="16"/>
                <w:szCs w:val="16"/>
              </w:rPr>
              <w:t>&gt;&gt;</w:t>
            </w:r>
            <w:r w:rsidR="00B249E8" w:rsidRPr="00B249E8">
              <w:rPr>
                <w:rFonts w:cs="Arial"/>
                <w:sz w:val="16"/>
                <w:szCs w:val="16"/>
              </w:rPr>
              <w:t>&lt;&lt;cs_{dp.exists(‘dateToBeFixed’)}&gt;&gt;&lt;&lt;$dateToBeFixed = dp.value(‘dateToBeFixed’)&gt;&gt;&lt;&lt;es_&gt;&gt;</w:t>
            </w:r>
            <w:r w:rsidRPr="00E80619">
              <w:rPr>
                <w:rFonts w:cs="Arial"/>
                <w:sz w:val="16"/>
                <w:szCs w:val="16"/>
              </w:rPr>
              <w:t>&lt;&lt;cs_{dp.exists(‘weekCommencing’)}&gt;&gt;</w:t>
            </w:r>
            <w:r w:rsidR="000B6065" w:rsidRPr="00E80619">
              <w:rPr>
                <w:rFonts w:cs="Arial"/>
                <w:sz w:val="16"/>
                <w:szCs w:val="16"/>
              </w:rPr>
              <w:t>&lt;&lt;$dateToBeFixed=’N</w:t>
            </w:r>
            <w:r w:rsidR="001B1931">
              <w:rPr>
                <w:rFonts w:cs="Arial"/>
                <w:sz w:val="16"/>
                <w:szCs w:val="16"/>
              </w:rPr>
              <w:t>A</w:t>
            </w:r>
            <w:r w:rsidR="000B6065" w:rsidRPr="00E80619">
              <w:rPr>
                <w:rFonts w:cs="Arial"/>
                <w:sz w:val="16"/>
                <w:szCs w:val="16"/>
              </w:rPr>
              <w:t>’&gt;&gt;</w:t>
            </w:r>
            <w:r w:rsidRPr="00E80619">
              <w:rPr>
                <w:rFonts w:cs="Arial"/>
                <w:sz w:val="16"/>
                <w:szCs w:val="16"/>
              </w:rPr>
              <w:t>&lt;&lt;$</w:t>
            </w:r>
            <w:r>
              <w:rPr>
                <w:rFonts w:cs="Arial"/>
                <w:sz w:val="16"/>
                <w:szCs w:val="16"/>
              </w:rPr>
              <w:t>week</w:t>
            </w:r>
            <w:r w:rsidRPr="00E80619">
              <w:rPr>
                <w:rFonts w:cs="Arial"/>
                <w:sz w:val="16"/>
                <w:szCs w:val="16"/>
              </w:rPr>
              <w:t>Val=dp.dateValue(‘weekCommencing’,‘dd/MM/yyyy’)&gt;&gt;&lt;&lt;else&gt;&gt;&lt;&lt;cs_{dp.exists(‘fixedDate’)}&gt;&gt;</w:t>
            </w:r>
            <w:r w:rsidR="00AC2CA8" w:rsidRPr="00E80619">
              <w:rPr>
                <w:rFonts w:cs="Arial"/>
                <w:sz w:val="16"/>
                <w:szCs w:val="16"/>
              </w:rPr>
              <w:t>&lt;&lt;$dateToBeFixed=’N</w:t>
            </w:r>
            <w:r w:rsidR="00D166FE">
              <w:rPr>
                <w:rFonts w:cs="Arial"/>
                <w:sz w:val="16"/>
                <w:szCs w:val="16"/>
              </w:rPr>
              <w:t>A</w:t>
            </w:r>
            <w:r w:rsidR="00AC2CA8" w:rsidRPr="00E80619">
              <w:rPr>
                <w:rFonts w:cs="Arial"/>
                <w:sz w:val="16"/>
                <w:szCs w:val="16"/>
              </w:rPr>
              <w:t>’&gt;&gt;</w:t>
            </w:r>
            <w:r w:rsidRPr="00E80619">
              <w:rPr>
                <w:rFonts w:cs="Arial"/>
                <w:sz w:val="16"/>
                <w:szCs w:val="16"/>
              </w:rPr>
              <w:t>&lt;&lt;$dateVal</w:t>
            </w:r>
            <w:r>
              <w:rPr>
                <w:rFonts w:cs="Arial"/>
                <w:sz w:val="16"/>
                <w:szCs w:val="16"/>
              </w:rPr>
              <w:t>=</w:t>
            </w:r>
            <w:r w:rsidRPr="00E80619">
              <w:rPr>
                <w:rFonts w:cs="Arial"/>
                <w:sz w:val="16"/>
                <w:szCs w:val="16"/>
              </w:rPr>
              <w:t>dp.dateValue(‘fixedDate’,‘dd/MM/yyyy’)&gt;&gt;&lt;&lt;else&gt;&gt;&lt;&lt;$dateVal</w:t>
            </w:r>
            <w:r>
              <w:rPr>
                <w:rFonts w:cs="Arial"/>
                <w:sz w:val="16"/>
                <w:szCs w:val="16"/>
              </w:rPr>
              <w:t>=</w:t>
            </w:r>
            <w:r w:rsidRPr="00E80619">
              <w:rPr>
                <w:rFonts w:cs="Arial"/>
                <w:sz w:val="16"/>
                <w:szCs w:val="16"/>
              </w:rPr>
              <w:t>dp.dateValue(‘HDATE’,‘dd/MM/yyyy’)&gt;&gt;&lt;&lt;es_&gt;&gt;&lt;&lt;cs_{dp.exists(‘timeOfHearing’)}&gt;&gt;&lt;&lt;</w:t>
            </w:r>
            <w:r>
              <w:rPr>
                <w:rFonts w:cs="Arial"/>
                <w:sz w:val="16"/>
                <w:szCs w:val="16"/>
              </w:rPr>
              <w:t>$timeVal=</w:t>
            </w:r>
            <w:r w:rsidRPr="00E80619">
              <w:rPr>
                <w:rFonts w:cs="Arial"/>
                <w:sz w:val="16"/>
                <w:szCs w:val="16"/>
              </w:rPr>
              <w:t>dp.value(‘timeOfHearing’)&gt;&gt;&lt;&lt;es_&gt;&gt;&lt;&lt;es_&gt;&gt;</w:t>
            </w:r>
            <w:r w:rsidR="00280512" w:rsidRPr="00280512">
              <w:rPr>
                <w:rFonts w:cs="Arial"/>
              </w:rPr>
              <w:t>The defendant has been committed to &lt;&lt;</w:t>
            </w:r>
            <w:proofErr w:type="spellStart"/>
            <w:r w:rsidR="00280512" w:rsidRPr="00280512">
              <w:rPr>
                <w:rFonts w:cs="Arial"/>
              </w:rPr>
              <w:t>dp.value</w:t>
            </w:r>
            <w:proofErr w:type="spellEnd"/>
            <w:r w:rsidR="00280512" w:rsidRPr="00280512">
              <w:rPr>
                <w:rFonts w:cs="Arial"/>
              </w:rPr>
              <w:t>(‘</w:t>
            </w:r>
            <w:proofErr w:type="spellStart"/>
            <w:r w:rsidR="00280512" w:rsidRPr="00280512">
              <w:rPr>
                <w:rFonts w:cs="Arial"/>
              </w:rPr>
              <w:t>hCHOUSEOrganisationName</w:t>
            </w:r>
            <w:proofErr w:type="spellEnd"/>
            <w:r w:rsidR="00280512" w:rsidRPr="00280512">
              <w:rPr>
                <w:rFonts w:cs="Arial"/>
              </w:rPr>
              <w:t xml:space="preserve">’)&gt;&gt; on </w:t>
            </w:r>
            <w:r w:rsidR="00793F67" w:rsidRPr="00ED7018">
              <w:rPr>
                <w:rFonts w:cs="Arial"/>
                <w:sz w:val="16"/>
                <w:szCs w:val="16"/>
              </w:rPr>
              <w:t>&lt;&lt;cs_{</w:t>
            </w:r>
            <w:proofErr w:type="spellStart"/>
            <w:r w:rsidR="00793F67" w:rsidRPr="00ED7018">
              <w:rPr>
                <w:rFonts w:cs="Arial"/>
                <w:sz w:val="16"/>
                <w:szCs w:val="16"/>
              </w:rPr>
              <w:t>equalsIgnoreCase</w:t>
            </w:r>
            <w:proofErr w:type="spellEnd"/>
            <w:r w:rsidR="00793F67" w:rsidRPr="00ED7018">
              <w:rPr>
                <w:rFonts w:cs="Arial"/>
                <w:sz w:val="16"/>
                <w:szCs w:val="16"/>
              </w:rPr>
              <w:t>($</w:t>
            </w:r>
            <w:proofErr w:type="spellStart"/>
            <w:r w:rsidR="00793F67" w:rsidRPr="00ED7018">
              <w:rPr>
                <w:rFonts w:cs="Arial"/>
                <w:sz w:val="16"/>
                <w:szCs w:val="16"/>
              </w:rPr>
              <w:t>dateToBeFixed</w:t>
            </w:r>
            <w:proofErr w:type="spellEnd"/>
            <w:r w:rsidR="00793F67" w:rsidRPr="00ED7018">
              <w:rPr>
                <w:rFonts w:cs="Arial"/>
                <w:sz w:val="16"/>
                <w:szCs w:val="16"/>
              </w:rPr>
              <w:t>, ‘Yes</w:t>
            </w:r>
            <w:r w:rsidR="00793F67">
              <w:rPr>
                <w:rFonts w:cs="Arial"/>
                <w:sz w:val="16"/>
                <w:szCs w:val="16"/>
              </w:rPr>
              <w:t>’</w:t>
            </w:r>
            <w:r w:rsidR="00793F67" w:rsidRPr="00ED7018">
              <w:rPr>
                <w:rFonts w:cs="Arial"/>
                <w:sz w:val="16"/>
                <w:szCs w:val="16"/>
              </w:rPr>
              <w:t>)}&gt;&gt;</w:t>
            </w:r>
            <w:r w:rsidR="00280512" w:rsidRPr="00280512">
              <w:rPr>
                <w:rFonts w:cs="Arial"/>
              </w:rPr>
              <w:t xml:space="preserve"> a date</w:t>
            </w:r>
            <w:r w:rsidR="005E6293">
              <w:rPr>
                <w:rFonts w:cs="Arial"/>
              </w:rPr>
              <w:t xml:space="preserve"> </w:t>
            </w:r>
            <w:r w:rsidR="00280512" w:rsidRPr="00280512">
              <w:rPr>
                <w:rFonts w:cs="Arial"/>
              </w:rPr>
              <w:t>and time to be fixed for</w:t>
            </w:r>
            <w:r w:rsidR="005E6293">
              <w:rPr>
                <w:rFonts w:cs="Arial"/>
              </w:rPr>
              <w:t xml:space="preserve"> </w:t>
            </w:r>
            <w:r w:rsidR="00280512" w:rsidRPr="00280512">
              <w:rPr>
                <w:rFonts w:cs="Arial"/>
              </w:rPr>
              <w:t>sentence</w:t>
            </w:r>
            <w:r w:rsidR="005E6293">
              <w:rPr>
                <w:rFonts w:cs="Arial"/>
              </w:rPr>
              <w:t>.</w:t>
            </w:r>
            <w:r w:rsidR="00280512" w:rsidRPr="00280512">
              <w:rPr>
                <w:rFonts w:cs="Arial"/>
              </w:rPr>
              <w:t>&lt;&lt;else&gt;&gt;&lt;&lt;cs_{dp.exists(‘fixedDate’</w:t>
            </w:r>
            <w:r w:rsidR="00E95B0F">
              <w:rPr>
                <w:rFonts w:cs="Arial"/>
              </w:rPr>
              <w:t>)</w:t>
            </w:r>
            <w:r w:rsidR="00FB4CC6">
              <w:rPr>
                <w:rFonts w:cs="Arial"/>
              </w:rPr>
              <w:t>}&gt;&gt;</w:t>
            </w:r>
            <w:r w:rsidR="002E6345">
              <w:rPr>
                <w:color w:val="000000"/>
              </w:rPr>
              <w:t>&lt;&lt;$dateVal&gt;&gt;</w:t>
            </w:r>
            <w:r w:rsidR="002E6345" w:rsidRPr="00B12F31">
              <w:rPr>
                <w:color w:val="000000"/>
                <w:sz w:val="16"/>
                <w:szCs w:val="16"/>
              </w:rPr>
              <w:t xml:space="preserve">&lt;&lt;cs_{($timeVal != </w:t>
            </w:r>
            <w:r w:rsidR="002E6345">
              <w:rPr>
                <w:color w:val="000000"/>
                <w:sz w:val="16"/>
                <w:szCs w:val="16"/>
              </w:rPr>
              <w:t>‘’</w:t>
            </w:r>
            <w:r w:rsidR="002E6345" w:rsidRPr="00B12F31">
              <w:rPr>
                <w:color w:val="000000"/>
                <w:sz w:val="16"/>
                <w:szCs w:val="16"/>
              </w:rPr>
              <w:t>)}&gt;&gt;</w:t>
            </w:r>
            <w:r w:rsidR="002E6345">
              <w:rPr>
                <w:color w:val="000000"/>
                <w:sz w:val="16"/>
                <w:szCs w:val="16"/>
              </w:rPr>
              <w:t xml:space="preserve"> </w:t>
            </w:r>
            <w:r w:rsidR="002E6345">
              <w:rPr>
                <w:color w:val="000000"/>
              </w:rPr>
              <w:t>at &lt;&lt;$</w:t>
            </w:r>
            <w:proofErr w:type="spellStart"/>
            <w:r w:rsidR="002E6345">
              <w:rPr>
                <w:color w:val="000000"/>
              </w:rPr>
              <w:t>timeVal</w:t>
            </w:r>
            <w:proofErr w:type="spellEnd"/>
            <w:r w:rsidR="002E6345">
              <w:rPr>
                <w:color w:val="000000"/>
              </w:rPr>
              <w:t>&gt;&gt;</w:t>
            </w:r>
            <w:r w:rsidR="003F3C42">
              <w:rPr>
                <w:color w:val="000000"/>
              </w:rPr>
              <w:t xml:space="preserve"> </w:t>
            </w:r>
            <w:r w:rsidR="003F3C42" w:rsidRPr="003F3C42">
              <w:rPr>
                <w:color w:val="000000"/>
              </w:rPr>
              <w:t>or such other date and time directed by the Crown Court for sentence</w:t>
            </w:r>
            <w:r w:rsidR="003525D9">
              <w:rPr>
                <w:color w:val="000000"/>
              </w:rPr>
              <w:t>.</w:t>
            </w:r>
            <w:r w:rsidR="002E6345" w:rsidRPr="00E847BA">
              <w:rPr>
                <w:color w:val="000000"/>
                <w:sz w:val="16"/>
                <w:szCs w:val="16"/>
              </w:rPr>
              <w:t>&lt;&lt;es</w:t>
            </w:r>
            <w:r w:rsidR="002E6345">
              <w:rPr>
                <w:color w:val="000000"/>
                <w:sz w:val="16"/>
                <w:szCs w:val="16"/>
              </w:rPr>
              <w:t>_&gt;&gt;</w:t>
            </w:r>
            <w:r w:rsidR="00280512" w:rsidRPr="00280512">
              <w:rPr>
                <w:rFonts w:cs="Arial"/>
              </w:rPr>
              <w:t>&lt;&lt;else&gt;&gt;&lt;&lt;cs_{</w:t>
            </w:r>
            <w:proofErr w:type="spellStart"/>
            <w:r w:rsidR="00280512" w:rsidRPr="00280512">
              <w:rPr>
                <w:rFonts w:cs="Arial"/>
              </w:rPr>
              <w:t>dp.exists</w:t>
            </w:r>
            <w:proofErr w:type="spellEnd"/>
            <w:r w:rsidR="00280512" w:rsidRPr="00280512">
              <w:rPr>
                <w:rFonts w:cs="Arial"/>
              </w:rPr>
              <w:t>(‘</w:t>
            </w:r>
            <w:proofErr w:type="spellStart"/>
            <w:r w:rsidR="00280512" w:rsidRPr="00280512">
              <w:rPr>
                <w:rFonts w:cs="Arial"/>
              </w:rPr>
              <w:t>weekCommencing</w:t>
            </w:r>
            <w:proofErr w:type="spellEnd"/>
            <w:r w:rsidR="00280512" w:rsidRPr="00280512">
              <w:rPr>
                <w:rFonts w:cs="Arial"/>
              </w:rPr>
              <w:t>’)}&gt;&gt;week commencing &lt;&lt;</w:t>
            </w:r>
            <w:proofErr w:type="spellStart"/>
            <w:r w:rsidR="00280512" w:rsidRPr="00280512">
              <w:rPr>
                <w:rFonts w:cs="Arial"/>
              </w:rPr>
              <w:t>dp.value</w:t>
            </w:r>
            <w:proofErr w:type="spellEnd"/>
            <w:r w:rsidR="00280512" w:rsidRPr="00280512">
              <w:rPr>
                <w:rFonts w:cs="Arial"/>
              </w:rPr>
              <w:t>(‘</w:t>
            </w:r>
            <w:proofErr w:type="spellStart"/>
            <w:r w:rsidR="00280512" w:rsidRPr="00280512">
              <w:rPr>
                <w:rFonts w:cs="Arial"/>
              </w:rPr>
              <w:t>weekCommencing</w:t>
            </w:r>
            <w:proofErr w:type="spellEnd"/>
            <w:r w:rsidR="00280512" w:rsidRPr="00280512">
              <w:rPr>
                <w:rFonts w:cs="Arial"/>
              </w:rPr>
              <w:t>’)&gt;&gt;</w:t>
            </w:r>
            <w:r w:rsidR="003F3C42">
              <w:rPr>
                <w:rFonts w:cs="Arial"/>
              </w:rPr>
              <w:t xml:space="preserve"> </w:t>
            </w:r>
            <w:r w:rsidR="003F3C42" w:rsidRPr="003F3C42">
              <w:rPr>
                <w:rFonts w:cs="Arial"/>
              </w:rPr>
              <w:t>or such other date and time directed by the Crown Court for sentence</w:t>
            </w:r>
            <w:r w:rsidR="003525D9">
              <w:rPr>
                <w:rFonts w:cs="Arial"/>
              </w:rPr>
              <w:t>.</w:t>
            </w:r>
            <w:r w:rsidR="00280512" w:rsidRPr="00280512">
              <w:rPr>
                <w:rFonts w:cs="Arial"/>
              </w:rPr>
              <w:t>&lt;&lt;es_{dp.exists(‘weekCommencing’)}&gt;&gt;&lt;&lt;es_&gt;&gt;&lt;&lt;es_&gt;&gt;</w:t>
            </w:r>
            <w:r w:rsidR="003525D9">
              <w:rPr>
                <w:rFonts w:cs="Arial"/>
                <w:sz w:val="16"/>
                <w:szCs w:val="16"/>
              </w:rPr>
              <w:t>&lt;&lt;</w:t>
            </w:r>
            <w:r w:rsidR="003525D9" w:rsidRPr="00ED7018">
              <w:rPr>
                <w:rFonts w:cs="Arial"/>
                <w:sz w:val="16"/>
                <w:szCs w:val="16"/>
              </w:rPr>
              <w:t>cs_{equalsIgnoreCase($dateToBeFixed, ‘</w:t>
            </w:r>
            <w:r w:rsidR="003525D9">
              <w:rPr>
                <w:rFonts w:cs="Arial"/>
                <w:sz w:val="16"/>
                <w:szCs w:val="16"/>
              </w:rPr>
              <w:t>No’</w:t>
            </w:r>
            <w:r w:rsidR="003525D9" w:rsidRPr="00ED7018">
              <w:rPr>
                <w:rFonts w:cs="Arial"/>
                <w:sz w:val="16"/>
                <w:szCs w:val="16"/>
              </w:rPr>
              <w:t>)}&gt;&gt;</w:t>
            </w:r>
            <w:r w:rsidR="003525D9" w:rsidRPr="003F3C42">
              <w:rPr>
                <w:rFonts w:cs="Arial"/>
              </w:rPr>
              <w:t xml:space="preserve"> or such other date and time directed by the Crown Court for sentence</w:t>
            </w:r>
            <w:r w:rsidR="003525D9">
              <w:rPr>
                <w:rFonts w:cs="Arial"/>
              </w:rPr>
              <w:t>.</w:t>
            </w:r>
            <w:r w:rsidR="003525D9">
              <w:rPr>
                <w:rFonts w:cs="Arial"/>
                <w:sz w:val="16"/>
                <w:szCs w:val="16"/>
              </w:rPr>
              <w:t>&lt;&lt;es_&gt;&gt;</w:t>
            </w:r>
          </w:p>
          <w:p w14:paraId="46C03C09" w14:textId="3EEE800F" w:rsidR="00A64BD0" w:rsidRPr="000E528C" w:rsidRDefault="00A64BD0" w:rsidP="00F175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 w:val="16"/>
                <w:szCs w:val="16"/>
              </w:rPr>
            </w:pPr>
          </w:p>
        </w:tc>
      </w:tr>
      <w:tr w:rsidR="00FA2547" w14:paraId="42B19EB1" w14:textId="77777777" w:rsidTr="00FA2547">
        <w:trPr>
          <w:cantSplit/>
          <w:trHeight w:val="291"/>
          <w:jc w:val="center"/>
        </w:trPr>
        <w:tc>
          <w:tcPr>
            <w:tcW w:w="10206" w:type="dxa"/>
            <w:gridSpan w:val="3"/>
          </w:tcPr>
          <w:p w14:paraId="1C6DFDE3" w14:textId="0AF170B6" w:rsidR="00FA2547" w:rsidRPr="00ED21FE" w:rsidRDefault="00544BEC" w:rsidP="00544BEC">
            <w:pPr>
              <w:rPr>
                <w:color w:val="000000"/>
                <w:sz w:val="16"/>
                <w:szCs w:val="16"/>
              </w:rPr>
            </w:pPr>
            <w:r w:rsidRPr="00ED21FE">
              <w:rPr>
                <w:color w:val="000000"/>
                <w:sz w:val="16"/>
                <w:szCs w:val="16"/>
              </w:rPr>
              <w:t>&lt;&lt;</w:t>
            </w:r>
            <w:proofErr w:type="spellStart"/>
            <w:r w:rsidRPr="00ED21FE">
              <w:rPr>
                <w:color w:val="000000"/>
                <w:sz w:val="16"/>
                <w:szCs w:val="16"/>
              </w:rPr>
              <w:t>cr</w:t>
            </w:r>
            <w:proofErr w:type="spellEnd"/>
            <w:r w:rsidRPr="00ED21FE">
              <w:rPr>
                <w:color w:val="000000"/>
                <w:sz w:val="16"/>
                <w:szCs w:val="16"/>
              </w:rPr>
              <w:t>_{</w:t>
            </w:r>
            <w:proofErr w:type="spellStart"/>
            <w:proofErr w:type="gramStart"/>
            <w:r w:rsidRPr="00ED21FE">
              <w:rPr>
                <w:color w:val="000000"/>
                <w:sz w:val="16"/>
                <w:szCs w:val="16"/>
              </w:rPr>
              <w:t>dp.valueMatches</w:t>
            </w:r>
            <w:proofErr w:type="spellEnd"/>
            <w:proofErr w:type="gramEnd"/>
            <w:r w:rsidRPr="00ED21FE">
              <w:rPr>
                <w:color w:val="000000"/>
                <w:sz w:val="16"/>
                <w:szCs w:val="16"/>
              </w:rPr>
              <w:t>(‘</w:t>
            </w:r>
            <w:proofErr w:type="spellStart"/>
            <w:r w:rsidRPr="00ED21FE">
              <w:rPr>
                <w:color w:val="000000"/>
                <w:sz w:val="16"/>
                <w:szCs w:val="16"/>
              </w:rPr>
              <w:t>tVLinkAtNextHearing</w:t>
            </w:r>
            <w:proofErr w:type="spellEnd"/>
            <w:r w:rsidRPr="00ED21FE">
              <w:rPr>
                <w:color w:val="000000"/>
                <w:sz w:val="16"/>
                <w:szCs w:val="16"/>
              </w:rPr>
              <w:t>’,‘Yes’)}&gt;&gt;</w:t>
            </w:r>
          </w:p>
        </w:tc>
      </w:tr>
      <w:tr w:rsidR="00FA2547" w14:paraId="438454AD" w14:textId="77777777" w:rsidTr="00FA2547">
        <w:trPr>
          <w:cantSplit/>
          <w:trHeight w:val="291"/>
          <w:jc w:val="center"/>
        </w:trPr>
        <w:tc>
          <w:tcPr>
            <w:tcW w:w="10206" w:type="dxa"/>
            <w:gridSpan w:val="3"/>
          </w:tcPr>
          <w:p w14:paraId="7AE14329" w14:textId="3DC36BA1" w:rsidR="00FA2547" w:rsidRDefault="00544BEC" w:rsidP="00544BEC">
            <w:pPr>
              <w:rPr>
                <w:color w:val="000000"/>
                <w:sz w:val="16"/>
                <w:szCs w:val="16"/>
              </w:rPr>
            </w:pPr>
            <w:r w:rsidRPr="00A43641">
              <w:rPr>
                <w:b/>
                <w:bCs/>
                <w:color w:val="000000"/>
              </w:rPr>
              <w:t xml:space="preserve">Direction that a live link be </w:t>
            </w:r>
            <w:proofErr w:type="gramStart"/>
            <w:r w:rsidRPr="00A43641">
              <w:rPr>
                <w:b/>
                <w:bCs/>
                <w:color w:val="000000"/>
              </w:rPr>
              <w:t>used</w:t>
            </w:r>
            <w:r w:rsidRPr="002C3CC8">
              <w:rPr>
                <w:color w:val="000000"/>
              </w:rPr>
              <w:t>.</w:t>
            </w:r>
            <w:r w:rsidRPr="00F074C3">
              <w:rPr>
                <w:color w:val="000000"/>
                <w:sz w:val="16"/>
                <w:szCs w:val="16"/>
              </w:rPr>
              <w:t>&lt;</w:t>
            </w:r>
            <w:proofErr w:type="gramEnd"/>
            <w:r w:rsidRPr="00F074C3">
              <w:rPr>
                <w:color w:val="000000"/>
                <w:sz w:val="16"/>
                <w:szCs w:val="16"/>
              </w:rPr>
              <w:t>&lt;cs_{(</w:t>
            </w:r>
            <w:proofErr w:type="spellStart"/>
            <w:r w:rsidRPr="00F074C3">
              <w:rPr>
                <w:color w:val="000000"/>
                <w:sz w:val="16"/>
                <w:szCs w:val="16"/>
              </w:rPr>
              <w:t>dp.value</w:t>
            </w:r>
            <w:proofErr w:type="spellEnd"/>
            <w:r w:rsidRPr="00F074C3">
              <w:rPr>
                <w:color w:val="000000"/>
                <w:sz w:val="16"/>
                <w:szCs w:val="16"/>
              </w:rPr>
              <w:t>(‘</w:t>
            </w:r>
            <w:proofErr w:type="spellStart"/>
            <w:r w:rsidRPr="00F074C3">
              <w:rPr>
                <w:color w:val="000000"/>
                <w:sz w:val="16"/>
                <w:szCs w:val="16"/>
              </w:rPr>
              <w:t>tVLinkPrehearingConferenceTime</w:t>
            </w:r>
            <w:proofErr w:type="spellEnd"/>
            <w:r w:rsidRPr="00F074C3">
              <w:rPr>
                <w:color w:val="000000"/>
                <w:sz w:val="16"/>
                <w:szCs w:val="16"/>
              </w:rPr>
              <w:t>’)</w:t>
            </w:r>
            <w:r>
              <w:rPr>
                <w:color w:val="000000"/>
                <w:sz w:val="16"/>
                <w:szCs w:val="16"/>
              </w:rPr>
              <w:t>!=null</w:t>
            </w:r>
            <w:r w:rsidRPr="00F074C3">
              <w:rPr>
                <w:color w:val="000000"/>
                <w:sz w:val="16"/>
                <w:szCs w:val="16"/>
              </w:rPr>
              <w:t>)}&gt;&gt;</w:t>
            </w:r>
            <w:r w:rsidR="00A146A7">
              <w:rPr>
                <w:color w:val="000000"/>
                <w:sz w:val="16"/>
                <w:szCs w:val="16"/>
              </w:rPr>
              <w:t xml:space="preserve"> </w:t>
            </w:r>
            <w:r w:rsidRPr="00037AEF">
              <w:rPr>
                <w:b/>
                <w:bCs/>
                <w:color w:val="000000"/>
              </w:rPr>
              <w:t>Pre-hearing conference time</w:t>
            </w:r>
            <w:r w:rsidRPr="00037AEF">
              <w:rPr>
                <w:color w:val="000000"/>
              </w:rPr>
              <w:t>: &lt;&lt;</w:t>
            </w:r>
            <w:proofErr w:type="spellStart"/>
            <w:r w:rsidRPr="00037AEF">
              <w:rPr>
                <w:color w:val="000000"/>
              </w:rPr>
              <w:t>dp.value</w:t>
            </w:r>
            <w:proofErr w:type="spellEnd"/>
            <w:r w:rsidRPr="00037AEF">
              <w:rPr>
                <w:color w:val="000000"/>
              </w:rPr>
              <w:t>(‘</w:t>
            </w:r>
            <w:proofErr w:type="spellStart"/>
            <w:r w:rsidRPr="00037AEF">
              <w:rPr>
                <w:color w:val="000000"/>
              </w:rPr>
              <w:t>tVLinkPrehearingConferenceTime</w:t>
            </w:r>
            <w:proofErr w:type="spellEnd"/>
            <w:r w:rsidRPr="00037AEF">
              <w:rPr>
                <w:color w:val="000000"/>
              </w:rPr>
              <w:t>’</w:t>
            </w:r>
            <w:r w:rsidRPr="001074E3">
              <w:rPr>
                <w:color w:val="000000"/>
              </w:rPr>
              <w:t>)&gt;&gt;.</w:t>
            </w:r>
            <w:r w:rsidR="001074E3" w:rsidRPr="001074E3">
              <w:rPr>
                <w:color w:val="000000"/>
                <w:sz w:val="16"/>
                <w:szCs w:val="16"/>
              </w:rPr>
              <w:t>&lt;&lt;es_&gt;&gt;</w:t>
            </w:r>
          </w:p>
          <w:p w14:paraId="43DAFF63" w14:textId="565A238D" w:rsidR="007B45E6" w:rsidRPr="00576CB6" w:rsidRDefault="007B45E6" w:rsidP="00544BEC">
            <w:pPr>
              <w:rPr>
                <w:color w:val="C00000"/>
              </w:rPr>
            </w:pPr>
          </w:p>
        </w:tc>
      </w:tr>
      <w:tr w:rsidR="00FA2547" w14:paraId="0EEA5B0E" w14:textId="77777777" w:rsidTr="00FA2547">
        <w:trPr>
          <w:cantSplit/>
          <w:trHeight w:val="291"/>
          <w:jc w:val="center"/>
        </w:trPr>
        <w:tc>
          <w:tcPr>
            <w:tcW w:w="10206" w:type="dxa"/>
            <w:gridSpan w:val="3"/>
          </w:tcPr>
          <w:p w14:paraId="17360855" w14:textId="500E74D1" w:rsidR="00FA2547" w:rsidRPr="00576CB6" w:rsidRDefault="00544BEC" w:rsidP="00544BEC">
            <w:pPr>
              <w:rPr>
                <w:color w:val="C00000"/>
              </w:rPr>
            </w:pPr>
            <w:r w:rsidRPr="00ED21FE">
              <w:rPr>
                <w:color w:val="000000"/>
                <w:sz w:val="16"/>
                <w:szCs w:val="16"/>
              </w:rPr>
              <w:t>&lt;&lt;er_&gt;&gt;</w:t>
            </w:r>
          </w:p>
        </w:tc>
      </w:tr>
      <w:tr w:rsidR="004356F5" w14:paraId="3A958AF0" w14:textId="77777777" w:rsidTr="00E96752">
        <w:trPr>
          <w:trHeight w:val="291"/>
          <w:jc w:val="center"/>
        </w:trPr>
        <w:tc>
          <w:tcPr>
            <w:tcW w:w="10206" w:type="dxa"/>
            <w:gridSpan w:val="3"/>
            <w:tcBorders>
              <w:top w:val="single" w:sz="8" w:space="0" w:color="AEAAAA" w:themeColor="background2" w:themeShade="BF"/>
            </w:tcBorders>
          </w:tcPr>
          <w:p w14:paraId="7BF9D60C" w14:textId="77777777" w:rsidR="004356F5" w:rsidRPr="00576CB6" w:rsidRDefault="004356F5" w:rsidP="00FF68A4">
            <w:pPr>
              <w:jc w:val="center"/>
              <w:rPr>
                <w:color w:val="C00000"/>
              </w:rPr>
            </w:pPr>
          </w:p>
        </w:tc>
      </w:tr>
      <w:tr w:rsidR="00351D75" w14:paraId="1CC2B3E1" w14:textId="77777777" w:rsidTr="00E96752">
        <w:trPr>
          <w:jc w:val="center"/>
        </w:trPr>
        <w:tc>
          <w:tcPr>
            <w:tcW w:w="10206" w:type="dxa"/>
            <w:gridSpan w:val="3"/>
            <w:tcMar>
              <w:left w:w="0" w:type="dxa"/>
              <w:right w:w="0" w:type="dxa"/>
            </w:tcMar>
          </w:tcPr>
          <w:p w14:paraId="510BFE78" w14:textId="48CD315C" w:rsidR="00351D75" w:rsidRDefault="00785D9D"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Bail exceptions: </w:t>
            </w:r>
          </w:p>
          <w:p w14:paraId="4A0A81F4" w14:textId="77777777" w:rsidR="00BD13E8" w:rsidRDefault="00BD13E8" w:rsidP="00BD13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7C18B4">
              <w:rPr>
                <w:rFonts w:cs="Arial"/>
              </w:rPr>
              <w:t>bailException</w:t>
            </w:r>
            <w:proofErr w:type="spellEnd"/>
            <w:r>
              <w:rPr>
                <w:rFonts w:cs="Arial"/>
              </w:rPr>
              <w:t>’)&gt;&gt;</w:t>
            </w:r>
          </w:p>
          <w:p w14:paraId="20417C41" w14:textId="31B3D29F" w:rsidR="00785D9D" w:rsidRDefault="00785D9D"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2B8CBE0C" w14:textId="05CAD595" w:rsidR="00785D9D" w:rsidRDefault="00785D9D"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This was because: </w:t>
            </w:r>
          </w:p>
          <w:p w14:paraId="42C1C822" w14:textId="77777777" w:rsidR="00037641" w:rsidRDefault="00037641" w:rsidP="000376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w:t>
            </w:r>
            <w:proofErr w:type="spellStart"/>
            <w:r>
              <w:rPr>
                <w:rFonts w:cs="Arial"/>
              </w:rPr>
              <w:t>dp.value</w:t>
            </w:r>
            <w:proofErr w:type="spellEnd"/>
            <w:r>
              <w:rPr>
                <w:rFonts w:cs="Arial"/>
              </w:rPr>
              <w:t>(‘</w:t>
            </w:r>
            <w:proofErr w:type="spellStart"/>
            <w:r w:rsidRPr="00065789">
              <w:rPr>
                <w:rFonts w:cs="Arial"/>
              </w:rPr>
              <w:t>bailExceptionReason</w:t>
            </w:r>
            <w:proofErr w:type="spellEnd"/>
            <w:r>
              <w:rPr>
                <w:rFonts w:cs="Arial"/>
              </w:rPr>
              <w:t>’)&gt;&gt;</w:t>
            </w:r>
            <w:r>
              <w:rPr>
                <w:color w:val="000000"/>
              </w:rPr>
              <w:t xml:space="preserve"> </w:t>
            </w:r>
          </w:p>
          <w:p w14:paraId="29B06686" w14:textId="77777777" w:rsidR="00403D67" w:rsidRPr="00EE162A" w:rsidRDefault="00403D67" w:rsidP="00403D67">
            <w:pPr>
              <w:tabs>
                <w:tab w:val="right" w:pos="10198"/>
              </w:tabs>
              <w:contextualSpacing/>
              <w:rPr>
                <w:rFonts w:cs="Arial"/>
              </w:rPr>
            </w:pPr>
            <w:r>
              <w:rPr>
                <w:rFonts w:cs="Arial"/>
              </w:rPr>
              <w:lastRenderedPageBreak/>
              <w:t>&lt;&lt;cs_{</w:t>
            </w:r>
            <w:proofErr w:type="spellStart"/>
            <w:proofErr w:type="gramStart"/>
            <w:r>
              <w:rPr>
                <w:rFonts w:cs="Arial"/>
              </w:rPr>
              <w:t>dp.exists</w:t>
            </w:r>
            <w:proofErr w:type="spellEnd"/>
            <w:proofErr w:type="gramEnd"/>
            <w:r>
              <w:rPr>
                <w:rFonts w:cs="Arial"/>
              </w:rPr>
              <w:t>(‘</w:t>
            </w:r>
            <w:proofErr w:type="spellStart"/>
            <w:r>
              <w:rPr>
                <w:color w:val="000000"/>
              </w:rPr>
              <w:t>additionalBailExceptionReasons</w:t>
            </w:r>
            <w:proofErr w:type="spellEnd"/>
            <w:r>
              <w:rPr>
                <w:rFonts w:cs="Arial"/>
              </w:rPr>
              <w:t>’)}&gt;&gt;</w:t>
            </w:r>
          </w:p>
          <w:p w14:paraId="45A30E98" w14:textId="72218636" w:rsidR="008C5756" w:rsidRDefault="0029383E" w:rsidP="00785D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br/>
            </w:r>
            <w:r w:rsidR="00E43A90">
              <w:rPr>
                <w:color w:val="000000"/>
              </w:rPr>
              <w:t xml:space="preserve">Additional bail exception reasons: </w:t>
            </w:r>
          </w:p>
          <w:p w14:paraId="09BC6D88" w14:textId="52C53225" w:rsidR="001E65D7" w:rsidRPr="00E43A90" w:rsidRDefault="00403D67" w:rsidP="00E43A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t>&lt;&lt;</w:t>
            </w:r>
            <w:proofErr w:type="spellStart"/>
            <w:r>
              <w:rPr>
                <w:rFonts w:cs="Arial"/>
              </w:rPr>
              <w:t>dp.value</w:t>
            </w:r>
            <w:proofErr w:type="spellEnd"/>
            <w:r>
              <w:rPr>
                <w:rFonts w:cs="Arial"/>
              </w:rPr>
              <w:t>(‘</w:t>
            </w:r>
            <w:proofErr w:type="spellStart"/>
            <w:r>
              <w:rPr>
                <w:color w:val="000000"/>
              </w:rPr>
              <w:t>additionalBailExceptionReasons</w:t>
            </w:r>
            <w:proofErr w:type="spellEnd"/>
            <w:r>
              <w:rPr>
                <w:rFonts w:cs="Arial"/>
              </w:rPr>
              <w:t>’)&gt;&gt;</w:t>
            </w:r>
            <w:r>
              <w:rPr>
                <w:color w:val="000000"/>
              </w:rPr>
              <w:t>&lt;&lt;es_&gt;&gt;</w:t>
            </w:r>
          </w:p>
        </w:tc>
      </w:tr>
      <w:tr w:rsidR="00D6791F" w14:paraId="18441332" w14:textId="77777777" w:rsidTr="00E96752">
        <w:trPr>
          <w:jc w:val="center"/>
        </w:trPr>
        <w:tc>
          <w:tcPr>
            <w:tcW w:w="10206" w:type="dxa"/>
            <w:gridSpan w:val="3"/>
            <w:tcMar>
              <w:left w:w="0" w:type="dxa"/>
              <w:right w:w="0" w:type="dxa"/>
            </w:tcMar>
          </w:tcPr>
          <w:p w14:paraId="5FB0AF5B" w14:textId="2B050030" w:rsidR="00D6791F" w:rsidRDefault="001E65D7"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rFonts w:cs="Arial"/>
              </w:rPr>
              <w:lastRenderedPageBreak/>
              <w:t>&lt;&lt;</w:t>
            </w:r>
            <w:proofErr w:type="spellStart"/>
            <w:r>
              <w:rPr>
                <w:rFonts w:cs="Arial"/>
              </w:rPr>
              <w:t>cr</w:t>
            </w:r>
            <w:proofErr w:type="spellEnd"/>
            <w:r>
              <w:rPr>
                <w:rFonts w:cs="Arial"/>
              </w:rPr>
              <w:t>_{</w:t>
            </w:r>
            <w:proofErr w:type="spellStart"/>
            <w:proofErr w:type="gramStart"/>
            <w:r>
              <w:rPr>
                <w:rFonts w:cs="Arial"/>
              </w:rPr>
              <w:t>dp.exists</w:t>
            </w:r>
            <w:proofErr w:type="spellEnd"/>
            <w:proofErr w:type="gramEnd"/>
            <w:r>
              <w:rPr>
                <w:rFonts w:cs="Arial"/>
              </w:rPr>
              <w:t>(‘</w:t>
            </w:r>
            <w:proofErr w:type="spellStart"/>
            <w:r w:rsidRPr="009B753C">
              <w:rPr>
                <w:rFonts w:cs="Arial"/>
              </w:rPr>
              <w:t>reasonsForYouthDetentionRemand</w:t>
            </w:r>
            <w:proofErr w:type="spellEnd"/>
            <w:r>
              <w:rPr>
                <w:rFonts w:cs="Arial"/>
              </w:rPr>
              <w:t>’)}&gt;&gt;</w:t>
            </w:r>
          </w:p>
        </w:tc>
      </w:tr>
      <w:tr w:rsidR="00D6791F" w14:paraId="6F9D0403" w14:textId="77777777" w:rsidTr="00E96752">
        <w:trPr>
          <w:jc w:val="center"/>
        </w:trPr>
        <w:tc>
          <w:tcPr>
            <w:tcW w:w="10206" w:type="dxa"/>
            <w:gridSpan w:val="3"/>
            <w:tcMar>
              <w:left w:w="0" w:type="dxa"/>
              <w:right w:w="0" w:type="dxa"/>
            </w:tcMar>
          </w:tcPr>
          <w:p w14:paraId="2483DD46" w14:textId="57D09625" w:rsidR="00D6791F" w:rsidRDefault="00D6791F" w:rsidP="00D67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The court is remanding into youth detention accommodation </w:t>
            </w:r>
            <w:proofErr w:type="gramStart"/>
            <w:r>
              <w:rPr>
                <w:color w:val="000000"/>
              </w:rPr>
              <w:t>because</w:t>
            </w:r>
            <w:proofErr w:type="gramEnd"/>
            <w:r>
              <w:rPr>
                <w:color w:val="000000"/>
              </w:rPr>
              <w:t xml:space="preserve"> </w:t>
            </w:r>
          </w:p>
          <w:p w14:paraId="470422F6" w14:textId="04BE0645" w:rsidR="00262C93" w:rsidRDefault="00262C93" w:rsidP="00D67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9B753C">
              <w:rPr>
                <w:rFonts w:cs="Arial"/>
              </w:rPr>
              <w:t>reasonsForYouthDetentionRemand</w:t>
            </w:r>
            <w:proofErr w:type="spellEnd"/>
            <w:r>
              <w:rPr>
                <w:rFonts w:cs="Arial"/>
              </w:rPr>
              <w:t>’)&gt;&gt;</w:t>
            </w:r>
          </w:p>
          <w:p w14:paraId="07A40EB2" w14:textId="77777777" w:rsidR="00262C93" w:rsidRDefault="00262C93" w:rsidP="00D67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71B609A5" w14:textId="50F9A3FA" w:rsidR="00D6791F" w:rsidRDefault="00EC0A64"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&lt;&lt;er_&gt;&gt;</w:t>
            </w:r>
          </w:p>
        </w:tc>
      </w:tr>
      <w:tr w:rsidR="00D6791F" w14:paraId="09755C74" w14:textId="77777777" w:rsidTr="00E96752">
        <w:trPr>
          <w:jc w:val="center"/>
        </w:trPr>
        <w:tc>
          <w:tcPr>
            <w:tcW w:w="10206" w:type="dxa"/>
            <w:gridSpan w:val="3"/>
            <w:tcMar>
              <w:left w:w="0" w:type="dxa"/>
              <w:right w:w="0" w:type="dxa"/>
            </w:tcMar>
          </w:tcPr>
          <w:p w14:paraId="28B6FBA8" w14:textId="77777777" w:rsidR="00D6791F" w:rsidRDefault="00D6791F" w:rsidP="00D679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To be kept in youth detention accommodation on the grounds that</w:t>
            </w:r>
          </w:p>
          <w:p w14:paraId="75F314E4" w14:textId="60FB2EF6" w:rsidR="00D6791F" w:rsidRPr="003F59E8" w:rsidRDefault="00655B45"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&lt;&lt;dp.value(‘</w:t>
            </w:r>
            <w:r w:rsidRPr="00A96CD8">
              <w:rPr>
                <w:rFonts w:cs="Arial"/>
              </w:rPr>
              <w:t>toBeKeptInYouthDetentionAccommodationOnTheGroundsThat</w:t>
            </w:r>
            <w:r>
              <w:rPr>
                <w:rFonts w:cs="Arial"/>
              </w:rPr>
              <w:t>’)&gt;&gt;</w:t>
            </w:r>
            <w:r>
              <w:rPr>
                <w:color w:val="000000"/>
              </w:rPr>
              <w:t xml:space="preserve"> </w:t>
            </w:r>
          </w:p>
        </w:tc>
      </w:tr>
      <w:tr w:rsidR="00D6791F" w14:paraId="64275E82" w14:textId="77777777" w:rsidTr="00E96752">
        <w:trPr>
          <w:jc w:val="center"/>
        </w:trPr>
        <w:tc>
          <w:tcPr>
            <w:tcW w:w="10206" w:type="dxa"/>
            <w:gridSpan w:val="3"/>
            <w:tcMar>
              <w:left w:w="0" w:type="dxa"/>
              <w:right w:w="0" w:type="dxa"/>
            </w:tcMar>
          </w:tcPr>
          <w:p w14:paraId="20C5ED25" w14:textId="77777777" w:rsidR="00D6791F" w:rsidRDefault="00D6791F"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tr w:rsidR="00D6791F" w14:paraId="248E1D09" w14:textId="77777777" w:rsidTr="00E96752">
        <w:trPr>
          <w:jc w:val="center"/>
        </w:trPr>
        <w:tc>
          <w:tcPr>
            <w:tcW w:w="10206" w:type="dxa"/>
            <w:gridSpan w:val="3"/>
            <w:tcMar>
              <w:left w:w="0" w:type="dxa"/>
              <w:right w:w="0" w:type="dxa"/>
            </w:tcMar>
          </w:tcPr>
          <w:p w14:paraId="67505885" w14:textId="77777777" w:rsidR="00006821" w:rsidRDefault="00D6791F"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Only remand to such accommodation would be adequate to</w:t>
            </w:r>
          </w:p>
          <w:p w14:paraId="1C2A79C4" w14:textId="179717E6" w:rsidR="00F51060" w:rsidRPr="00872EBA" w:rsidRDefault="00F51060"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Pr>
                <w:rFonts w:cs="Arial"/>
              </w:rPr>
              <w:t>&lt;&lt;</w:t>
            </w:r>
            <w:proofErr w:type="spellStart"/>
            <w:r>
              <w:rPr>
                <w:rFonts w:cs="Arial"/>
              </w:rPr>
              <w:t>dp.value</w:t>
            </w:r>
            <w:proofErr w:type="spellEnd"/>
            <w:r>
              <w:rPr>
                <w:rFonts w:cs="Arial"/>
              </w:rPr>
              <w:t>(‘</w:t>
            </w:r>
            <w:proofErr w:type="spellStart"/>
            <w:r w:rsidRPr="00627674">
              <w:rPr>
                <w:rFonts w:cs="Arial"/>
              </w:rPr>
              <w:t>onlyRemandToSuchAccommodationWouldBeAdequateTo</w:t>
            </w:r>
            <w:proofErr w:type="spellEnd"/>
            <w:r>
              <w:rPr>
                <w:rFonts w:cs="Arial"/>
              </w:rPr>
              <w:t>’)&gt;&gt;</w:t>
            </w:r>
          </w:p>
        </w:tc>
      </w:tr>
      <w:tr w:rsidR="00E43A90" w14:paraId="18BAB187" w14:textId="77777777" w:rsidTr="00E96752">
        <w:trPr>
          <w:cantSplit/>
          <w:jc w:val="center"/>
        </w:trPr>
        <w:tc>
          <w:tcPr>
            <w:tcW w:w="10206" w:type="dxa"/>
            <w:gridSpan w:val="3"/>
            <w:tcMar>
              <w:left w:w="0" w:type="dxa"/>
              <w:right w:w="0" w:type="dxa"/>
            </w:tcMar>
          </w:tcPr>
          <w:p w14:paraId="01F46B08" w14:textId="64CE2F15" w:rsidR="00E43A90" w:rsidRDefault="00E43A90" w:rsidP="006A4A04">
            <w:pPr>
              <w:jc w:val="center"/>
            </w:pPr>
          </w:p>
        </w:tc>
      </w:tr>
      <w:tr w:rsidR="00E43A90" w14:paraId="656BED5A" w14:textId="77777777" w:rsidTr="005D5F9A">
        <w:trPr>
          <w:cantSplit/>
          <w:jc w:val="center"/>
        </w:trPr>
        <w:tc>
          <w:tcPr>
            <w:tcW w:w="10206" w:type="dxa"/>
            <w:gridSpan w:val="3"/>
            <w:tcMar>
              <w:left w:w="0" w:type="dxa"/>
              <w:right w:w="0" w:type="dxa"/>
            </w:tcMar>
          </w:tcPr>
          <w:p w14:paraId="55AC8E02" w14:textId="77777777" w:rsidR="00E43A90" w:rsidRDefault="00E43A90"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sz w:val="28"/>
                <w:szCs w:val="28"/>
              </w:rPr>
              <w:t>Order</w:t>
            </w:r>
            <w:r>
              <w:rPr>
                <w:b/>
                <w:bCs/>
                <w:sz w:val="28"/>
                <w:szCs w:val="28"/>
              </w:rPr>
              <w:br/>
            </w:r>
            <w:r>
              <w:rPr>
                <w:color w:val="000000"/>
              </w:rPr>
              <w:br/>
              <w:t>The defendant is to be taken to youth detention accommodation or such other accommodation as nominated by the Secretary of State and held there until produced at the Crown Court on a date to be fixed, or, if a date is shown above, on that date and time given.</w:t>
            </w:r>
          </w:p>
          <w:p w14:paraId="02232735" w14:textId="77777777" w:rsidR="00E43A90" w:rsidRDefault="00E43A90"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p w14:paraId="1D411915" w14:textId="766E7F35" w:rsidR="00E43A90" w:rsidRPr="005041F5" w:rsidRDefault="00E43A90" w:rsidP="005041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color w:val="000000"/>
              </w:rPr>
              <w:t xml:space="preserve">The designated local authority is </w:t>
            </w:r>
            <w:r w:rsidR="009926D2">
              <w:rPr>
                <w:rFonts w:cs="Arial"/>
              </w:rPr>
              <w:t>&lt;&lt;</w:t>
            </w:r>
            <w:proofErr w:type="spellStart"/>
            <w:r w:rsidR="009926D2">
              <w:rPr>
                <w:rFonts w:cs="Arial"/>
              </w:rPr>
              <w:t>dp.value</w:t>
            </w:r>
            <w:proofErr w:type="spellEnd"/>
            <w:r w:rsidR="009926D2">
              <w:rPr>
                <w:rFonts w:cs="Arial"/>
              </w:rPr>
              <w:t>(‘</w:t>
            </w:r>
            <w:proofErr w:type="spellStart"/>
            <w:r w:rsidR="009926D2" w:rsidRPr="00C53163">
              <w:rPr>
                <w:rFonts w:cs="Arial"/>
              </w:rPr>
              <w:t>designated</w:t>
            </w:r>
            <w:r w:rsidR="009926D2">
              <w:rPr>
                <w:rFonts w:cs="Arial"/>
              </w:rPr>
              <w:t>L</w:t>
            </w:r>
            <w:r w:rsidR="009926D2" w:rsidRPr="00C53163">
              <w:rPr>
                <w:rFonts w:cs="Arial"/>
              </w:rPr>
              <w:t>ocal</w:t>
            </w:r>
            <w:r w:rsidR="009926D2">
              <w:rPr>
                <w:rFonts w:cs="Arial"/>
              </w:rPr>
              <w:t>A</w:t>
            </w:r>
            <w:r w:rsidR="009926D2" w:rsidRPr="00C53163">
              <w:rPr>
                <w:rFonts w:cs="Arial"/>
              </w:rPr>
              <w:t>uthorit</w:t>
            </w:r>
            <w:r w:rsidR="009926D2">
              <w:rPr>
                <w:rFonts w:cs="Arial"/>
              </w:rPr>
              <w:t>y</w:t>
            </w:r>
            <w:proofErr w:type="spellEnd"/>
            <w:r w:rsidR="009926D2">
              <w:rPr>
                <w:rFonts w:cs="Arial"/>
              </w:rPr>
              <w:t>’)&gt;&gt;.</w:t>
            </w:r>
            <w:r w:rsidR="00634D12">
              <w:rPr>
                <w:rFonts w:cs="Arial"/>
              </w:rPr>
              <w:t xml:space="preserve"> </w:t>
            </w:r>
          </w:p>
        </w:tc>
      </w:tr>
      <w:tr w:rsidR="0084162A" w14:paraId="5585B8CE" w14:textId="77777777" w:rsidTr="005D5F9A">
        <w:trPr>
          <w:cantSplit/>
          <w:jc w:val="center"/>
        </w:trPr>
        <w:tc>
          <w:tcPr>
            <w:tcW w:w="10206" w:type="dxa"/>
            <w:gridSpan w:val="3"/>
            <w:tcMar>
              <w:left w:w="0" w:type="dxa"/>
              <w:right w:w="0" w:type="dxa"/>
            </w:tcMar>
          </w:tcPr>
          <w:p w14:paraId="51917D6E" w14:textId="77777777" w:rsidR="0084162A" w:rsidRDefault="0084162A" w:rsidP="00FB00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sz w:val="28"/>
                <w:szCs w:val="28"/>
              </w:rPr>
            </w:pPr>
          </w:p>
        </w:tc>
      </w:tr>
      <w:tr w:rsidR="005041F5" w14:paraId="737569A2" w14:textId="77777777" w:rsidTr="004116EA">
        <w:trPr>
          <w:cantSplit/>
          <w:jc w:val="center"/>
        </w:trPr>
        <w:tc>
          <w:tcPr>
            <w:tcW w:w="10206" w:type="dxa"/>
            <w:gridSpan w:val="3"/>
            <w:tcBorders>
              <w:top w:val="single" w:sz="8" w:space="0" w:color="AEAAAA" w:themeColor="background2" w:themeShade="BF"/>
            </w:tcBorders>
            <w:tcMar>
              <w:left w:w="0" w:type="dxa"/>
            </w:tcMar>
          </w:tcPr>
          <w:p w14:paraId="5CEC61EB" w14:textId="48F67D00" w:rsidR="005041F5" w:rsidRPr="00941C0D" w:rsidRDefault="00472A24" w:rsidP="00472A24">
            <w:pPr>
              <w:keepNext/>
            </w:pPr>
            <w:bookmarkStart w:id="0" w:name="_Hlk48740453"/>
            <w:r>
              <w:rPr>
                <w:rFonts w:cs="Arial"/>
              </w:rPr>
              <w:t>&lt;&lt;</w:t>
            </w:r>
            <w:proofErr w:type="spellStart"/>
            <w:r>
              <w:rPr>
                <w:rFonts w:cs="Arial"/>
              </w:rPr>
              <w:t>rr_cases</w:t>
            </w:r>
            <w:proofErr w:type="spellEnd"/>
            <w:r>
              <w:rPr>
                <w:rFonts w:cs="Arial"/>
              </w:rPr>
              <w:t>&gt;&gt;</w:t>
            </w:r>
          </w:p>
        </w:tc>
      </w:tr>
      <w:bookmarkEnd w:id="0"/>
      <w:tr w:rsidR="005041F5" w14:paraId="722E9CF1" w14:textId="77777777" w:rsidTr="00F84336">
        <w:trPr>
          <w:jc w:val="center"/>
        </w:trPr>
        <w:tc>
          <w:tcPr>
            <w:tcW w:w="10206" w:type="dxa"/>
            <w:gridSpan w:val="3"/>
            <w:tcMar>
              <w:left w:w="0" w:type="dxa"/>
            </w:tcMar>
          </w:tcPr>
          <w:p w14:paraId="183AB9E4" w14:textId="0C4B8C6D" w:rsidR="00797308" w:rsidRDefault="00797308" w:rsidP="00BB6460">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p>
          <w:p w14:paraId="28A23742" w14:textId="552BD690" w:rsidR="005041F5" w:rsidRPr="00B25A67" w:rsidRDefault="005041F5" w:rsidP="00BB6460">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rPr>
            </w:pPr>
            <w:r>
              <w:rPr>
                <w:b/>
                <w:bCs/>
                <w:color w:val="000000"/>
                <w:sz w:val="28"/>
                <w:szCs w:val="28"/>
              </w:rPr>
              <w:t xml:space="preserve">Case reference: </w:t>
            </w:r>
            <w:r w:rsidR="00443C1E" w:rsidRPr="00F34DE5">
              <w:rPr>
                <w:rFonts w:cs="Arial"/>
                <w:sz w:val="28"/>
                <w:szCs w:val="28"/>
              </w:rPr>
              <w:t>&lt;&lt;reference</w:t>
            </w:r>
            <w:r w:rsidR="00443C1E">
              <w:rPr>
                <w:rFonts w:cs="Arial"/>
                <w:sz w:val="28"/>
                <w:szCs w:val="28"/>
              </w:rPr>
              <w:t>&gt;&gt;</w:t>
            </w:r>
            <w:r w:rsidR="00443C1E" w:rsidRPr="00125718">
              <w:rPr>
                <w:rFonts w:cs="Arial"/>
              </w:rPr>
              <w:t>&lt;&lt;cs_{</w:t>
            </w:r>
            <w:proofErr w:type="spellStart"/>
            <w:r w:rsidR="00443C1E" w:rsidRPr="00125718">
              <w:rPr>
                <w:rFonts w:cs="Arial"/>
              </w:rPr>
              <w:t>caseMarkers.length</w:t>
            </w:r>
            <w:proofErr w:type="spellEnd"/>
            <w:r w:rsidR="00443C1E">
              <w:rPr>
                <w:rFonts w:cs="Arial"/>
              </w:rPr>
              <w:t>&lt;</w:t>
            </w:r>
            <w:r w:rsidR="00443C1E" w:rsidRPr="00125718">
              <w:rPr>
                <w:rFonts w:cs="Arial"/>
              </w:rPr>
              <w:t>=0}&gt;&gt;</w:t>
            </w:r>
            <w:r w:rsidR="00443C1E">
              <w:rPr>
                <w:rFonts w:cs="Arial"/>
              </w:rPr>
              <w:br/>
            </w:r>
            <w:r w:rsidR="00443C1E" w:rsidRPr="00125718">
              <w:rPr>
                <w:rFonts w:cs="Arial"/>
              </w:rPr>
              <w:t>&lt;&lt;es_&gt;&gt;</w:t>
            </w:r>
            <w:r w:rsidR="00530A98" w:rsidRPr="00046140">
              <w:rPr>
                <w:rFonts w:cs="Arial"/>
                <w:sz w:val="16"/>
                <w:szCs w:val="16"/>
              </w:rPr>
              <w:t>&lt;&lt;$</w:t>
            </w:r>
            <w:proofErr w:type="spellStart"/>
            <w:r w:rsidR="00530A98" w:rsidRPr="00046140">
              <w:rPr>
                <w:rFonts w:cs="Arial"/>
                <w:sz w:val="16"/>
                <w:szCs w:val="16"/>
              </w:rPr>
              <w:t>isApplication</w:t>
            </w:r>
            <w:proofErr w:type="spellEnd"/>
            <w:r w:rsidR="00530A98" w:rsidRPr="00046140">
              <w:rPr>
                <w:rFonts w:cs="Arial"/>
                <w:sz w:val="16"/>
                <w:szCs w:val="16"/>
              </w:rPr>
              <w:t>=</w:t>
            </w:r>
            <w:proofErr w:type="spellStart"/>
            <w:r w:rsidR="00530A98" w:rsidRPr="00046140">
              <w:rPr>
                <w:rFonts w:cs="Arial"/>
                <w:sz w:val="16"/>
                <w:szCs w:val="16"/>
              </w:rPr>
              <w:t>isApplication</w:t>
            </w:r>
            <w:proofErr w:type="spellEnd"/>
            <w:r w:rsidR="00530A98" w:rsidRPr="00046140">
              <w:rPr>
                <w:rFonts w:cs="Arial"/>
                <w:sz w:val="16"/>
                <w:szCs w:val="16"/>
              </w:rPr>
              <w:t>&gt;&gt;</w:t>
            </w:r>
          </w:p>
        </w:tc>
      </w:tr>
      <w:tr w:rsidR="00443C1E" w14:paraId="54D6DADC" w14:textId="77777777" w:rsidTr="00F84336">
        <w:trPr>
          <w:jc w:val="center"/>
        </w:trPr>
        <w:tc>
          <w:tcPr>
            <w:tcW w:w="10206" w:type="dxa"/>
            <w:gridSpan w:val="3"/>
            <w:tcMar>
              <w:left w:w="0" w:type="dxa"/>
            </w:tcMar>
          </w:tcPr>
          <w:p w14:paraId="55DE8666" w14:textId="5FEBF7B8" w:rsidR="00443C1E" w:rsidRDefault="00443C1E" w:rsidP="00BB6460">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sidRPr="00642337">
              <w:rPr>
                <w:rFonts w:cs="Arial"/>
              </w:rPr>
              <w:t>&lt;&lt;</w:t>
            </w:r>
            <w:proofErr w:type="spellStart"/>
            <w:r w:rsidRPr="00642337">
              <w:rPr>
                <w:rFonts w:cs="Arial"/>
              </w:rPr>
              <w:t>cr</w:t>
            </w:r>
            <w:proofErr w:type="spellEnd"/>
            <w:proofErr w:type="gramStart"/>
            <w:r w:rsidRPr="00642337">
              <w:rPr>
                <w:rFonts w:cs="Arial"/>
              </w:rPr>
              <w:t>_{</w:t>
            </w:r>
            <w:proofErr w:type="spellStart"/>
            <w:proofErr w:type="gramEnd"/>
            <w:r w:rsidRPr="00642337">
              <w:rPr>
                <w:rFonts w:cs="Arial"/>
              </w:rPr>
              <w:t>caseMarkers.length</w:t>
            </w:r>
            <w:proofErr w:type="spellEnd"/>
            <w:r w:rsidRPr="00642337">
              <w:rPr>
                <w:rFonts w:cs="Arial"/>
              </w:rPr>
              <w:t>&gt;0}&gt;&gt;</w:t>
            </w:r>
          </w:p>
        </w:tc>
      </w:tr>
      <w:tr w:rsidR="00443C1E" w14:paraId="70F6E30A" w14:textId="77777777" w:rsidTr="00F84336">
        <w:trPr>
          <w:jc w:val="center"/>
        </w:trPr>
        <w:tc>
          <w:tcPr>
            <w:tcW w:w="10206" w:type="dxa"/>
            <w:gridSpan w:val="3"/>
            <w:tcMar>
              <w:left w:w="0" w:type="dxa"/>
            </w:tcMar>
          </w:tcPr>
          <w:p w14:paraId="4B733C87" w14:textId="77777777" w:rsidR="00443C1E" w:rsidRDefault="00443C1E" w:rsidP="00443C1E">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rPr>
            </w:pPr>
            <w:r w:rsidRPr="004C54F1">
              <w:rPr>
                <w:rFonts w:cs="Arial"/>
                <w:b/>
                <w:bCs/>
              </w:rPr>
              <w:t>Case marker(s):</w:t>
            </w:r>
            <w:r w:rsidRPr="001968EC">
              <w:rPr>
                <w:rFonts w:cs="Arial"/>
              </w:rPr>
              <w:t xml:space="preserve"> &lt;&lt;</w:t>
            </w:r>
            <w:proofErr w:type="spellStart"/>
            <w:r w:rsidRPr="001968EC">
              <w:rPr>
                <w:rFonts w:cs="Arial"/>
              </w:rPr>
              <w:t>rs_caseMarkers</w:t>
            </w:r>
            <w:proofErr w:type="spellEnd"/>
            <w:r w:rsidRPr="001968EC">
              <w:rPr>
                <w:rFonts w:cs="Arial"/>
              </w:rPr>
              <w:t>&gt;&gt;&lt;&lt;$this&gt;&gt;&lt;&lt;cs_{$</w:t>
            </w:r>
            <w:proofErr w:type="spellStart"/>
            <w:r w:rsidRPr="001968EC">
              <w:rPr>
                <w:rFonts w:cs="Arial"/>
              </w:rPr>
              <w:t>idx</w:t>
            </w:r>
            <w:proofErr w:type="spellEnd"/>
            <w:r w:rsidRPr="001968EC">
              <w:rPr>
                <w:rFonts w:cs="Arial"/>
              </w:rPr>
              <w:t>&lt;($</w:t>
            </w:r>
            <w:proofErr w:type="gramStart"/>
            <w:r w:rsidRPr="001968EC">
              <w:rPr>
                <w:rFonts w:cs="Arial"/>
              </w:rPr>
              <w:t>size-1</w:t>
            </w:r>
            <w:proofErr w:type="gramEnd"/>
            <w:r w:rsidRPr="001968EC">
              <w:rPr>
                <w:rFonts w:cs="Arial"/>
              </w:rPr>
              <w:t>)}&gt;&gt;, &lt;&lt;es_&gt;&gt;&lt;&lt;es_&gt;&gt;</w:t>
            </w:r>
          </w:p>
          <w:p w14:paraId="2927A522" w14:textId="77777777" w:rsidR="00443C1E" w:rsidRDefault="00443C1E" w:rsidP="00BB6460">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p>
        </w:tc>
      </w:tr>
      <w:tr w:rsidR="000C1997" w14:paraId="73485326" w14:textId="77777777" w:rsidTr="00F84336">
        <w:trPr>
          <w:jc w:val="center"/>
        </w:trPr>
        <w:tc>
          <w:tcPr>
            <w:tcW w:w="10206" w:type="dxa"/>
            <w:gridSpan w:val="3"/>
            <w:tcMar>
              <w:left w:w="0" w:type="dxa"/>
            </w:tcMar>
          </w:tcPr>
          <w:p w14:paraId="676A4790" w14:textId="2E0709F3" w:rsidR="000C1997" w:rsidRDefault="000C1997" w:rsidP="000C1997">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sidRPr="00F56827">
              <w:rPr>
                <w:color w:val="000000"/>
              </w:rPr>
              <w:t>&lt;&lt;er_&gt;&gt;</w:t>
            </w:r>
          </w:p>
        </w:tc>
      </w:tr>
      <w:tr w:rsidR="000C1997" w14:paraId="651BBDEA" w14:textId="77777777" w:rsidTr="00F84336">
        <w:trPr>
          <w:jc w:val="center"/>
        </w:trPr>
        <w:tc>
          <w:tcPr>
            <w:tcW w:w="10206" w:type="dxa"/>
            <w:gridSpan w:val="3"/>
            <w:tcMar>
              <w:left w:w="0" w:type="dxa"/>
            </w:tcMar>
          </w:tcPr>
          <w:p w14:paraId="7A49324D" w14:textId="03556E74" w:rsidR="000C1997" w:rsidRPr="00161837" w:rsidRDefault="00AB3557" w:rsidP="000C1997">
            <w:pPr>
              <w:rPr>
                <w:color w:val="000000"/>
              </w:rPr>
            </w:pPr>
            <w:r w:rsidRPr="004C7139">
              <w:rPr>
                <w:rFonts w:cs="Arial"/>
              </w:rPr>
              <w:t>&lt;&lt;</w:t>
            </w:r>
            <w:proofErr w:type="spellStart"/>
            <w:r w:rsidRPr="004C7139">
              <w:rPr>
                <w:rFonts w:cs="Arial"/>
              </w:rPr>
              <w:t>rr_defendantCaseOffences</w:t>
            </w:r>
            <w:proofErr w:type="spellEnd"/>
            <w:r w:rsidRPr="004C7139">
              <w:rPr>
                <w:rFonts w:cs="Arial"/>
              </w:rPr>
              <w:t>&gt;&gt;</w:t>
            </w:r>
          </w:p>
        </w:tc>
      </w:tr>
      <w:tr w:rsidR="000C1997" w:rsidRPr="00161837" w14:paraId="7E7A7FBD" w14:textId="77777777" w:rsidTr="00F84336">
        <w:trPr>
          <w:jc w:val="center"/>
        </w:trPr>
        <w:tc>
          <w:tcPr>
            <w:tcW w:w="10206" w:type="dxa"/>
            <w:gridSpan w:val="3"/>
            <w:tcMar>
              <w:left w:w="0" w:type="dxa"/>
            </w:tcMar>
          </w:tcPr>
          <w:p w14:paraId="068A30B0" w14:textId="3F6B07E7" w:rsidR="000C1997" w:rsidRPr="00161837" w:rsidRDefault="0059102F" w:rsidP="00311826">
            <w:pPr>
              <w:rPr>
                <w:color w:val="000000"/>
              </w:rPr>
            </w:pPr>
            <w:bookmarkStart w:id="1" w:name="_Hlk48740388"/>
            <w:r w:rsidRPr="008B6DAE">
              <w:rPr>
                <w:sz w:val="16"/>
                <w:szCs w:val="16"/>
              </w:rPr>
              <w:t>&lt;&lt;</w:t>
            </w:r>
            <w:proofErr w:type="spellStart"/>
            <w:r w:rsidRPr="008B6DAE">
              <w:rPr>
                <w:sz w:val="16"/>
                <w:szCs w:val="16"/>
              </w:rPr>
              <w:t>cr</w:t>
            </w:r>
            <w:proofErr w:type="spellEnd"/>
            <w:r w:rsidRPr="008B6DAE">
              <w:rPr>
                <w:sz w:val="16"/>
                <w:szCs w:val="16"/>
              </w:rPr>
              <w:t>_$</w:t>
            </w:r>
            <w:proofErr w:type="spellStart"/>
            <w:r w:rsidRPr="008B6DAE">
              <w:rPr>
                <w:sz w:val="16"/>
                <w:szCs w:val="16"/>
              </w:rPr>
              <w:t>isApplication</w:t>
            </w:r>
            <w:proofErr w:type="spellEnd"/>
            <w:r w:rsidRPr="008B6DAE">
              <w:rPr>
                <w:sz w:val="16"/>
                <w:szCs w:val="16"/>
              </w:rPr>
              <w:t>&gt;&gt;</w:t>
            </w:r>
          </w:p>
        </w:tc>
      </w:tr>
      <w:tr w:rsidR="000C1997" w:rsidRPr="00096897" w14:paraId="19A6B889" w14:textId="77777777" w:rsidTr="00F84336">
        <w:trPr>
          <w:jc w:val="center"/>
        </w:trPr>
        <w:tc>
          <w:tcPr>
            <w:tcW w:w="10206" w:type="dxa"/>
            <w:gridSpan w:val="3"/>
            <w:tcMar>
              <w:left w:w="0" w:type="dxa"/>
            </w:tcMar>
          </w:tcPr>
          <w:p w14:paraId="3C837184" w14:textId="12043AE3" w:rsidR="008C7045" w:rsidRPr="001A26D0" w:rsidRDefault="00311826" w:rsidP="001A26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4C7139">
              <w:rPr>
                <w:rFonts w:cs="Arial"/>
                <w:b/>
                <w:bCs/>
              </w:rPr>
              <w:t>&lt;&lt;title&gt;&gt;</w:t>
            </w:r>
          </w:p>
        </w:tc>
      </w:tr>
      <w:tr w:rsidR="008C7045" w:rsidRPr="00096897" w14:paraId="30077D1F" w14:textId="77777777" w:rsidTr="00F84336">
        <w:trPr>
          <w:jc w:val="center"/>
        </w:trPr>
        <w:tc>
          <w:tcPr>
            <w:tcW w:w="10206" w:type="dxa"/>
            <w:gridSpan w:val="3"/>
            <w:tcMar>
              <w:left w:w="0" w:type="dxa"/>
            </w:tcMar>
          </w:tcPr>
          <w:p w14:paraId="136F4DC7" w14:textId="438E8A0C" w:rsidR="008C7045" w:rsidRPr="00281F7D" w:rsidRDefault="008C7045" w:rsidP="000C1997">
            <w:pPr>
              <w:rPr>
                <w:rFonts w:cs="Arial"/>
              </w:rPr>
            </w:pPr>
            <w:r w:rsidRPr="004C7139">
              <w:rPr>
                <w:rFonts w:cs="Arial"/>
              </w:rPr>
              <w:t>&lt;&lt;er_&gt;&gt;</w:t>
            </w:r>
          </w:p>
        </w:tc>
      </w:tr>
      <w:tr w:rsidR="008C7045" w:rsidRPr="00096897" w14:paraId="35EF4F9A" w14:textId="77777777" w:rsidTr="00F84336">
        <w:trPr>
          <w:jc w:val="center"/>
        </w:trPr>
        <w:tc>
          <w:tcPr>
            <w:tcW w:w="10206" w:type="dxa"/>
            <w:gridSpan w:val="3"/>
            <w:tcMar>
              <w:left w:w="0" w:type="dxa"/>
            </w:tcMar>
          </w:tcPr>
          <w:p w14:paraId="71F1B34B" w14:textId="61D2F115" w:rsidR="008C7045" w:rsidRPr="004C7139" w:rsidRDefault="008C7045" w:rsidP="008C7045">
            <w:pPr>
              <w:tabs>
                <w:tab w:val="right" w:pos="10198"/>
              </w:tabs>
              <w:contextualSpacing/>
              <w:rPr>
                <w:rFonts w:cs="Arial"/>
              </w:rPr>
            </w:pPr>
            <w:r w:rsidRPr="004C7139">
              <w:rPr>
                <w:rFonts w:cs="Arial"/>
              </w:rPr>
              <w:t>&lt;&lt;wording&gt;&gt;</w:t>
            </w:r>
          </w:p>
          <w:p w14:paraId="60782773" w14:textId="7F55976F" w:rsidR="008C7045" w:rsidRPr="004C7139" w:rsidRDefault="008C7045" w:rsidP="008C7045">
            <w:pPr>
              <w:tabs>
                <w:tab w:val="right" w:pos="10198"/>
              </w:tabs>
              <w:contextualSpacing/>
              <w:rPr>
                <w:rFonts w:cs="Arial"/>
              </w:rPr>
            </w:pPr>
            <w:r w:rsidRPr="004C7139">
              <w:rPr>
                <w:rFonts w:cs="Arial"/>
              </w:rPr>
              <w:t>&lt;&lt;cs_{</w:t>
            </w:r>
            <w:r w:rsidR="00F04560">
              <w:rPr>
                <w:rFonts w:cs="Arial"/>
              </w:rPr>
              <w:t>(</w:t>
            </w:r>
            <w:r w:rsidR="005E55A8">
              <w:rPr>
                <w:rFonts w:cs="Arial"/>
              </w:rPr>
              <w:t>$</w:t>
            </w:r>
            <w:proofErr w:type="gramStart"/>
            <w:r w:rsidR="00F04560">
              <w:rPr>
                <w:rFonts w:cs="Arial"/>
              </w:rPr>
              <w:t>isApplication</w:t>
            </w:r>
            <w:r w:rsidR="004224F9">
              <w:rPr>
                <w:rFonts w:cs="Arial"/>
              </w:rPr>
              <w:t>!=</w:t>
            </w:r>
            <w:proofErr w:type="gramEnd"/>
            <w:r w:rsidR="004224F9">
              <w:rPr>
                <w:rFonts w:cs="Arial"/>
              </w:rPr>
              <w:t>true</w:t>
            </w:r>
            <w:r w:rsidR="00F04560">
              <w:rPr>
                <w:rFonts w:cs="Arial"/>
              </w:rPr>
              <w:t>)&amp;&amp;</w:t>
            </w:r>
            <w:r w:rsidRPr="004C7139">
              <w:rPr>
                <w:rFonts w:cs="Arial"/>
              </w:rPr>
              <w:t>(convictionStatus!=’’)&amp;&amp;(convictionStatus!=null)}&gt;&gt;</w:t>
            </w:r>
          </w:p>
          <w:p w14:paraId="7C8E537F" w14:textId="77777777" w:rsidR="008C7045" w:rsidRPr="004C7139" w:rsidRDefault="008C7045" w:rsidP="008C7045">
            <w:pPr>
              <w:tabs>
                <w:tab w:val="right" w:pos="10198"/>
              </w:tabs>
              <w:spacing w:line="100" w:lineRule="exact"/>
              <w:contextualSpacing/>
              <w:rPr>
                <w:rFonts w:cs="Arial"/>
              </w:rPr>
            </w:pPr>
          </w:p>
          <w:p w14:paraId="7B261E7A" w14:textId="77777777" w:rsidR="008C7045" w:rsidRPr="004C7139" w:rsidRDefault="008C7045" w:rsidP="008C7045">
            <w:pPr>
              <w:tabs>
                <w:tab w:val="right" w:pos="10198"/>
              </w:tabs>
              <w:contextualSpacing/>
              <w:rPr>
                <w:rFonts w:cs="Arial"/>
              </w:rPr>
            </w:pPr>
            <w:r w:rsidRPr="004C7139">
              <w:rPr>
                <w:rFonts w:cs="Arial"/>
                <w:b/>
                <w:bCs/>
              </w:rPr>
              <w:t xml:space="preserve">Conviction status: </w:t>
            </w:r>
            <w:r w:rsidRPr="004C7139">
              <w:rPr>
                <w:rFonts w:cs="Arial"/>
              </w:rPr>
              <w:t>&lt;&lt;cs_{equalsIgnoreCase(‘Convicted</w:t>
            </w:r>
            <w:proofErr w:type="gramStart"/>
            <w:r w:rsidRPr="004C7139">
              <w:rPr>
                <w:rFonts w:cs="Arial"/>
              </w:rPr>
              <w:t>’,convictionStatus</w:t>
            </w:r>
            <w:proofErr w:type="gramEnd"/>
            <w:r w:rsidRPr="004C7139">
              <w:rPr>
                <w:rFonts w:cs="Arial"/>
              </w:rPr>
              <w:t>)}&gt;&gt;&lt;&lt;convictionStatus&gt;&gt;&lt;&lt;else&gt;&gt;Not Convicted&lt;&lt;es_&gt;&gt;</w:t>
            </w:r>
          </w:p>
          <w:p w14:paraId="4978AF71" w14:textId="1D877AAD" w:rsidR="008C7045" w:rsidRPr="000423EF" w:rsidRDefault="008C7045" w:rsidP="000423EF">
            <w:pPr>
              <w:tabs>
                <w:tab w:val="right" w:pos="10198"/>
              </w:tabs>
              <w:contextualSpacing/>
              <w:rPr>
                <w:rFonts w:cs="Arial"/>
              </w:rPr>
            </w:pPr>
            <w:r w:rsidRPr="004C7139">
              <w:rPr>
                <w:rFonts w:cs="Arial"/>
              </w:rPr>
              <w:t>&lt;&lt;es_&gt;&gt;</w:t>
            </w:r>
          </w:p>
        </w:tc>
      </w:tr>
      <w:tr w:rsidR="000423EF" w:rsidRPr="00096897" w14:paraId="33B8116B" w14:textId="77777777" w:rsidTr="00F84336">
        <w:trPr>
          <w:jc w:val="center"/>
        </w:trPr>
        <w:tc>
          <w:tcPr>
            <w:tcW w:w="10206" w:type="dxa"/>
            <w:gridSpan w:val="3"/>
            <w:tcMar>
              <w:left w:w="0" w:type="dxa"/>
            </w:tcMar>
          </w:tcPr>
          <w:p w14:paraId="212F6EBD" w14:textId="77777777" w:rsidR="000423EF" w:rsidRPr="004C7139" w:rsidRDefault="000423EF" w:rsidP="008C7045">
            <w:pPr>
              <w:tabs>
                <w:tab w:val="right" w:pos="10198"/>
              </w:tabs>
              <w:contextualSpacing/>
            </w:pPr>
          </w:p>
        </w:tc>
      </w:tr>
      <w:tr w:rsidR="00303BF7" w:rsidRPr="00096897" w14:paraId="642906F2" w14:textId="77777777" w:rsidTr="00F84336">
        <w:trPr>
          <w:jc w:val="center"/>
        </w:trPr>
        <w:tc>
          <w:tcPr>
            <w:tcW w:w="10206" w:type="dxa"/>
            <w:gridSpan w:val="3"/>
            <w:tcBorders>
              <w:bottom w:val="single" w:sz="8" w:space="0" w:color="AEAAAA" w:themeColor="background2" w:themeShade="BF"/>
            </w:tcBorders>
            <w:tcMar>
              <w:left w:w="0" w:type="dxa"/>
            </w:tcMar>
          </w:tcPr>
          <w:p w14:paraId="54F8B448" w14:textId="31BF8AEF" w:rsidR="00303BF7" w:rsidRDefault="00303BF7" w:rsidP="00303BF7">
            <w:pPr>
              <w:rPr>
                <w:b/>
                <w:bCs/>
              </w:rPr>
            </w:pPr>
            <w:r w:rsidRPr="004C7139">
              <w:rPr>
                <w:rFonts w:cs="Arial"/>
              </w:rPr>
              <w:t>&lt;&lt;</w:t>
            </w:r>
            <w:proofErr w:type="spellStart"/>
            <w:r w:rsidRPr="004C7139">
              <w:rPr>
                <w:rFonts w:cs="Arial"/>
              </w:rPr>
              <w:t>er_defendantCaseOffences</w:t>
            </w:r>
            <w:proofErr w:type="spellEnd"/>
            <w:r w:rsidRPr="004C7139">
              <w:rPr>
                <w:rFonts w:cs="Arial"/>
              </w:rPr>
              <w:t>&gt;&gt;</w:t>
            </w:r>
          </w:p>
        </w:tc>
      </w:tr>
      <w:tr w:rsidR="00303BF7" w:rsidRPr="00096897" w14:paraId="363A38BE" w14:textId="77777777" w:rsidTr="004116EA">
        <w:trPr>
          <w:cantSplit/>
          <w:jc w:val="center"/>
        </w:trPr>
        <w:tc>
          <w:tcPr>
            <w:tcW w:w="10206" w:type="dxa"/>
            <w:gridSpan w:val="3"/>
            <w:tcBorders>
              <w:top w:val="single" w:sz="8" w:space="0" w:color="AEAAAA" w:themeColor="background2" w:themeShade="BF"/>
            </w:tcBorders>
            <w:tcMar>
              <w:left w:w="0" w:type="dxa"/>
            </w:tcMar>
          </w:tcPr>
          <w:p w14:paraId="2F5A4C9F" w14:textId="588F1C8F" w:rsidR="00303BF7" w:rsidRDefault="00303BF7" w:rsidP="00303BF7">
            <w:pPr>
              <w:rPr>
                <w:b/>
                <w:bCs/>
              </w:rPr>
            </w:pPr>
            <w:r w:rsidRPr="004C7139">
              <w:rPr>
                <w:rFonts w:cs="Arial"/>
              </w:rPr>
              <w:t>&lt;&lt;</w:t>
            </w:r>
            <w:proofErr w:type="spellStart"/>
            <w:r w:rsidRPr="004C7139">
              <w:rPr>
                <w:rFonts w:cs="Arial"/>
              </w:rPr>
              <w:t>er_cases</w:t>
            </w:r>
            <w:proofErr w:type="spellEnd"/>
            <w:r w:rsidRPr="004C7139">
              <w:rPr>
                <w:rFonts w:cs="Arial"/>
              </w:rPr>
              <w:t>&gt;&gt;</w:t>
            </w:r>
          </w:p>
        </w:tc>
      </w:tr>
      <w:bookmarkEnd w:id="1"/>
    </w:tbl>
    <w:p w14:paraId="7B841F5D" w14:textId="77777777" w:rsidR="007D27B2" w:rsidRDefault="007D27B2" w:rsidP="00EC1775"/>
    <w:sectPr w:rsidR="007D27B2" w:rsidSect="00670BED">
      <w:headerReference w:type="even" r:id="rId10"/>
      <w:headerReference w:type="default" r:id="rId11"/>
      <w:footerReference w:type="even" r:id="rId12"/>
      <w:footerReference w:type="default" r:id="rId13"/>
      <w:headerReference w:type="first" r:id="rId14"/>
      <w:footerReference w:type="first" r:id="rId15"/>
      <w:pgSz w:w="11901" w:h="16817"/>
      <w:pgMar w:top="0" w:right="851" w:bottom="284" w:left="851"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F5097" w14:textId="77777777" w:rsidR="00670BED" w:rsidRDefault="00670BED" w:rsidP="00CE1AF0">
      <w:pPr>
        <w:spacing w:line="240" w:lineRule="auto"/>
      </w:pPr>
      <w:r>
        <w:separator/>
      </w:r>
    </w:p>
  </w:endnote>
  <w:endnote w:type="continuationSeparator" w:id="0">
    <w:p w14:paraId="0EECE0A8" w14:textId="77777777" w:rsidR="00670BED" w:rsidRDefault="00670BED"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DS Transport Website Light">
    <w:altName w:val="Corbel"/>
    <w:panose1 w:val="020B0604020202020204"/>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0703" w14:textId="77777777" w:rsidR="00B41BBF" w:rsidRDefault="00B41B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rsidTr="00C35652">
      <w:trPr>
        <w:trHeight w:val="576"/>
        <w:jc w:val="center"/>
      </w:trPr>
      <w:tc>
        <w:tcPr>
          <w:tcW w:w="8505" w:type="dxa"/>
          <w:vAlign w:val="bottom"/>
        </w:tcPr>
        <w:p w14:paraId="7B48B237" w14:textId="485E8566" w:rsidR="004B17D0" w:rsidRPr="000D2480" w:rsidRDefault="004B17D0" w:rsidP="00B41BBF">
          <w:pPr>
            <w:pStyle w:val="Footer"/>
            <w:spacing w:before="120"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C8717B">
          <w:pPr>
            <w:pStyle w:val="Footer"/>
            <w:spacing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FA4E4" w14:textId="77777777" w:rsidR="00B41BBF" w:rsidRDefault="00B41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A49D4" w14:textId="77777777" w:rsidR="00670BED" w:rsidRDefault="00670BED" w:rsidP="00CE1AF0">
      <w:pPr>
        <w:spacing w:line="240" w:lineRule="auto"/>
      </w:pPr>
      <w:r>
        <w:separator/>
      </w:r>
    </w:p>
  </w:footnote>
  <w:footnote w:type="continuationSeparator" w:id="0">
    <w:p w14:paraId="63463E3D" w14:textId="77777777" w:rsidR="00670BED" w:rsidRDefault="00670BED"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4B851" w14:textId="77777777" w:rsidR="00B41BBF" w:rsidRDefault="00B41B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60"/>
      <w:gridCol w:w="9000"/>
    </w:tblGrid>
    <w:tr w:rsidR="00EE02B7" w:rsidRPr="00C83ABA" w14:paraId="1043277D" w14:textId="77777777" w:rsidTr="00207D71">
      <w:trPr>
        <w:trHeight w:hRule="exact" w:val="1701"/>
        <w:jc w:val="center"/>
      </w:trPr>
      <w:tc>
        <w:tcPr>
          <w:tcW w:w="1260" w:type="dxa"/>
          <w:tcMar>
            <w:left w:w="0" w:type="dxa"/>
            <w:right w:w="0" w:type="dxa"/>
          </w:tcMar>
        </w:tcPr>
        <w:p w14:paraId="5C610DFA" w14:textId="77777777" w:rsidR="00EE02B7" w:rsidRPr="009663FC" w:rsidRDefault="00EE02B7" w:rsidP="00C76885">
          <w:pPr>
            <w:rPr>
              <w:sz w:val="22"/>
            </w:rPr>
          </w:pPr>
          <w:r w:rsidRPr="009663FC">
            <w:rPr>
              <w:noProof/>
              <w:sz w:val="22"/>
            </w:rPr>
            <w:drawing>
              <wp:inline distT="0" distB="0" distL="0" distR="0" wp14:anchorId="7B4EA951" wp14:editId="13C29080">
                <wp:extent cx="794544" cy="629014"/>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9000" w:type="dxa"/>
        </w:tcPr>
        <w:p w14:paraId="1D934747" w14:textId="006DBEC3" w:rsidR="00EE02B7" w:rsidRPr="00C83ABA" w:rsidRDefault="00EE02B7" w:rsidP="00C76885">
          <w:pPr>
            <w:tabs>
              <w:tab w:val="right" w:pos="6518"/>
            </w:tabs>
            <w:jc w:val="right"/>
            <w:rPr>
              <w:w w:val="109"/>
              <w:sz w:val="12"/>
              <w:szCs w:val="12"/>
            </w:rPr>
          </w:pPr>
          <w:r w:rsidRPr="004B21F3">
            <w:rPr>
              <w:rFonts w:cs="Arial"/>
              <w:w w:val="109"/>
              <w:sz w:val="12"/>
              <w:szCs w:val="12"/>
            </w:rPr>
            <w:t>&lt;&lt;cs_{</w:t>
          </w:r>
          <w:proofErr w:type="gramStart"/>
          <w:r>
            <w:rPr>
              <w:rFonts w:cs="Arial"/>
              <w:w w:val="109"/>
              <w:sz w:val="12"/>
              <w:szCs w:val="12"/>
            </w:rPr>
            <w:t>length(</w:t>
          </w:r>
          <w:proofErr w:type="gramEnd"/>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&gt;&gt;&lt;&lt;$nl&gt;&gt;</w:t>
          </w: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Pr>
              <w:rFonts w:cs="Arial"/>
              <w:w w:val="109"/>
              <w:szCs w:val="24"/>
            </w:rPr>
            <w:t>&lt;&lt;$nl&gt;&gt;</w:t>
          </w: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proofErr w:type="spellStart"/>
          <w:r w:rsidRPr="00A73C66">
            <w:rPr>
              <w:rFonts w:cs="Arial"/>
              <w:sz w:val="12"/>
              <w:szCs w:val="12"/>
            </w:rPr>
            <w:t>orderingCourt.courtCentreName</w:t>
          </w:r>
          <w:proofErr w:type="spellEnd"/>
          <w:r w:rsidRPr="00D33FFB">
            <w:rPr>
              <w:rFonts w:cs="Arial"/>
              <w:szCs w:val="24"/>
            </w:rPr>
            <w:t>&gt;</w:t>
          </w:r>
          <w:r>
            <w:rPr>
              <w:rFonts w:cs="Arial"/>
              <w:szCs w:val="24"/>
            </w:rPr>
            <w:t>&gt;</w:t>
          </w:r>
          <w:r w:rsidRPr="009F4C43">
            <w:rPr>
              <w:rFonts w:cs="Arial"/>
              <w:sz w:val="12"/>
              <w:szCs w:val="12"/>
            </w:rPr>
            <w:t>&lt;&lt;es_&gt;&gt;</w:t>
          </w:r>
        </w:p>
      </w:tc>
    </w:tr>
  </w:tbl>
  <w:p w14:paraId="13A59472" w14:textId="77777777" w:rsidR="00CE1AF0" w:rsidRPr="00AE041A" w:rsidRDefault="00CE1AF0"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DABE2" w14:textId="77777777" w:rsidR="00B41BBF" w:rsidRDefault="00B41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8916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6821"/>
    <w:rsid w:val="00015B9F"/>
    <w:rsid w:val="00032AA5"/>
    <w:rsid w:val="00037641"/>
    <w:rsid w:val="00037AEF"/>
    <w:rsid w:val="000423EF"/>
    <w:rsid w:val="000448F4"/>
    <w:rsid w:val="00044A28"/>
    <w:rsid w:val="00056FC5"/>
    <w:rsid w:val="0006511A"/>
    <w:rsid w:val="00065DB5"/>
    <w:rsid w:val="00070F08"/>
    <w:rsid w:val="0009629E"/>
    <w:rsid w:val="000B424A"/>
    <w:rsid w:val="000B6065"/>
    <w:rsid w:val="000C1997"/>
    <w:rsid w:val="000E0A73"/>
    <w:rsid w:val="000E3141"/>
    <w:rsid w:val="000E3362"/>
    <w:rsid w:val="000E528C"/>
    <w:rsid w:val="000F1CA3"/>
    <w:rsid w:val="0010367E"/>
    <w:rsid w:val="001074E3"/>
    <w:rsid w:val="00120FC2"/>
    <w:rsid w:val="001334DA"/>
    <w:rsid w:val="00143DBD"/>
    <w:rsid w:val="00153424"/>
    <w:rsid w:val="001640E1"/>
    <w:rsid w:val="00193AE7"/>
    <w:rsid w:val="001A08AC"/>
    <w:rsid w:val="001A26D0"/>
    <w:rsid w:val="001A78B9"/>
    <w:rsid w:val="001B1931"/>
    <w:rsid w:val="001B3360"/>
    <w:rsid w:val="001C16C7"/>
    <w:rsid w:val="001C3598"/>
    <w:rsid w:val="001C3FAC"/>
    <w:rsid w:val="001D18B2"/>
    <w:rsid w:val="001D22EA"/>
    <w:rsid w:val="001D7C74"/>
    <w:rsid w:val="001E65D7"/>
    <w:rsid w:val="00203D60"/>
    <w:rsid w:val="00207D71"/>
    <w:rsid w:val="00207F15"/>
    <w:rsid w:val="00211C6B"/>
    <w:rsid w:val="00214A88"/>
    <w:rsid w:val="00232351"/>
    <w:rsid w:val="002346F5"/>
    <w:rsid w:val="002530CC"/>
    <w:rsid w:val="00257468"/>
    <w:rsid w:val="00262206"/>
    <w:rsid w:val="00262C93"/>
    <w:rsid w:val="00267E50"/>
    <w:rsid w:val="002733C1"/>
    <w:rsid w:val="00276BDD"/>
    <w:rsid w:val="00280512"/>
    <w:rsid w:val="00281510"/>
    <w:rsid w:val="00281F7D"/>
    <w:rsid w:val="0029383E"/>
    <w:rsid w:val="00296BFC"/>
    <w:rsid w:val="002C2FDD"/>
    <w:rsid w:val="002C3CC8"/>
    <w:rsid w:val="002C7D07"/>
    <w:rsid w:val="002D0477"/>
    <w:rsid w:val="002D3821"/>
    <w:rsid w:val="002E3CE5"/>
    <w:rsid w:val="002E6345"/>
    <w:rsid w:val="002F460C"/>
    <w:rsid w:val="002F56C6"/>
    <w:rsid w:val="002F6A18"/>
    <w:rsid w:val="00301CA8"/>
    <w:rsid w:val="00303BF7"/>
    <w:rsid w:val="00311826"/>
    <w:rsid w:val="00313801"/>
    <w:rsid w:val="00315A08"/>
    <w:rsid w:val="0032101A"/>
    <w:rsid w:val="00323918"/>
    <w:rsid w:val="00327A3F"/>
    <w:rsid w:val="003449EB"/>
    <w:rsid w:val="00346995"/>
    <w:rsid w:val="00351137"/>
    <w:rsid w:val="00351D75"/>
    <w:rsid w:val="003525D9"/>
    <w:rsid w:val="003527E3"/>
    <w:rsid w:val="003555E0"/>
    <w:rsid w:val="00355EBA"/>
    <w:rsid w:val="00357B5B"/>
    <w:rsid w:val="003677B9"/>
    <w:rsid w:val="00375AE7"/>
    <w:rsid w:val="00395015"/>
    <w:rsid w:val="003A06D7"/>
    <w:rsid w:val="003A07A6"/>
    <w:rsid w:val="003A1ABC"/>
    <w:rsid w:val="003A326A"/>
    <w:rsid w:val="003A782A"/>
    <w:rsid w:val="003B5038"/>
    <w:rsid w:val="003B695D"/>
    <w:rsid w:val="003C04F7"/>
    <w:rsid w:val="003C0AC8"/>
    <w:rsid w:val="003C1582"/>
    <w:rsid w:val="003C412F"/>
    <w:rsid w:val="003D4D8E"/>
    <w:rsid w:val="003E571E"/>
    <w:rsid w:val="003F3C42"/>
    <w:rsid w:val="003F59E8"/>
    <w:rsid w:val="00403D67"/>
    <w:rsid w:val="00404960"/>
    <w:rsid w:val="00407C2E"/>
    <w:rsid w:val="004116EA"/>
    <w:rsid w:val="00416F5A"/>
    <w:rsid w:val="004224F9"/>
    <w:rsid w:val="00432819"/>
    <w:rsid w:val="004356F5"/>
    <w:rsid w:val="00443C1E"/>
    <w:rsid w:val="00444ED6"/>
    <w:rsid w:val="00445303"/>
    <w:rsid w:val="00460033"/>
    <w:rsid w:val="00467800"/>
    <w:rsid w:val="00472781"/>
    <w:rsid w:val="004729B3"/>
    <w:rsid w:val="004729E3"/>
    <w:rsid w:val="00472A24"/>
    <w:rsid w:val="004803EB"/>
    <w:rsid w:val="00485E77"/>
    <w:rsid w:val="00487744"/>
    <w:rsid w:val="00491A44"/>
    <w:rsid w:val="004A1840"/>
    <w:rsid w:val="004A6E01"/>
    <w:rsid w:val="004B17D0"/>
    <w:rsid w:val="004B18ED"/>
    <w:rsid w:val="004B3B7E"/>
    <w:rsid w:val="004B4360"/>
    <w:rsid w:val="004D0EC2"/>
    <w:rsid w:val="004E4C7C"/>
    <w:rsid w:val="004F0CEB"/>
    <w:rsid w:val="004F0DEA"/>
    <w:rsid w:val="004F4695"/>
    <w:rsid w:val="005041F5"/>
    <w:rsid w:val="00522701"/>
    <w:rsid w:val="00523529"/>
    <w:rsid w:val="00526ED3"/>
    <w:rsid w:val="00530A98"/>
    <w:rsid w:val="005415C0"/>
    <w:rsid w:val="00544BEC"/>
    <w:rsid w:val="0055080F"/>
    <w:rsid w:val="00561C96"/>
    <w:rsid w:val="00561EE3"/>
    <w:rsid w:val="005716EE"/>
    <w:rsid w:val="00571DA2"/>
    <w:rsid w:val="00573F8C"/>
    <w:rsid w:val="005740D4"/>
    <w:rsid w:val="005760C1"/>
    <w:rsid w:val="0058485D"/>
    <w:rsid w:val="0058734D"/>
    <w:rsid w:val="00587AC4"/>
    <w:rsid w:val="0059102F"/>
    <w:rsid w:val="00596E8C"/>
    <w:rsid w:val="005A4DD8"/>
    <w:rsid w:val="005B1EBC"/>
    <w:rsid w:val="005B3C86"/>
    <w:rsid w:val="005C1C47"/>
    <w:rsid w:val="005C6426"/>
    <w:rsid w:val="005D0442"/>
    <w:rsid w:val="005D5F9A"/>
    <w:rsid w:val="005E55A8"/>
    <w:rsid w:val="005E5C3D"/>
    <w:rsid w:val="005E6293"/>
    <w:rsid w:val="005E6801"/>
    <w:rsid w:val="005F4152"/>
    <w:rsid w:val="005F7B56"/>
    <w:rsid w:val="006103E5"/>
    <w:rsid w:val="006233E6"/>
    <w:rsid w:val="00623FF2"/>
    <w:rsid w:val="006248AE"/>
    <w:rsid w:val="00634D12"/>
    <w:rsid w:val="00640678"/>
    <w:rsid w:val="0064754C"/>
    <w:rsid w:val="006508E8"/>
    <w:rsid w:val="0065139F"/>
    <w:rsid w:val="00651DF2"/>
    <w:rsid w:val="006538D6"/>
    <w:rsid w:val="00655B45"/>
    <w:rsid w:val="00656056"/>
    <w:rsid w:val="006605DC"/>
    <w:rsid w:val="00662B08"/>
    <w:rsid w:val="00666798"/>
    <w:rsid w:val="00670BED"/>
    <w:rsid w:val="00681AD1"/>
    <w:rsid w:val="006846BD"/>
    <w:rsid w:val="00685D42"/>
    <w:rsid w:val="006A5BE6"/>
    <w:rsid w:val="006B1ADE"/>
    <w:rsid w:val="006C1B3B"/>
    <w:rsid w:val="006E3C16"/>
    <w:rsid w:val="006F6897"/>
    <w:rsid w:val="006F765B"/>
    <w:rsid w:val="00705FE1"/>
    <w:rsid w:val="007202EF"/>
    <w:rsid w:val="007317E9"/>
    <w:rsid w:val="007322D0"/>
    <w:rsid w:val="0074727C"/>
    <w:rsid w:val="007543B0"/>
    <w:rsid w:val="0075547F"/>
    <w:rsid w:val="00776918"/>
    <w:rsid w:val="00777F25"/>
    <w:rsid w:val="00785C2E"/>
    <w:rsid w:val="00785D9D"/>
    <w:rsid w:val="00786EF2"/>
    <w:rsid w:val="00790AC7"/>
    <w:rsid w:val="00793F67"/>
    <w:rsid w:val="00794850"/>
    <w:rsid w:val="00797308"/>
    <w:rsid w:val="007B408B"/>
    <w:rsid w:val="007B45E6"/>
    <w:rsid w:val="007B64D2"/>
    <w:rsid w:val="007B7DDE"/>
    <w:rsid w:val="007C11A0"/>
    <w:rsid w:val="007C3695"/>
    <w:rsid w:val="007D27B2"/>
    <w:rsid w:val="007D51E6"/>
    <w:rsid w:val="007D7A2E"/>
    <w:rsid w:val="007F4B24"/>
    <w:rsid w:val="00801325"/>
    <w:rsid w:val="0080475B"/>
    <w:rsid w:val="0081017C"/>
    <w:rsid w:val="0081384C"/>
    <w:rsid w:val="008163E3"/>
    <w:rsid w:val="00835EC3"/>
    <w:rsid w:val="00836CDB"/>
    <w:rsid w:val="00840816"/>
    <w:rsid w:val="0084162A"/>
    <w:rsid w:val="00845D03"/>
    <w:rsid w:val="00850964"/>
    <w:rsid w:val="0085168E"/>
    <w:rsid w:val="0086474B"/>
    <w:rsid w:val="00872EBA"/>
    <w:rsid w:val="00873312"/>
    <w:rsid w:val="008844F8"/>
    <w:rsid w:val="008903EE"/>
    <w:rsid w:val="00893EC8"/>
    <w:rsid w:val="008953CA"/>
    <w:rsid w:val="0089575B"/>
    <w:rsid w:val="008A55D9"/>
    <w:rsid w:val="008B0E0F"/>
    <w:rsid w:val="008B16D2"/>
    <w:rsid w:val="008C5756"/>
    <w:rsid w:val="008C6F77"/>
    <w:rsid w:val="008C7045"/>
    <w:rsid w:val="008D00F5"/>
    <w:rsid w:val="008D19EB"/>
    <w:rsid w:val="008D4BB7"/>
    <w:rsid w:val="008D5BB7"/>
    <w:rsid w:val="008E233F"/>
    <w:rsid w:val="008E699B"/>
    <w:rsid w:val="008F102A"/>
    <w:rsid w:val="008F10A4"/>
    <w:rsid w:val="008F4E79"/>
    <w:rsid w:val="008F6928"/>
    <w:rsid w:val="0090264D"/>
    <w:rsid w:val="009116D8"/>
    <w:rsid w:val="00912BE9"/>
    <w:rsid w:val="00914C27"/>
    <w:rsid w:val="00917F66"/>
    <w:rsid w:val="009663FC"/>
    <w:rsid w:val="00974E41"/>
    <w:rsid w:val="009832F6"/>
    <w:rsid w:val="00984786"/>
    <w:rsid w:val="009926D2"/>
    <w:rsid w:val="00997BB9"/>
    <w:rsid w:val="009B300F"/>
    <w:rsid w:val="009B76B2"/>
    <w:rsid w:val="009C5062"/>
    <w:rsid w:val="009D186F"/>
    <w:rsid w:val="009D5376"/>
    <w:rsid w:val="009E297E"/>
    <w:rsid w:val="009E324F"/>
    <w:rsid w:val="009F5C35"/>
    <w:rsid w:val="009F7660"/>
    <w:rsid w:val="00A017B2"/>
    <w:rsid w:val="00A01ACE"/>
    <w:rsid w:val="00A146A7"/>
    <w:rsid w:val="00A16151"/>
    <w:rsid w:val="00A2538F"/>
    <w:rsid w:val="00A31AC8"/>
    <w:rsid w:val="00A36E0A"/>
    <w:rsid w:val="00A43641"/>
    <w:rsid w:val="00A43E69"/>
    <w:rsid w:val="00A54A8E"/>
    <w:rsid w:val="00A55C92"/>
    <w:rsid w:val="00A64BD0"/>
    <w:rsid w:val="00A71AB5"/>
    <w:rsid w:val="00A76159"/>
    <w:rsid w:val="00A778E1"/>
    <w:rsid w:val="00A91FE6"/>
    <w:rsid w:val="00AA2B39"/>
    <w:rsid w:val="00AA3AF8"/>
    <w:rsid w:val="00AA523D"/>
    <w:rsid w:val="00AA7936"/>
    <w:rsid w:val="00AB3557"/>
    <w:rsid w:val="00AC09D7"/>
    <w:rsid w:val="00AC2CA8"/>
    <w:rsid w:val="00AC7A1A"/>
    <w:rsid w:val="00AD25A5"/>
    <w:rsid w:val="00AD790A"/>
    <w:rsid w:val="00AE041A"/>
    <w:rsid w:val="00AE1243"/>
    <w:rsid w:val="00AF63BE"/>
    <w:rsid w:val="00B0694C"/>
    <w:rsid w:val="00B1002A"/>
    <w:rsid w:val="00B1412D"/>
    <w:rsid w:val="00B249E8"/>
    <w:rsid w:val="00B255AE"/>
    <w:rsid w:val="00B36C8D"/>
    <w:rsid w:val="00B41BBF"/>
    <w:rsid w:val="00B45CEA"/>
    <w:rsid w:val="00B50384"/>
    <w:rsid w:val="00B622B3"/>
    <w:rsid w:val="00B91B64"/>
    <w:rsid w:val="00B91BDC"/>
    <w:rsid w:val="00B93A86"/>
    <w:rsid w:val="00BA239E"/>
    <w:rsid w:val="00BC0545"/>
    <w:rsid w:val="00BC1C1E"/>
    <w:rsid w:val="00BC54FA"/>
    <w:rsid w:val="00BC5ED1"/>
    <w:rsid w:val="00BC6AE9"/>
    <w:rsid w:val="00BD13E8"/>
    <w:rsid w:val="00BE6F79"/>
    <w:rsid w:val="00BF5065"/>
    <w:rsid w:val="00C00428"/>
    <w:rsid w:val="00C06D78"/>
    <w:rsid w:val="00C070AA"/>
    <w:rsid w:val="00C15F03"/>
    <w:rsid w:val="00C20674"/>
    <w:rsid w:val="00C246FA"/>
    <w:rsid w:val="00C26337"/>
    <w:rsid w:val="00C3073C"/>
    <w:rsid w:val="00C320B1"/>
    <w:rsid w:val="00C52551"/>
    <w:rsid w:val="00C53149"/>
    <w:rsid w:val="00C557AF"/>
    <w:rsid w:val="00C57CEF"/>
    <w:rsid w:val="00C6152F"/>
    <w:rsid w:val="00C61CF8"/>
    <w:rsid w:val="00C62EF0"/>
    <w:rsid w:val="00C63141"/>
    <w:rsid w:val="00C649C1"/>
    <w:rsid w:val="00C64D23"/>
    <w:rsid w:val="00C76885"/>
    <w:rsid w:val="00C83ABA"/>
    <w:rsid w:val="00C8717B"/>
    <w:rsid w:val="00C90B4B"/>
    <w:rsid w:val="00CA08D9"/>
    <w:rsid w:val="00CA7717"/>
    <w:rsid w:val="00CB3B85"/>
    <w:rsid w:val="00CB5AA0"/>
    <w:rsid w:val="00CB6B60"/>
    <w:rsid w:val="00CC4C60"/>
    <w:rsid w:val="00CD19F4"/>
    <w:rsid w:val="00CD6794"/>
    <w:rsid w:val="00CD7A76"/>
    <w:rsid w:val="00CE1AF0"/>
    <w:rsid w:val="00CE3850"/>
    <w:rsid w:val="00CE4620"/>
    <w:rsid w:val="00CE75C2"/>
    <w:rsid w:val="00CF6B1A"/>
    <w:rsid w:val="00D12D42"/>
    <w:rsid w:val="00D145BB"/>
    <w:rsid w:val="00D166FE"/>
    <w:rsid w:val="00D230FC"/>
    <w:rsid w:val="00D276A4"/>
    <w:rsid w:val="00D36FE5"/>
    <w:rsid w:val="00D57C38"/>
    <w:rsid w:val="00D62963"/>
    <w:rsid w:val="00D62AAA"/>
    <w:rsid w:val="00D6791F"/>
    <w:rsid w:val="00D803E2"/>
    <w:rsid w:val="00D90837"/>
    <w:rsid w:val="00DA6123"/>
    <w:rsid w:val="00DB5B5E"/>
    <w:rsid w:val="00DC5322"/>
    <w:rsid w:val="00DE575F"/>
    <w:rsid w:val="00DF0F8C"/>
    <w:rsid w:val="00DF259B"/>
    <w:rsid w:val="00E02039"/>
    <w:rsid w:val="00E03C7D"/>
    <w:rsid w:val="00E12CF8"/>
    <w:rsid w:val="00E17742"/>
    <w:rsid w:val="00E234F2"/>
    <w:rsid w:val="00E27253"/>
    <w:rsid w:val="00E30F10"/>
    <w:rsid w:val="00E328F9"/>
    <w:rsid w:val="00E32D50"/>
    <w:rsid w:val="00E35D42"/>
    <w:rsid w:val="00E425E6"/>
    <w:rsid w:val="00E43A90"/>
    <w:rsid w:val="00E4552C"/>
    <w:rsid w:val="00E51CC3"/>
    <w:rsid w:val="00E55451"/>
    <w:rsid w:val="00E71BD0"/>
    <w:rsid w:val="00E76D00"/>
    <w:rsid w:val="00E81EA3"/>
    <w:rsid w:val="00E847BA"/>
    <w:rsid w:val="00E95B0F"/>
    <w:rsid w:val="00E96752"/>
    <w:rsid w:val="00E97152"/>
    <w:rsid w:val="00EA6619"/>
    <w:rsid w:val="00EC0A64"/>
    <w:rsid w:val="00EC1775"/>
    <w:rsid w:val="00ED21FE"/>
    <w:rsid w:val="00ED5441"/>
    <w:rsid w:val="00ED6E15"/>
    <w:rsid w:val="00EE02B7"/>
    <w:rsid w:val="00EF1313"/>
    <w:rsid w:val="00EF1F10"/>
    <w:rsid w:val="00F04560"/>
    <w:rsid w:val="00F04F5D"/>
    <w:rsid w:val="00F074C3"/>
    <w:rsid w:val="00F167C6"/>
    <w:rsid w:val="00F168BF"/>
    <w:rsid w:val="00F17538"/>
    <w:rsid w:val="00F178A2"/>
    <w:rsid w:val="00F23688"/>
    <w:rsid w:val="00F3116D"/>
    <w:rsid w:val="00F320CD"/>
    <w:rsid w:val="00F36BF4"/>
    <w:rsid w:val="00F51060"/>
    <w:rsid w:val="00F67B95"/>
    <w:rsid w:val="00F740F4"/>
    <w:rsid w:val="00F7513F"/>
    <w:rsid w:val="00F776A6"/>
    <w:rsid w:val="00F80837"/>
    <w:rsid w:val="00F80AFC"/>
    <w:rsid w:val="00F84336"/>
    <w:rsid w:val="00F84A82"/>
    <w:rsid w:val="00FA135E"/>
    <w:rsid w:val="00FA1EDD"/>
    <w:rsid w:val="00FA2547"/>
    <w:rsid w:val="00FA4550"/>
    <w:rsid w:val="00FB4CC6"/>
    <w:rsid w:val="00FC6318"/>
    <w:rsid w:val="00FD37F2"/>
    <w:rsid w:val="00FD515F"/>
    <w:rsid w:val="00FD781B"/>
    <w:rsid w:val="00FE19D0"/>
    <w:rsid w:val="00FE4A69"/>
    <w:rsid w:val="00FE4A97"/>
    <w:rsid w:val="00FF6302"/>
    <w:rsid w:val="00FF69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76BDD"/>
    <w:rPr>
      <w:sz w:val="16"/>
      <w:szCs w:val="16"/>
    </w:rPr>
  </w:style>
  <w:style w:type="paragraph" w:styleId="CommentText">
    <w:name w:val="annotation text"/>
    <w:basedOn w:val="Normal"/>
    <w:link w:val="CommentTextChar"/>
    <w:uiPriority w:val="99"/>
    <w:semiHidden/>
    <w:unhideWhenUsed/>
    <w:rsid w:val="00276BDD"/>
    <w:pPr>
      <w:spacing w:line="240" w:lineRule="auto"/>
    </w:pPr>
    <w:rPr>
      <w:sz w:val="20"/>
      <w:szCs w:val="20"/>
    </w:rPr>
  </w:style>
  <w:style w:type="character" w:customStyle="1" w:styleId="CommentTextChar">
    <w:name w:val="Comment Text Char"/>
    <w:basedOn w:val="DefaultParagraphFont"/>
    <w:link w:val="CommentText"/>
    <w:uiPriority w:val="99"/>
    <w:semiHidden/>
    <w:rsid w:val="00276BDD"/>
    <w:rPr>
      <w:sz w:val="20"/>
      <w:szCs w:val="20"/>
    </w:rPr>
  </w:style>
  <w:style w:type="paragraph" w:styleId="CommentSubject">
    <w:name w:val="annotation subject"/>
    <w:basedOn w:val="CommentText"/>
    <w:next w:val="CommentText"/>
    <w:link w:val="CommentSubjectChar"/>
    <w:uiPriority w:val="99"/>
    <w:semiHidden/>
    <w:unhideWhenUsed/>
    <w:rsid w:val="00276BDD"/>
    <w:rPr>
      <w:b/>
      <w:bCs/>
    </w:rPr>
  </w:style>
  <w:style w:type="character" w:customStyle="1" w:styleId="CommentSubjectChar">
    <w:name w:val="Comment Subject Char"/>
    <w:basedOn w:val="CommentTextChar"/>
    <w:link w:val="CommentSubject"/>
    <w:uiPriority w:val="99"/>
    <w:semiHidden/>
    <w:rsid w:val="00276B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280900">
      <w:bodyDiv w:val="1"/>
      <w:marLeft w:val="0"/>
      <w:marRight w:val="0"/>
      <w:marTop w:val="0"/>
      <w:marBottom w:val="0"/>
      <w:divBdr>
        <w:top w:val="none" w:sz="0" w:space="0" w:color="auto"/>
        <w:left w:val="none" w:sz="0" w:space="0" w:color="auto"/>
        <w:bottom w:val="none" w:sz="0" w:space="0" w:color="auto"/>
        <w:right w:val="none" w:sz="0" w:space="0" w:color="auto"/>
      </w:divBdr>
    </w:div>
    <w:div w:id="989016657">
      <w:bodyDiv w:val="1"/>
      <w:marLeft w:val="0"/>
      <w:marRight w:val="0"/>
      <w:marTop w:val="0"/>
      <w:marBottom w:val="0"/>
      <w:divBdr>
        <w:top w:val="none" w:sz="0" w:space="0" w:color="auto"/>
        <w:left w:val="none" w:sz="0" w:space="0" w:color="auto"/>
        <w:bottom w:val="none" w:sz="0" w:space="0" w:color="auto"/>
        <w:right w:val="none" w:sz="0" w:space="0" w:color="auto"/>
      </w:divBdr>
    </w:div>
    <w:div w:id="1113286176">
      <w:bodyDiv w:val="1"/>
      <w:marLeft w:val="0"/>
      <w:marRight w:val="0"/>
      <w:marTop w:val="0"/>
      <w:marBottom w:val="0"/>
      <w:divBdr>
        <w:top w:val="none" w:sz="0" w:space="0" w:color="auto"/>
        <w:left w:val="none" w:sz="0" w:space="0" w:color="auto"/>
        <w:bottom w:val="none" w:sz="0" w:space="0" w:color="auto"/>
        <w:right w:val="none" w:sz="0" w:space="0" w:color="auto"/>
      </w:divBdr>
      <w:divsChild>
        <w:div w:id="1808163414">
          <w:marLeft w:val="0"/>
          <w:marRight w:val="0"/>
          <w:marTop w:val="0"/>
          <w:marBottom w:val="0"/>
          <w:divBdr>
            <w:top w:val="none" w:sz="0" w:space="0" w:color="auto"/>
            <w:left w:val="none" w:sz="0" w:space="0" w:color="auto"/>
            <w:bottom w:val="none" w:sz="0" w:space="0" w:color="auto"/>
            <w:right w:val="none" w:sz="0" w:space="0" w:color="auto"/>
          </w:divBdr>
        </w:div>
        <w:div w:id="891842483">
          <w:marLeft w:val="0"/>
          <w:marRight w:val="0"/>
          <w:marTop w:val="0"/>
          <w:marBottom w:val="0"/>
          <w:divBdr>
            <w:top w:val="none" w:sz="0" w:space="0" w:color="auto"/>
            <w:left w:val="none" w:sz="0" w:space="0" w:color="auto"/>
            <w:bottom w:val="none" w:sz="0" w:space="0" w:color="auto"/>
            <w:right w:val="none" w:sz="0" w:space="0" w:color="auto"/>
          </w:divBdr>
        </w:div>
      </w:divsChild>
    </w:div>
    <w:div w:id="127096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EA87D8F5E3C441A2489FC18612875D" ma:contentTypeVersion="2" ma:contentTypeDescription="Create a new document." ma:contentTypeScope="" ma:versionID="943d8c3edabb183512dd7034de905e53">
  <xsd:schema xmlns:xsd="http://www.w3.org/2001/XMLSchema" xmlns:xs="http://www.w3.org/2001/XMLSchema" xmlns:p="http://schemas.microsoft.com/office/2006/metadata/properties" xmlns:ns2="da27c713-bab1-4981-ac2c-cba938eec897" targetNamespace="http://schemas.microsoft.com/office/2006/metadata/properties" ma:root="true" ma:fieldsID="1cb1fda5304c20708d200cceb3dfd0d9" ns2:_="">
    <xsd:import namespace="da27c713-bab1-4981-ac2c-cba938eec89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7c713-bab1-4981-ac2c-cba938eec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66B8EC-C5D3-415A-909E-541AA8A0C7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F82A7F-D2D2-4D49-9B18-94836A245DC5}">
  <ds:schemaRefs>
    <ds:schemaRef ds:uri="http://schemas.microsoft.com/sharepoint/v3/contenttype/forms"/>
  </ds:schemaRefs>
</ds:datastoreItem>
</file>

<file path=customXml/itemProps3.xml><?xml version="1.0" encoding="utf-8"?>
<ds:datastoreItem xmlns:ds="http://schemas.openxmlformats.org/officeDocument/2006/customXml" ds:itemID="{82D1FFD3-4779-4981-BDA2-1A46A78D1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7c713-bab1-4981-ac2c-cba938eec8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2590</TotalTime>
  <Pages>2</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Udaya Lingam</cp:lastModifiedBy>
  <cp:revision>903</cp:revision>
  <dcterms:created xsi:type="dcterms:W3CDTF">2023-07-24T15:53:00Z</dcterms:created>
  <dcterms:modified xsi:type="dcterms:W3CDTF">2024-03-21T12:22:00Z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0x01010008EA87D8F5E3C441A2489FC18612875D</vt:lpwstr>
  </property>
</Properties>
</file>