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D6AAE" w14:textId="464944CF" w:rsidR="0040609A" w:rsidRDefault="00BF3B04" w:rsidP="0040609A">
      <w:pPr>
        <w:spacing w:after="80" w:line="240" w:lineRule="auto"/>
        <w:jc w:val="center"/>
      </w:pPr>
      <w:r w:rsidRPr="00D80DC3">
        <w:rPr>
          <w:b/>
          <w:bCs/>
          <w:sz w:val="36"/>
          <w:szCs w:val="36"/>
        </w:rPr>
        <w:t>&lt;&lt;</w:t>
      </w:r>
      <w:proofErr w:type="spellStart"/>
      <w:r>
        <w:rPr>
          <w:b/>
          <w:bCs/>
          <w:sz w:val="36"/>
          <w:szCs w:val="36"/>
        </w:rPr>
        <w:t>o</w:t>
      </w:r>
      <w:r w:rsidRPr="00CB1331">
        <w:rPr>
          <w:b/>
          <w:bCs/>
          <w:sz w:val="36"/>
          <w:szCs w:val="36"/>
        </w:rPr>
        <w:t>rderName</w:t>
      </w:r>
      <w:proofErr w:type="spellEnd"/>
      <w:r w:rsidRPr="00D80DC3">
        <w:rPr>
          <w:b/>
          <w:bCs/>
          <w:sz w:val="36"/>
          <w:szCs w:val="36"/>
        </w:rPr>
        <w:t>&gt;&gt;</w:t>
      </w:r>
    </w:p>
    <w:tbl>
      <w:tblPr>
        <w:tblStyle w:val="TableGrid"/>
        <w:tblW w:w="10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5"/>
        <w:gridCol w:w="515"/>
        <w:gridCol w:w="5352"/>
      </w:tblGrid>
      <w:tr w:rsidR="00857763" w:rsidRPr="00485D92" w14:paraId="55C1E521" w14:textId="77777777" w:rsidTr="00BA7BC3">
        <w:trPr>
          <w:cantSplit/>
        </w:trPr>
        <w:tc>
          <w:tcPr>
            <w:tcW w:w="10212" w:type="dxa"/>
            <w:gridSpan w:val="3"/>
          </w:tcPr>
          <w:p w14:paraId="0F6FF976" w14:textId="77777777" w:rsidR="00857763" w:rsidRPr="005D0442" w:rsidRDefault="00857763" w:rsidP="00D12A10">
            <w:pPr>
              <w:rPr>
                <w:color w:val="000000"/>
              </w:rPr>
            </w:pPr>
          </w:p>
        </w:tc>
      </w:tr>
      <w:tr w:rsidR="00857763" w:rsidRPr="00485D92" w14:paraId="6C46B4D9" w14:textId="77777777" w:rsidTr="00BA7BC3">
        <w:trPr>
          <w:cantSplit/>
        </w:trPr>
        <w:tc>
          <w:tcPr>
            <w:tcW w:w="10212" w:type="dxa"/>
            <w:gridSpan w:val="3"/>
          </w:tcPr>
          <w:p w14:paraId="0A8004D9" w14:textId="6140D745" w:rsidR="00857763" w:rsidRPr="005D0442" w:rsidRDefault="0002065A" w:rsidP="00D12A10">
            <w:pPr>
              <w:rPr>
                <w:color w:val="000000"/>
              </w:rPr>
            </w:pPr>
            <w:r w:rsidRPr="000E60D4">
              <w:rPr>
                <w:rFonts w:cs="Arial"/>
                <w:b/>
                <w:bCs/>
                <w:color w:val="000000"/>
              </w:rPr>
              <w:t>NB:</w:t>
            </w:r>
            <w:r w:rsidRPr="003C4BFE">
              <w:rPr>
                <w:rFonts w:cs="Arial"/>
                <w:color w:val="000000"/>
              </w:rPr>
              <w:t xml:space="preserve"> </w:t>
            </w:r>
            <w:r w:rsidRPr="003C4BFE">
              <w:rPr>
                <w:color w:val="000000"/>
              </w:rPr>
              <w:t>Th</w:t>
            </w:r>
            <w:r w:rsidRPr="000E60D4">
              <w:rPr>
                <w:color w:val="000000"/>
              </w:rPr>
              <w:t>is supplement is provided only as additional information relating to the prisoner. It does not provide legal authority to hold the prisoner. Such authority is held in the custodial warrant itself, to which this supplement should be attached.</w:t>
            </w:r>
          </w:p>
        </w:tc>
      </w:tr>
      <w:tr w:rsidR="00857763" w:rsidRPr="00485D92" w14:paraId="3BD45170" w14:textId="77777777" w:rsidTr="00BA7BC3">
        <w:trPr>
          <w:cantSplit/>
        </w:trPr>
        <w:tc>
          <w:tcPr>
            <w:tcW w:w="10212" w:type="dxa"/>
            <w:gridSpan w:val="3"/>
          </w:tcPr>
          <w:p w14:paraId="6F94D5A0" w14:textId="77777777" w:rsidR="00857763" w:rsidRPr="005D0442" w:rsidRDefault="00857763" w:rsidP="00D12A10">
            <w:pPr>
              <w:rPr>
                <w:color w:val="000000"/>
              </w:rPr>
            </w:pPr>
          </w:p>
        </w:tc>
      </w:tr>
      <w:tr w:rsidR="00857763" w:rsidRPr="00485D92" w14:paraId="025D8C22" w14:textId="77777777" w:rsidTr="00BA7BC3">
        <w:trPr>
          <w:cantSplit/>
        </w:trPr>
        <w:tc>
          <w:tcPr>
            <w:tcW w:w="10212" w:type="dxa"/>
            <w:gridSpan w:val="3"/>
          </w:tcPr>
          <w:p w14:paraId="5B450855" w14:textId="442E0CAA" w:rsidR="00857763" w:rsidRPr="00485D92" w:rsidRDefault="00A406B1" w:rsidP="00D12A10">
            <w:pPr>
              <w:rPr>
                <w:rFonts w:cs="Arial"/>
              </w:rPr>
            </w:pPr>
            <w:r>
              <w:rPr>
                <w:rFonts w:cs="Arial"/>
                <w:b/>
                <w:bCs/>
                <w:color w:val="000000"/>
              </w:rPr>
              <w:t xml:space="preserve">Date of warrant </w:t>
            </w:r>
            <w:r>
              <w:rPr>
                <w:rFonts w:cs="Arial"/>
                <w:color w:val="000000"/>
              </w:rPr>
              <w:t>&lt;</w:t>
            </w:r>
            <w:proofErr w:type="gramStart"/>
            <w:r>
              <w:rPr>
                <w:rFonts w:cs="Arial"/>
                <w:color w:val="000000"/>
              </w:rPr>
              <w:t>&lt;{</w:t>
            </w:r>
            <w:proofErr w:type="spellStart"/>
            <w:proofErr w:type="gramEnd"/>
            <w:r>
              <w:rPr>
                <w:rFonts w:cs="Arial"/>
                <w:color w:val="000000"/>
              </w:rPr>
              <w:t>dateFormat</w:t>
            </w:r>
            <w:proofErr w:type="spellEnd"/>
            <w:r>
              <w:rPr>
                <w:rFonts w:cs="Arial"/>
                <w:color w:val="000000"/>
              </w:rPr>
              <w:t>(</w:t>
            </w:r>
            <w:proofErr w:type="spellStart"/>
            <w:r>
              <w:rPr>
                <w:rFonts w:cs="Arial"/>
                <w:color w:val="000000"/>
              </w:rPr>
              <w:t>orderDate</w:t>
            </w:r>
            <w:proofErr w:type="spellEnd"/>
            <w:r>
              <w:rPr>
                <w:rFonts w:cs="Arial"/>
                <w:color w:val="000000"/>
              </w:rPr>
              <w:t xml:space="preserve">, ‘dd MMMM </w:t>
            </w:r>
            <w:proofErr w:type="spellStart"/>
            <w:r>
              <w:rPr>
                <w:rFonts w:cs="Arial"/>
                <w:color w:val="000000"/>
              </w:rPr>
              <w:t>yyyy</w:t>
            </w:r>
            <w:proofErr w:type="spellEnd"/>
            <w:r>
              <w:rPr>
                <w:rFonts w:cs="Arial"/>
                <w:color w:val="000000"/>
              </w:rPr>
              <w:t>’, ‘</w:t>
            </w:r>
            <w:proofErr w:type="spellStart"/>
            <w:r>
              <w:rPr>
                <w:rFonts w:cs="Arial"/>
                <w:color w:val="000000"/>
              </w:rPr>
              <w:t>yyyy</w:t>
            </w:r>
            <w:proofErr w:type="spellEnd"/>
            <w:r>
              <w:rPr>
                <w:rFonts w:cs="Arial"/>
                <w:color w:val="000000"/>
              </w:rPr>
              <w:t>-MM-dd’)}&gt;&gt;</w:t>
            </w:r>
            <w:r>
              <w:rPr>
                <w:rFonts w:eastAsia="Arial" w:cs="Arial"/>
              </w:rPr>
              <w:t>&lt;&lt;cs_{</w:t>
            </w:r>
            <w:proofErr w:type="spellStart"/>
            <w:r>
              <w:rPr>
                <w:rFonts w:eastAsia="Arial" w:cs="Arial"/>
              </w:rPr>
              <w:t>amendmentDate</w:t>
            </w:r>
            <w:proofErr w:type="spellEnd"/>
            <w:r>
              <w:rPr>
                <w:rFonts w:eastAsia="Arial" w:cs="Arial"/>
              </w:rPr>
              <w:t xml:space="preserve"> &gt; 0}&gt;&gt;    </w:t>
            </w:r>
            <w:r>
              <w:rPr>
                <w:rFonts w:eastAsia="Arial" w:cs="Arial"/>
                <w:b/>
              </w:rPr>
              <w:t>Amended on</w:t>
            </w:r>
            <w:r>
              <w:rPr>
                <w:rFonts w:eastAsia="Arial" w:cs="Arial"/>
              </w:rPr>
              <w:t xml:space="preserve"> &lt;&lt;{</w:t>
            </w:r>
            <w:proofErr w:type="spellStart"/>
            <w:r>
              <w:rPr>
                <w:rFonts w:eastAsia="Arial" w:cs="Arial"/>
              </w:rPr>
              <w:t>dateFormat</w:t>
            </w:r>
            <w:proofErr w:type="spellEnd"/>
            <w:r>
              <w:rPr>
                <w:rFonts w:eastAsia="Arial" w:cs="Arial"/>
              </w:rPr>
              <w:t>(</w:t>
            </w:r>
            <w:proofErr w:type="spellStart"/>
            <w:r>
              <w:rPr>
                <w:rFonts w:eastAsia="Arial" w:cs="Arial"/>
              </w:rPr>
              <w:t>amendmentdate</w:t>
            </w:r>
            <w:proofErr w:type="spellEnd"/>
            <w:r>
              <w:rPr>
                <w:rFonts w:eastAsia="Arial" w:cs="Arial"/>
              </w:rPr>
              <w:t xml:space="preserve">, ‘dd MMMM </w:t>
            </w:r>
            <w:proofErr w:type="spellStart"/>
            <w:r>
              <w:rPr>
                <w:rFonts w:eastAsia="Arial" w:cs="Arial"/>
              </w:rPr>
              <w:t>yyyy</w:t>
            </w:r>
            <w:proofErr w:type="spellEnd"/>
            <w:r>
              <w:rPr>
                <w:rFonts w:eastAsia="Arial" w:cs="Arial"/>
              </w:rPr>
              <w:t>’, ‘</w:t>
            </w:r>
            <w:proofErr w:type="spellStart"/>
            <w:r>
              <w:rPr>
                <w:rFonts w:eastAsia="Arial" w:cs="Arial"/>
              </w:rPr>
              <w:t>yyyy</w:t>
            </w:r>
            <w:proofErr w:type="spellEnd"/>
            <w:r>
              <w:rPr>
                <w:rFonts w:eastAsia="Arial" w:cs="Arial"/>
              </w:rPr>
              <w:t>-MM-dd’)}&gt;&gt;&lt;&lt;es_&gt;&gt;</w:t>
            </w:r>
          </w:p>
        </w:tc>
      </w:tr>
      <w:tr w:rsidR="00857763" w14:paraId="764EEDC5" w14:textId="77777777" w:rsidTr="00BA7BC3">
        <w:trPr>
          <w:cantSplit/>
          <w:trHeight w:hRule="exact" w:val="425"/>
        </w:trPr>
        <w:tc>
          <w:tcPr>
            <w:tcW w:w="10212" w:type="dxa"/>
            <w:gridSpan w:val="3"/>
            <w:tcMar>
              <w:left w:w="0" w:type="dxa"/>
              <w:right w:w="0" w:type="dxa"/>
            </w:tcMar>
          </w:tcPr>
          <w:p w14:paraId="59D5B35D" w14:textId="77777777" w:rsidR="00857763" w:rsidRPr="00A94C16" w:rsidRDefault="00857763" w:rsidP="00D12A10">
            <w:pPr>
              <w:jc w:val="right"/>
            </w:pPr>
          </w:p>
        </w:tc>
      </w:tr>
      <w:tr w:rsidR="00A042F8" w14:paraId="09F3228A" w14:textId="77777777" w:rsidTr="00BA7BC3">
        <w:trPr>
          <w:cantSplit/>
          <w:trHeight w:val="2410"/>
        </w:trPr>
        <w:tc>
          <w:tcPr>
            <w:tcW w:w="4345" w:type="dxa"/>
            <w:tcMar>
              <w:left w:w="0" w:type="dxa"/>
              <w:right w:w="0" w:type="dxa"/>
            </w:tcMar>
          </w:tcPr>
          <w:p w14:paraId="4D04A07E" w14:textId="77777777" w:rsidR="00A042F8" w:rsidRPr="00A94C16" w:rsidRDefault="00A042F8" w:rsidP="00A042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color w:val="000000"/>
              </w:rPr>
              <w:t>Person</w:t>
            </w:r>
          </w:p>
          <w:p w14:paraId="4CB9C2B7" w14:textId="77777777" w:rsidR="00A042F8" w:rsidRDefault="00A042F8" w:rsidP="00A042F8">
            <w:pPr>
              <w:contextualSpacing/>
              <w:rPr>
                <w:rFonts w:cs="Arial"/>
                <w:b/>
                <w:bCs/>
              </w:rPr>
            </w:pPr>
            <w:r w:rsidRPr="00A5165C">
              <w:rPr>
                <w:rFonts w:cs="Arial"/>
              </w:rPr>
              <w:t>&lt;&lt;defendant.name&gt;&gt;</w:t>
            </w:r>
          </w:p>
          <w:p w14:paraId="0D6FCA70" w14:textId="77777777" w:rsidR="00A042F8" w:rsidRDefault="00A042F8" w:rsidP="00A042F8">
            <w:pPr>
              <w:contextualSpacing/>
              <w:rPr>
                <w:rFonts w:cs="Arial"/>
                <w:b/>
                <w:bCs/>
              </w:rPr>
            </w:pPr>
            <w:r w:rsidRPr="00A5165C">
              <w:rPr>
                <w:rFonts w:cs="Arial"/>
              </w:rPr>
              <w:t>&lt;&lt;</w:t>
            </w:r>
            <w:proofErr w:type="gramStart"/>
            <w:r w:rsidRPr="00A5165C">
              <w:rPr>
                <w:rFonts w:cs="Arial"/>
              </w:rPr>
              <w:t>defendant.address</w:t>
            </w:r>
            <w:proofErr w:type="gramEnd"/>
            <w:r w:rsidRPr="00A5165C">
              <w:rPr>
                <w:rFonts w:cs="Arial"/>
              </w:rPr>
              <w:t>.line1&gt;&gt;</w:t>
            </w:r>
          </w:p>
          <w:p w14:paraId="14B5EA01" w14:textId="77777777" w:rsidR="00A042F8" w:rsidRDefault="00A042F8" w:rsidP="00A042F8">
            <w:pPr>
              <w:contextualSpacing/>
              <w:rPr>
                <w:rFonts w:cs="Arial"/>
                <w:b/>
                <w:bCs/>
              </w:rPr>
            </w:pPr>
            <w:r w:rsidRPr="00A5165C">
              <w:rPr>
                <w:rFonts w:cs="Arial"/>
              </w:rPr>
              <w:t>&lt;&lt;</w:t>
            </w:r>
            <w:proofErr w:type="gramStart"/>
            <w:r w:rsidRPr="00A5165C">
              <w:rPr>
                <w:rFonts w:cs="Arial"/>
              </w:rPr>
              <w:t>op:defendant</w:t>
            </w:r>
            <w:proofErr w:type="gramEnd"/>
            <w:r w:rsidRPr="00A5165C">
              <w:rPr>
                <w:rFonts w:cs="Arial"/>
              </w:rPr>
              <w:t>.address.line2&gt;&gt;</w:t>
            </w:r>
          </w:p>
          <w:p w14:paraId="21DEEE80" w14:textId="77777777" w:rsidR="00A042F8" w:rsidRDefault="00A042F8" w:rsidP="00A042F8">
            <w:pPr>
              <w:contextualSpacing/>
              <w:rPr>
                <w:rFonts w:cs="Arial"/>
                <w:b/>
                <w:bCs/>
              </w:rPr>
            </w:pPr>
            <w:r w:rsidRPr="00A5165C">
              <w:rPr>
                <w:rFonts w:cs="Arial"/>
              </w:rPr>
              <w:t>&lt;&lt;</w:t>
            </w:r>
            <w:proofErr w:type="gramStart"/>
            <w:r w:rsidRPr="00A5165C">
              <w:rPr>
                <w:rFonts w:cs="Arial"/>
              </w:rPr>
              <w:t>op:defendant</w:t>
            </w:r>
            <w:proofErr w:type="gramEnd"/>
            <w:r w:rsidRPr="00A5165C">
              <w:rPr>
                <w:rFonts w:cs="Arial"/>
              </w:rPr>
              <w:t>.address.line3&gt;&gt;</w:t>
            </w:r>
          </w:p>
          <w:p w14:paraId="00705894" w14:textId="77777777" w:rsidR="00A042F8" w:rsidRDefault="00A042F8" w:rsidP="00A042F8">
            <w:pPr>
              <w:contextualSpacing/>
              <w:rPr>
                <w:rFonts w:cs="Arial"/>
                <w:b/>
                <w:bCs/>
              </w:rPr>
            </w:pPr>
            <w:r w:rsidRPr="00A5165C">
              <w:rPr>
                <w:rFonts w:cs="Arial"/>
              </w:rPr>
              <w:t>&lt;&lt;</w:t>
            </w:r>
            <w:proofErr w:type="gramStart"/>
            <w:r w:rsidRPr="00A5165C">
              <w:rPr>
                <w:rFonts w:cs="Arial"/>
              </w:rPr>
              <w:t>op:defendant</w:t>
            </w:r>
            <w:proofErr w:type="gramEnd"/>
            <w:r w:rsidRPr="00A5165C">
              <w:rPr>
                <w:rFonts w:cs="Arial"/>
              </w:rPr>
              <w:t>.address.line4&gt;&gt;</w:t>
            </w:r>
          </w:p>
          <w:p w14:paraId="7102E274" w14:textId="77777777" w:rsidR="00A042F8" w:rsidRDefault="00A042F8" w:rsidP="00A042F8">
            <w:pPr>
              <w:contextualSpacing/>
              <w:rPr>
                <w:rFonts w:cs="Arial"/>
                <w:b/>
                <w:bCs/>
              </w:rPr>
            </w:pPr>
            <w:r w:rsidRPr="00A5165C">
              <w:rPr>
                <w:rFonts w:cs="Arial"/>
              </w:rPr>
              <w:t>&lt;&lt;</w:t>
            </w:r>
            <w:proofErr w:type="gramStart"/>
            <w:r w:rsidRPr="00A5165C">
              <w:rPr>
                <w:rFonts w:cs="Arial"/>
              </w:rPr>
              <w:t>op:defendant</w:t>
            </w:r>
            <w:proofErr w:type="gramEnd"/>
            <w:r w:rsidRPr="00A5165C">
              <w:rPr>
                <w:rFonts w:cs="Arial"/>
              </w:rPr>
              <w:t>.address.line5&gt;&gt;</w:t>
            </w:r>
          </w:p>
          <w:p w14:paraId="3FAE584F" w14:textId="16B6814B" w:rsidR="00A042F8" w:rsidRPr="00A94C16" w:rsidRDefault="00A042F8" w:rsidP="00A042F8">
            <w:r w:rsidRPr="00A5165C">
              <w:rPr>
                <w:rFonts w:cs="Arial"/>
              </w:rPr>
              <w:t>&lt;&lt;</w:t>
            </w:r>
            <w:proofErr w:type="spellStart"/>
            <w:proofErr w:type="gramStart"/>
            <w:r w:rsidRPr="00A5165C">
              <w:rPr>
                <w:rFonts w:cs="Arial"/>
              </w:rPr>
              <w:t>defendant.address</w:t>
            </w:r>
            <w:proofErr w:type="gramEnd"/>
            <w:r w:rsidRPr="00A5165C">
              <w:rPr>
                <w:rFonts w:cs="Arial"/>
              </w:rPr>
              <w:t>.postCode</w:t>
            </w:r>
            <w:proofErr w:type="spellEnd"/>
            <w:r w:rsidRPr="00A5165C">
              <w:rPr>
                <w:rFonts w:cs="Arial"/>
              </w:rPr>
              <w:t>&gt;&gt;</w:t>
            </w:r>
          </w:p>
        </w:tc>
        <w:tc>
          <w:tcPr>
            <w:tcW w:w="515" w:type="dxa"/>
            <w:tcMar>
              <w:left w:w="0" w:type="dxa"/>
              <w:right w:w="0" w:type="dxa"/>
            </w:tcMar>
          </w:tcPr>
          <w:p w14:paraId="1E7EAD09" w14:textId="77777777" w:rsidR="00A042F8" w:rsidRPr="00A94C16" w:rsidRDefault="00A042F8" w:rsidP="00A042F8">
            <w:pPr>
              <w:jc w:val="right"/>
            </w:pPr>
          </w:p>
        </w:tc>
        <w:tc>
          <w:tcPr>
            <w:tcW w:w="5352" w:type="dxa"/>
            <w:tcMar>
              <w:left w:w="0" w:type="dxa"/>
              <w:right w:w="0" w:type="dxa"/>
            </w:tcMar>
          </w:tcPr>
          <w:p w14:paraId="2BF412F2" w14:textId="77777777" w:rsidR="006D781A" w:rsidRPr="00597BF5" w:rsidRDefault="006D781A" w:rsidP="006D781A">
            <w:pPr>
              <w:jc w:val="right"/>
              <w:rPr>
                <w:rFonts w:cs="Arial"/>
              </w:rPr>
            </w:pPr>
            <w:r w:rsidRPr="00597BF5">
              <w:rPr>
                <w:rFonts w:cs="Arial"/>
                <w:b/>
                <w:bCs/>
              </w:rPr>
              <w:t>Case reference</w:t>
            </w:r>
            <w:r w:rsidRPr="00597BF5">
              <w:rPr>
                <w:rFonts w:cs="Arial"/>
              </w:rPr>
              <w:t xml:space="preserve"> &lt;&lt;</w:t>
            </w:r>
            <w:r w:rsidRPr="00597BF5">
              <w:rPr>
                <w:rFonts w:cs="Arial"/>
                <w:sz w:val="16"/>
                <w:szCs w:val="16"/>
              </w:rPr>
              <w:t>caseApplicationReferences[0]</w:t>
            </w:r>
            <w:r w:rsidRPr="00597BF5">
              <w:rPr>
                <w:rFonts w:cs="Arial"/>
              </w:rPr>
              <w:t>&gt;&gt;</w:t>
            </w:r>
            <w:r w:rsidRPr="00597BF5">
              <w:rPr>
                <w:rFonts w:cs="Arial"/>
                <w:sz w:val="16"/>
                <w:szCs w:val="16"/>
              </w:rPr>
              <w:t>&lt;&lt;cs_{caseApplicationReferences.length&gt;1}&gt;&gt;&lt;&lt;rs_caseApplicationReferences[1-L]&gt;&gt;</w:t>
            </w:r>
          </w:p>
          <w:p w14:paraId="4D879C5D" w14:textId="77777777" w:rsidR="006D781A" w:rsidRPr="00597BF5" w:rsidRDefault="006D781A" w:rsidP="006D781A">
            <w:pPr>
              <w:jc w:val="right"/>
              <w:rPr>
                <w:rFonts w:cs="Arial"/>
              </w:rPr>
            </w:pPr>
            <w:r w:rsidRPr="00597BF5">
              <w:rPr>
                <w:rFonts w:cs="Arial"/>
              </w:rPr>
              <w:t>&lt;&lt;$this&gt;&gt;</w:t>
            </w:r>
            <w:r w:rsidRPr="00597BF5">
              <w:rPr>
                <w:rFonts w:cs="Arial"/>
                <w:sz w:val="16"/>
                <w:szCs w:val="16"/>
              </w:rPr>
              <w:t>&lt;&lt;es_&gt;&gt;&lt;&lt;es_&gt;&gt;</w:t>
            </w:r>
          </w:p>
          <w:p w14:paraId="66867C71" w14:textId="77777777" w:rsidR="006D781A" w:rsidRPr="00597BF5" w:rsidRDefault="006D781A" w:rsidP="006D781A">
            <w:pPr>
              <w:jc w:val="right"/>
              <w:rPr>
                <w:rFonts w:cs="Arial"/>
                <w:b/>
                <w:bCs/>
              </w:rPr>
            </w:pPr>
            <w:r w:rsidRPr="00597BF5">
              <w:rPr>
                <w:rFonts w:cs="Arial"/>
                <w:sz w:val="16"/>
                <w:szCs w:val="16"/>
              </w:rPr>
              <w:t>&lt;&lt;cs_{length(</w:t>
            </w:r>
            <w:proofErr w:type="spellStart"/>
            <w:proofErr w:type="gramStart"/>
            <w:r w:rsidRPr="00597BF5">
              <w:rPr>
                <w:rFonts w:cs="Arial"/>
                <w:sz w:val="16"/>
                <w:szCs w:val="16"/>
              </w:rPr>
              <w:t>defendant.dateOfBirth</w:t>
            </w:r>
            <w:proofErr w:type="spellEnd"/>
            <w:proofErr w:type="gramEnd"/>
            <w:r w:rsidRPr="00597BF5">
              <w:rPr>
                <w:rFonts w:cs="Arial"/>
                <w:sz w:val="16"/>
                <w:szCs w:val="16"/>
              </w:rPr>
              <w:t>)&gt;0}&gt;&gt;</w:t>
            </w:r>
          </w:p>
          <w:p w14:paraId="378DCA9A" w14:textId="650F94B6" w:rsidR="00516CC9" w:rsidRPr="00026F97" w:rsidRDefault="006D781A" w:rsidP="00BA7441">
            <w:pPr>
              <w:jc w:val="right"/>
              <w:rPr>
                <w:rFonts w:cs="Arial"/>
                <w:sz w:val="16"/>
                <w:szCs w:val="16"/>
              </w:rPr>
            </w:pPr>
            <w:r w:rsidRPr="00597BF5">
              <w:rPr>
                <w:rFonts w:cs="Arial"/>
                <w:b/>
                <w:bCs/>
              </w:rPr>
              <w:t>Date of birth</w:t>
            </w:r>
            <w:r w:rsidRPr="00597BF5">
              <w:rPr>
                <w:rFonts w:cs="Arial"/>
              </w:rPr>
              <w:t xml:space="preserve"> &lt;&lt;</w:t>
            </w:r>
            <w:r w:rsidRPr="00597BF5">
              <w:rPr>
                <w:rFonts w:cs="Arial"/>
                <w:sz w:val="16"/>
                <w:szCs w:val="16"/>
              </w:rPr>
              <w:t>{</w:t>
            </w:r>
            <w:proofErr w:type="spellStart"/>
            <w:r w:rsidRPr="00597BF5">
              <w:rPr>
                <w:rFonts w:cs="Arial"/>
                <w:sz w:val="16"/>
                <w:szCs w:val="16"/>
              </w:rPr>
              <w:t>dateFormat</w:t>
            </w:r>
            <w:proofErr w:type="spellEnd"/>
            <w:r w:rsidRPr="00597BF5">
              <w:rPr>
                <w:rFonts w:cs="Arial"/>
                <w:sz w:val="16"/>
                <w:szCs w:val="16"/>
              </w:rPr>
              <w:t>(</w:t>
            </w:r>
            <w:proofErr w:type="spellStart"/>
            <w:r w:rsidRPr="00597BF5">
              <w:rPr>
                <w:rFonts w:cs="Arial"/>
                <w:sz w:val="16"/>
                <w:szCs w:val="16"/>
              </w:rPr>
              <w:t>op:defendant.dateOfBirth</w:t>
            </w:r>
            <w:proofErr w:type="spellEnd"/>
            <w:r w:rsidRPr="00597BF5">
              <w:rPr>
                <w:rFonts w:cs="Arial"/>
                <w:sz w:val="16"/>
                <w:szCs w:val="16"/>
              </w:rPr>
              <w:t xml:space="preserve">, ‘dd MMMM </w:t>
            </w:r>
            <w:proofErr w:type="spellStart"/>
            <w:r w:rsidRPr="00597BF5">
              <w:rPr>
                <w:rFonts w:cs="Arial"/>
                <w:sz w:val="16"/>
                <w:szCs w:val="16"/>
              </w:rPr>
              <w:t>yyyy</w:t>
            </w:r>
            <w:proofErr w:type="spellEnd"/>
            <w:r w:rsidRPr="00597BF5">
              <w:rPr>
                <w:rFonts w:cs="Arial"/>
                <w:sz w:val="16"/>
                <w:szCs w:val="16"/>
              </w:rPr>
              <w:t>’, ‘yyyy-MM-dd’)}</w:t>
            </w:r>
            <w:r w:rsidRPr="00597BF5">
              <w:rPr>
                <w:rFonts w:cs="Arial"/>
              </w:rPr>
              <w:t>&gt;&gt;</w:t>
            </w:r>
            <w:r w:rsidRPr="00597BF5">
              <w:rPr>
                <w:rFonts w:cs="Arial"/>
                <w:sz w:val="16"/>
                <w:szCs w:val="16"/>
              </w:rPr>
              <w:t>&lt;&lt;es_&gt;&gt;</w:t>
            </w:r>
            <w:r w:rsidRPr="00597BF5">
              <w:rPr>
                <w:rFonts w:cs="Arial"/>
              </w:rPr>
              <w:t>&lt;&lt;cs_{length(defendant.nationality)&gt;0}&gt;&gt;</w:t>
            </w:r>
            <w:r w:rsidRPr="00597BF5">
              <w:rPr>
                <w:rFonts w:cs="Arial"/>
                <w:b/>
                <w:bCs/>
              </w:rPr>
              <w:t xml:space="preserve">Nationality </w:t>
            </w:r>
            <w:r w:rsidRPr="00A2612E">
              <w:rPr>
                <w:rFonts w:cs="Arial"/>
              </w:rPr>
              <w:t>&lt;&lt;{defendant.nationality}&gt;&gt;</w:t>
            </w:r>
            <w:r w:rsidRPr="00597BF5">
              <w:rPr>
                <w:rFonts w:cs="Arial"/>
              </w:rPr>
              <w:t>&lt;&lt;es_&gt;&gt;&lt;&lt;cs_{length(defendant.pncId)&gt;0}&gt;&gt;</w:t>
            </w:r>
            <w:r w:rsidRPr="00597BF5">
              <w:rPr>
                <w:rFonts w:cs="Arial"/>
                <w:b/>
                <w:bCs/>
              </w:rPr>
              <w:t xml:space="preserve">PNC ID </w:t>
            </w:r>
            <w:r w:rsidRPr="00A2612E">
              <w:rPr>
                <w:rFonts w:cs="Arial"/>
              </w:rPr>
              <w:t>&lt;&lt;{defendant.pncId}&gt;&gt;</w:t>
            </w:r>
            <w:r w:rsidR="008D04B2">
              <w:rPr>
                <w:rFonts w:cs="Arial"/>
              </w:rPr>
              <w:t>&lt;&lt;$nl&gt;&gt;</w:t>
            </w:r>
            <w:r w:rsidRPr="00597BF5">
              <w:rPr>
                <w:rFonts w:cs="Arial"/>
              </w:rPr>
              <w:t>&lt;&lt;es_&gt;&gt;</w:t>
            </w:r>
            <w:r w:rsidR="00516CC9" w:rsidRPr="00B715B6">
              <w:rPr>
                <w:rFonts w:cs="Arial"/>
                <w:sz w:val="16"/>
                <w:szCs w:val="16"/>
              </w:rPr>
              <w:t>&lt;&lt;cs_{dp.exists(‘nCAReference’)}&gt;&gt;</w:t>
            </w:r>
            <w:r w:rsidR="00BA7441">
              <w:rPr>
                <w:rFonts w:cs="Arial"/>
                <w:sz w:val="16"/>
                <w:szCs w:val="16"/>
              </w:rPr>
              <w:t xml:space="preserve"> </w:t>
            </w:r>
            <w:r w:rsidR="00516CC9">
              <w:rPr>
                <w:rFonts w:cs="Arial"/>
                <w:b/>
                <w:bCs/>
              </w:rPr>
              <w:t>NCA ref</w:t>
            </w:r>
            <w:r w:rsidR="003E6CCF">
              <w:rPr>
                <w:rFonts w:cs="Arial"/>
                <w:b/>
                <w:bCs/>
              </w:rPr>
              <w:t xml:space="preserve"> </w:t>
            </w:r>
            <w:r w:rsidR="00516CC9" w:rsidRPr="00086247">
              <w:rPr>
                <w:rFonts w:cs="Arial"/>
              </w:rPr>
              <w:t>&lt;&lt;</w:t>
            </w:r>
            <w:proofErr w:type="spellStart"/>
            <w:r w:rsidR="00516CC9" w:rsidRPr="00086247">
              <w:rPr>
                <w:rFonts w:cs="Arial"/>
              </w:rPr>
              <w:t>dp.value</w:t>
            </w:r>
            <w:proofErr w:type="spellEnd"/>
            <w:r w:rsidR="00516CC9" w:rsidRPr="00086247">
              <w:rPr>
                <w:rFonts w:cs="Arial"/>
              </w:rPr>
              <w:t>(‘</w:t>
            </w:r>
            <w:proofErr w:type="spellStart"/>
            <w:r w:rsidR="00516CC9" w:rsidRPr="00086247">
              <w:rPr>
                <w:rFonts w:cs="Arial"/>
              </w:rPr>
              <w:t>nCAReference</w:t>
            </w:r>
            <w:proofErr w:type="spellEnd"/>
            <w:r w:rsidR="00516CC9" w:rsidRPr="00086247">
              <w:rPr>
                <w:rFonts w:cs="Arial"/>
              </w:rPr>
              <w:t>’)&gt;&gt;&lt;&lt;es_&gt;&gt;</w:t>
            </w:r>
          </w:p>
          <w:p w14:paraId="132B94AB" w14:textId="79EFF999" w:rsidR="00A042F8" w:rsidRPr="00ED6DEC" w:rsidRDefault="00A042F8" w:rsidP="00A042F8">
            <w:pPr>
              <w:jc w:val="right"/>
              <w:rPr>
                <w:color w:val="000000"/>
              </w:rPr>
            </w:pPr>
          </w:p>
        </w:tc>
      </w:tr>
      <w:tr w:rsidR="00A042F8" w14:paraId="6DA3F57B" w14:textId="77777777" w:rsidTr="00BA7BC3">
        <w:trPr>
          <w:cantSplit/>
        </w:trPr>
        <w:tc>
          <w:tcPr>
            <w:tcW w:w="10212" w:type="dxa"/>
            <w:gridSpan w:val="3"/>
            <w:tcMar>
              <w:left w:w="0" w:type="dxa"/>
              <w:right w:w="0" w:type="dxa"/>
            </w:tcMar>
          </w:tcPr>
          <w:p w14:paraId="72FCF731" w14:textId="74E2033D" w:rsidR="00A042F8" w:rsidRDefault="00F54C62" w:rsidP="00A042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color w:val="000000"/>
              </w:rPr>
              <w:t>The above person has been remanded in custody in relation to extradition proceedings.</w:t>
            </w:r>
          </w:p>
        </w:tc>
      </w:tr>
      <w:tr w:rsidR="00A042F8" w14:paraId="08121CB0" w14:textId="77777777" w:rsidTr="00BA7BC3">
        <w:trPr>
          <w:cantSplit/>
        </w:trPr>
        <w:tc>
          <w:tcPr>
            <w:tcW w:w="10212" w:type="dxa"/>
            <w:gridSpan w:val="3"/>
            <w:tcMar>
              <w:left w:w="0" w:type="dxa"/>
              <w:right w:w="0" w:type="dxa"/>
            </w:tcMar>
          </w:tcPr>
          <w:p w14:paraId="460D5210" w14:textId="77777777" w:rsidR="00A042F8" w:rsidRDefault="00A042F8" w:rsidP="00A042F8">
            <w:pPr>
              <w:jc w:val="right"/>
            </w:pPr>
          </w:p>
        </w:tc>
      </w:tr>
      <w:tr w:rsidR="00395B4F" w14:paraId="44CF04D4" w14:textId="77777777" w:rsidTr="00BA7BC3">
        <w:trPr>
          <w:cantSplit/>
        </w:trPr>
        <w:tc>
          <w:tcPr>
            <w:tcW w:w="10212" w:type="dxa"/>
            <w:gridSpan w:val="3"/>
          </w:tcPr>
          <w:p w14:paraId="6AA13083" w14:textId="77777777" w:rsidR="00395B4F" w:rsidRDefault="00395B4F" w:rsidP="009F3A23">
            <w:pPr>
              <w:keepNext/>
              <w:tabs>
                <w:tab w:val="right" w:pos="10198"/>
              </w:tabs>
              <w:contextualSpacing/>
              <w:rPr>
                <w:rFonts w:cs="Arial"/>
              </w:rPr>
            </w:pPr>
            <w:r>
              <w:rPr>
                <w:rFonts w:cs="Arial"/>
                <w:color w:val="000000"/>
              </w:rPr>
              <w:t>&lt;&lt;</w:t>
            </w:r>
            <w:proofErr w:type="spellStart"/>
            <w:r>
              <w:rPr>
                <w:rFonts w:cs="Arial"/>
                <w:color w:val="000000"/>
              </w:rPr>
              <w:t>cr</w:t>
            </w:r>
            <w:proofErr w:type="spellEnd"/>
            <w:r>
              <w:rPr>
                <w:rFonts w:cs="Arial"/>
                <w:color w:val="000000"/>
              </w:rPr>
              <w:t>_{</w:t>
            </w:r>
            <w:proofErr w:type="spellStart"/>
            <w:proofErr w:type="gramStart"/>
            <w:r>
              <w:rPr>
                <w:rFonts w:cs="Arial"/>
                <w:color w:val="000000"/>
              </w:rPr>
              <w:t>dp.exists</w:t>
            </w:r>
            <w:proofErr w:type="spellEnd"/>
            <w:proofErr w:type="gramEnd"/>
            <w:r>
              <w:rPr>
                <w:rFonts w:cs="Arial"/>
                <w:color w:val="000000"/>
              </w:rPr>
              <w:t>(‘</w:t>
            </w:r>
            <w:proofErr w:type="spellStart"/>
            <w:r>
              <w:rPr>
                <w:rFonts w:cs="Arial"/>
                <w:color w:val="000000"/>
              </w:rPr>
              <w:t>riskOrVulnerabilityFactors</w:t>
            </w:r>
            <w:proofErr w:type="spellEnd"/>
            <w:r>
              <w:rPr>
                <w:rFonts w:cs="Arial"/>
                <w:color w:val="000000"/>
              </w:rPr>
              <w:t>’)}&gt;&gt;</w:t>
            </w:r>
          </w:p>
        </w:tc>
      </w:tr>
      <w:tr w:rsidR="00A042F8" w:rsidRPr="00655920" w14:paraId="44275C13" w14:textId="77777777" w:rsidTr="00BA7BC3">
        <w:trPr>
          <w:cantSplit/>
        </w:trPr>
        <w:tc>
          <w:tcPr>
            <w:tcW w:w="10212" w:type="dxa"/>
            <w:gridSpan w:val="3"/>
            <w:tcMar>
              <w:left w:w="0" w:type="dxa"/>
              <w:right w:w="0" w:type="dxa"/>
            </w:tcMar>
          </w:tcPr>
          <w:p w14:paraId="4C4D14E4" w14:textId="76959232" w:rsidR="00A042F8" w:rsidRPr="00655920" w:rsidRDefault="002C46D4" w:rsidP="00A042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b/>
                <w:bCs/>
                <w:color w:val="000000"/>
                <w:sz w:val="28"/>
                <w:szCs w:val="28"/>
              </w:rPr>
              <w:t>Prisoner Risk/Vulnerability Factors</w:t>
            </w:r>
            <w:r>
              <w:rPr>
                <w:b/>
                <w:bCs/>
                <w:color w:val="000000"/>
                <w:sz w:val="28"/>
                <w:szCs w:val="28"/>
              </w:rPr>
              <w:br/>
            </w:r>
          </w:p>
        </w:tc>
      </w:tr>
      <w:tr w:rsidR="001973D7" w:rsidRPr="00655920" w14:paraId="718EBBC8" w14:textId="77777777" w:rsidTr="00BA7BC3">
        <w:trPr>
          <w:cantSplit/>
        </w:trPr>
        <w:tc>
          <w:tcPr>
            <w:tcW w:w="10212" w:type="dxa"/>
            <w:gridSpan w:val="3"/>
            <w:tcMar>
              <w:left w:w="0" w:type="dxa"/>
              <w:right w:w="0" w:type="dxa"/>
            </w:tcMar>
          </w:tcPr>
          <w:p w14:paraId="721382D3" w14:textId="0B1710EB" w:rsidR="001973D7" w:rsidRDefault="004902F2" w:rsidP="00A042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A5165C">
              <w:rPr>
                <w:rFonts w:cs="Arial"/>
              </w:rPr>
              <w:t>&lt;&lt;</w:t>
            </w:r>
            <w:proofErr w:type="spellStart"/>
            <w:r>
              <w:rPr>
                <w:rFonts w:cs="Arial"/>
              </w:rPr>
              <w:t>dp.value</w:t>
            </w:r>
            <w:proofErr w:type="spellEnd"/>
            <w:r>
              <w:rPr>
                <w:rFonts w:cs="Arial"/>
              </w:rPr>
              <w:t>(‘</w:t>
            </w:r>
            <w:proofErr w:type="spellStart"/>
            <w:r>
              <w:rPr>
                <w:color w:val="000000"/>
              </w:rPr>
              <w:t>riskOrVulnerabilityFactors</w:t>
            </w:r>
            <w:proofErr w:type="spellEnd"/>
            <w:r w:rsidR="00395B4F">
              <w:rPr>
                <w:color w:val="000000"/>
              </w:rPr>
              <w:t>’</w:t>
            </w:r>
            <w:r>
              <w:rPr>
                <w:rFonts w:cs="Arial"/>
              </w:rPr>
              <w:t>)</w:t>
            </w:r>
            <w:r w:rsidRPr="00A5165C">
              <w:rPr>
                <w:rFonts w:cs="Arial"/>
              </w:rPr>
              <w:t>&gt;&gt;</w:t>
            </w:r>
          </w:p>
        </w:tc>
      </w:tr>
      <w:tr w:rsidR="00A042F8" w14:paraId="7924FBD0" w14:textId="77777777" w:rsidTr="00BA7BC3">
        <w:trPr>
          <w:cantSplit/>
          <w:trHeight w:hRule="exact" w:val="425"/>
        </w:trPr>
        <w:tc>
          <w:tcPr>
            <w:tcW w:w="10212" w:type="dxa"/>
            <w:gridSpan w:val="3"/>
            <w:tcMar>
              <w:left w:w="0" w:type="dxa"/>
              <w:right w:w="0" w:type="dxa"/>
            </w:tcMar>
          </w:tcPr>
          <w:p w14:paraId="3504184C" w14:textId="77777777" w:rsidR="00A042F8" w:rsidRDefault="00A042F8" w:rsidP="00A042F8">
            <w:pPr>
              <w:jc w:val="right"/>
            </w:pPr>
          </w:p>
        </w:tc>
      </w:tr>
      <w:tr w:rsidR="00DD49B8" w:rsidRPr="00655920" w14:paraId="29183FBA" w14:textId="77777777" w:rsidTr="00BA7BC3">
        <w:trPr>
          <w:cantSplit/>
        </w:trPr>
        <w:tc>
          <w:tcPr>
            <w:tcW w:w="10212" w:type="dxa"/>
            <w:gridSpan w:val="3"/>
            <w:tcMar>
              <w:left w:w="0" w:type="dxa"/>
              <w:right w:w="0" w:type="dxa"/>
            </w:tcMar>
          </w:tcPr>
          <w:p w14:paraId="4E5EE231" w14:textId="5D974D3F" w:rsidR="00DD49B8" w:rsidRDefault="00DD49B8" w:rsidP="00DD49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491FE8">
              <w:rPr>
                <w:rFonts w:cs="Arial"/>
              </w:rPr>
              <w:t>&lt;&lt;er_&gt;&gt;</w:t>
            </w:r>
          </w:p>
        </w:tc>
      </w:tr>
      <w:tr w:rsidR="00A042F8" w14:paraId="3A3D53F3" w14:textId="77777777" w:rsidTr="00BA7BC3">
        <w:trPr>
          <w:cantSplit/>
          <w:trHeight w:hRule="exact" w:val="20"/>
        </w:trPr>
        <w:tc>
          <w:tcPr>
            <w:tcW w:w="10212" w:type="dxa"/>
            <w:gridSpan w:val="3"/>
            <w:tcBorders>
              <w:bottom w:val="single" w:sz="8" w:space="0" w:color="AEAAAA" w:themeColor="background2" w:themeShade="BF"/>
            </w:tcBorders>
            <w:tcMar>
              <w:left w:w="0" w:type="dxa"/>
            </w:tcMar>
          </w:tcPr>
          <w:p w14:paraId="1ADD6376" w14:textId="77777777" w:rsidR="00A042F8" w:rsidRPr="00941C0D" w:rsidRDefault="00A042F8" w:rsidP="00A042F8">
            <w:pPr>
              <w:keepNext/>
            </w:pPr>
            <w:bookmarkStart w:id="0" w:name="_Hlk48740453"/>
          </w:p>
        </w:tc>
      </w:tr>
      <w:tr w:rsidR="00A042F8" w14:paraId="37CFE2D7" w14:textId="77777777" w:rsidTr="00BA7BC3">
        <w:trPr>
          <w:cantSplit/>
        </w:trPr>
        <w:tc>
          <w:tcPr>
            <w:tcW w:w="10212" w:type="dxa"/>
            <w:gridSpan w:val="3"/>
            <w:tcBorders>
              <w:top w:val="single" w:sz="8" w:space="0" w:color="AEAAAA" w:themeColor="background2" w:themeShade="BF"/>
            </w:tcBorders>
            <w:tcMar>
              <w:left w:w="0" w:type="dxa"/>
            </w:tcMar>
          </w:tcPr>
          <w:p w14:paraId="5DCA5FF3" w14:textId="77777777" w:rsidR="00A042F8" w:rsidRPr="00941C0D" w:rsidRDefault="00A042F8" w:rsidP="00A042F8">
            <w:pPr>
              <w:keepNext/>
            </w:pPr>
          </w:p>
        </w:tc>
      </w:tr>
      <w:tr w:rsidR="009660A5" w14:paraId="0F97FF0C" w14:textId="77777777" w:rsidTr="00BA7BC3">
        <w:tc>
          <w:tcPr>
            <w:tcW w:w="10212" w:type="dxa"/>
            <w:gridSpan w:val="3"/>
          </w:tcPr>
          <w:p w14:paraId="49565216" w14:textId="77777777" w:rsidR="009660A5" w:rsidRDefault="009660A5" w:rsidP="009F3A23">
            <w:pPr>
              <w:keepNext/>
              <w:tabs>
                <w:tab w:val="right" w:pos="10198"/>
              </w:tabs>
              <w:contextualSpacing/>
              <w:rPr>
                <w:rFonts w:cs="Arial"/>
              </w:rPr>
            </w:pPr>
            <w:r>
              <w:rPr>
                <w:rFonts w:cs="Arial"/>
              </w:rPr>
              <w:t>&lt;&lt;</w:t>
            </w:r>
            <w:proofErr w:type="spellStart"/>
            <w:r>
              <w:rPr>
                <w:rFonts w:cs="Arial"/>
              </w:rPr>
              <w:t>rr_cases</w:t>
            </w:r>
            <w:proofErr w:type="spellEnd"/>
            <w:r>
              <w:rPr>
                <w:rFonts w:cs="Arial"/>
              </w:rPr>
              <w:t>&gt;&gt;</w:t>
            </w:r>
          </w:p>
        </w:tc>
      </w:tr>
      <w:tr w:rsidR="009660A5" w14:paraId="62027734" w14:textId="77777777" w:rsidTr="00BA7BC3">
        <w:tc>
          <w:tcPr>
            <w:tcW w:w="10212" w:type="dxa"/>
            <w:gridSpan w:val="3"/>
          </w:tcPr>
          <w:p w14:paraId="552015CC" w14:textId="77777777" w:rsidR="009660A5" w:rsidRDefault="009660A5" w:rsidP="009F3A23">
            <w:pPr>
              <w:keepNext/>
              <w:tabs>
                <w:tab w:val="right" w:pos="10198"/>
              </w:tabs>
              <w:rPr>
                <w:rFonts w:cs="Arial"/>
                <w:sz w:val="28"/>
                <w:szCs w:val="28"/>
              </w:rPr>
            </w:pPr>
            <w:r w:rsidRPr="00F34DE5">
              <w:rPr>
                <w:rFonts w:cs="Arial"/>
                <w:b/>
                <w:bCs/>
                <w:sz w:val="28"/>
                <w:szCs w:val="28"/>
              </w:rPr>
              <w:t>Case reference:</w:t>
            </w:r>
            <w:r w:rsidRPr="00F34DE5">
              <w:rPr>
                <w:rFonts w:cs="Arial"/>
                <w:sz w:val="28"/>
                <w:szCs w:val="28"/>
              </w:rPr>
              <w:t xml:space="preserve"> &lt;&lt;reference&gt;&gt;</w:t>
            </w:r>
          </w:p>
          <w:p w14:paraId="4AF113EB" w14:textId="77777777" w:rsidR="009660A5" w:rsidRDefault="009660A5" w:rsidP="009F3A23">
            <w:pPr>
              <w:keepNext/>
              <w:tabs>
                <w:tab w:val="right" w:pos="10198"/>
              </w:tabs>
              <w:rPr>
                <w:rFonts w:cs="Arial"/>
              </w:rPr>
            </w:pPr>
            <w:r w:rsidRPr="00642337">
              <w:rPr>
                <w:rFonts w:cs="Arial"/>
              </w:rPr>
              <w:t>&lt;&lt;c</w:t>
            </w:r>
            <w:r>
              <w:rPr>
                <w:rFonts w:cs="Arial"/>
              </w:rPr>
              <w:t>s</w:t>
            </w:r>
            <w:proofErr w:type="gramStart"/>
            <w:r w:rsidRPr="00642337">
              <w:rPr>
                <w:rFonts w:cs="Arial"/>
              </w:rPr>
              <w:t>_{</w:t>
            </w:r>
            <w:proofErr w:type="spellStart"/>
            <w:proofErr w:type="gramEnd"/>
            <w:r w:rsidRPr="00642337">
              <w:rPr>
                <w:rFonts w:cs="Arial"/>
              </w:rPr>
              <w:t>caseMarkers.length</w:t>
            </w:r>
            <w:proofErr w:type="spellEnd"/>
            <w:r w:rsidRPr="00642337">
              <w:rPr>
                <w:rFonts w:cs="Arial"/>
              </w:rPr>
              <w:t>&gt;0}&gt;&gt;</w:t>
            </w:r>
          </w:p>
          <w:p w14:paraId="1D95EBED" w14:textId="77777777" w:rsidR="009660A5" w:rsidRDefault="009660A5" w:rsidP="009F3A23">
            <w:pPr>
              <w:keepNext/>
              <w:tabs>
                <w:tab w:val="right" w:pos="10198"/>
              </w:tabs>
              <w:rPr>
                <w:rFonts w:cs="Arial"/>
              </w:rPr>
            </w:pPr>
            <w:r w:rsidRPr="004C54F1">
              <w:rPr>
                <w:rFonts w:cs="Arial"/>
                <w:b/>
                <w:bCs/>
              </w:rPr>
              <w:t>Case marker(s):</w:t>
            </w:r>
            <w:r w:rsidRPr="001968EC">
              <w:rPr>
                <w:rFonts w:cs="Arial"/>
              </w:rPr>
              <w:t xml:space="preserve"> &lt;&lt;</w:t>
            </w:r>
            <w:proofErr w:type="spellStart"/>
            <w:r w:rsidRPr="001968EC">
              <w:rPr>
                <w:rFonts w:cs="Arial"/>
              </w:rPr>
              <w:t>rs_caseMarkers</w:t>
            </w:r>
            <w:proofErr w:type="spellEnd"/>
            <w:r w:rsidRPr="001968EC">
              <w:rPr>
                <w:rFonts w:cs="Arial"/>
              </w:rPr>
              <w:t>&gt;&gt;&lt;&lt;$this&gt;&gt;&lt;&lt;cs_{$</w:t>
            </w:r>
            <w:proofErr w:type="spellStart"/>
            <w:r w:rsidRPr="001968EC">
              <w:rPr>
                <w:rFonts w:cs="Arial"/>
              </w:rPr>
              <w:t>idx</w:t>
            </w:r>
            <w:proofErr w:type="spellEnd"/>
            <w:r w:rsidRPr="001968EC">
              <w:rPr>
                <w:rFonts w:cs="Arial"/>
              </w:rPr>
              <w:t>&lt;($</w:t>
            </w:r>
            <w:proofErr w:type="gramStart"/>
            <w:r w:rsidRPr="001968EC">
              <w:rPr>
                <w:rFonts w:cs="Arial"/>
              </w:rPr>
              <w:t>size-1</w:t>
            </w:r>
            <w:proofErr w:type="gramEnd"/>
            <w:r w:rsidRPr="001968EC">
              <w:rPr>
                <w:rFonts w:cs="Arial"/>
              </w:rPr>
              <w:t>)}&gt;&gt;, &lt;&lt;es_&gt;&gt;&lt;&lt;es_&gt;&gt;</w:t>
            </w:r>
          </w:p>
          <w:p w14:paraId="1B889680" w14:textId="77777777" w:rsidR="009660A5" w:rsidRPr="00D82705" w:rsidRDefault="009660A5" w:rsidP="009F3A23">
            <w:pPr>
              <w:keepNext/>
              <w:tabs>
                <w:tab w:val="right" w:pos="10198"/>
              </w:tabs>
              <w:contextualSpacing/>
              <w:rPr>
                <w:rFonts w:cs="Arial"/>
                <w:sz w:val="28"/>
                <w:szCs w:val="28"/>
              </w:rPr>
            </w:pPr>
            <w:r w:rsidRPr="004B3E3A">
              <w:rPr>
                <w:rFonts w:cs="Arial"/>
              </w:rPr>
              <w:t>&lt;&lt;e</w:t>
            </w:r>
            <w:r>
              <w:rPr>
                <w:rFonts w:cs="Arial"/>
              </w:rPr>
              <w:t>s</w:t>
            </w:r>
            <w:proofErr w:type="gramStart"/>
            <w:r w:rsidRPr="004B3E3A">
              <w:rPr>
                <w:rFonts w:cs="Arial"/>
              </w:rPr>
              <w:t>_{</w:t>
            </w:r>
            <w:proofErr w:type="spellStart"/>
            <w:proofErr w:type="gramEnd"/>
            <w:r w:rsidRPr="004B3E3A">
              <w:rPr>
                <w:rFonts w:cs="Arial"/>
              </w:rPr>
              <w:t>caseMarkers.length</w:t>
            </w:r>
            <w:proofErr w:type="spellEnd"/>
            <w:r w:rsidRPr="004B3E3A">
              <w:rPr>
                <w:rFonts w:cs="Arial"/>
              </w:rPr>
              <w:t>&gt;0}&gt;&gt;</w:t>
            </w:r>
          </w:p>
        </w:tc>
      </w:tr>
      <w:tr w:rsidR="009660A5" w:rsidRPr="005705DC" w14:paraId="1157B446" w14:textId="77777777" w:rsidTr="00BA7BC3">
        <w:tc>
          <w:tcPr>
            <w:tcW w:w="10212" w:type="dxa"/>
            <w:gridSpan w:val="3"/>
          </w:tcPr>
          <w:p w14:paraId="13A3E367" w14:textId="77777777" w:rsidR="009660A5" w:rsidRPr="005705DC" w:rsidRDefault="009660A5" w:rsidP="009F3A23">
            <w:pPr>
              <w:keepNext/>
            </w:pPr>
          </w:p>
        </w:tc>
      </w:tr>
      <w:tr w:rsidR="009660A5" w14:paraId="0BE70C31" w14:textId="77777777" w:rsidTr="00BA7BC3">
        <w:tc>
          <w:tcPr>
            <w:tcW w:w="10212" w:type="dxa"/>
            <w:gridSpan w:val="3"/>
          </w:tcPr>
          <w:p w14:paraId="6CAB8A57" w14:textId="77777777" w:rsidR="009660A5" w:rsidRPr="00E624B5" w:rsidRDefault="009660A5" w:rsidP="009F3A23">
            <w:pPr>
              <w:keepNext/>
              <w:tabs>
                <w:tab w:val="right" w:pos="10198"/>
              </w:tabs>
              <w:contextualSpacing/>
              <w:rPr>
                <w:rFonts w:cs="Arial"/>
              </w:rPr>
            </w:pPr>
            <w:r w:rsidRPr="00E624B5">
              <w:rPr>
                <w:rFonts w:cs="Arial"/>
              </w:rPr>
              <w:t>&lt;&lt;</w:t>
            </w:r>
            <w:proofErr w:type="spellStart"/>
            <w:r w:rsidRPr="00E624B5">
              <w:rPr>
                <w:rFonts w:cs="Arial"/>
              </w:rPr>
              <w:t>rr_defendantCaseOffences</w:t>
            </w:r>
            <w:proofErr w:type="spellEnd"/>
            <w:r w:rsidRPr="00E624B5">
              <w:rPr>
                <w:rFonts w:cs="Arial"/>
              </w:rPr>
              <w:t>&gt;&gt;</w:t>
            </w:r>
          </w:p>
        </w:tc>
      </w:tr>
      <w:tr w:rsidR="009660A5" w14:paraId="7A0202F7" w14:textId="77777777" w:rsidTr="00BA7BC3">
        <w:tc>
          <w:tcPr>
            <w:tcW w:w="10212" w:type="dxa"/>
            <w:gridSpan w:val="3"/>
          </w:tcPr>
          <w:p w14:paraId="39CB6C86" w14:textId="77777777" w:rsidR="009660A5" w:rsidRDefault="009660A5" w:rsidP="00285F68">
            <w:pPr>
              <w:keepNext/>
              <w:keepLines/>
              <w:tabs>
                <w:tab w:val="right" w:pos="10198"/>
              </w:tabs>
              <w:contextualSpacing/>
              <w:rPr>
                <w:rFonts w:cs="Arial"/>
              </w:rPr>
            </w:pPr>
            <w:r w:rsidRPr="00AE7C0C">
              <w:rPr>
                <w:rFonts w:cs="Arial"/>
              </w:rPr>
              <w:t>&lt;&lt;wording&gt;&gt;</w:t>
            </w:r>
          </w:p>
          <w:p w14:paraId="4C0F1769" w14:textId="77777777" w:rsidR="009660A5" w:rsidRDefault="009660A5" w:rsidP="00285F68">
            <w:pPr>
              <w:keepNext/>
              <w:keepLines/>
              <w:tabs>
                <w:tab w:val="right" w:pos="10198"/>
              </w:tabs>
              <w:contextualSpacing/>
              <w:rPr>
                <w:rFonts w:cs="Arial"/>
              </w:rPr>
            </w:pPr>
          </w:p>
        </w:tc>
      </w:tr>
      <w:tr w:rsidR="009660A5" w14:paraId="2A4C14A5" w14:textId="77777777" w:rsidTr="00BA7BC3">
        <w:tc>
          <w:tcPr>
            <w:tcW w:w="10212" w:type="dxa"/>
            <w:gridSpan w:val="3"/>
            <w:tcBorders>
              <w:bottom w:val="single" w:sz="8" w:space="0" w:color="BFBFBF" w:themeColor="background1" w:themeShade="BF"/>
            </w:tcBorders>
          </w:tcPr>
          <w:p w14:paraId="3A38A62E" w14:textId="77777777" w:rsidR="009660A5" w:rsidRDefault="009660A5" w:rsidP="009F3A23">
            <w:pPr>
              <w:tabs>
                <w:tab w:val="right" w:pos="10198"/>
              </w:tabs>
              <w:contextualSpacing/>
              <w:rPr>
                <w:rFonts w:cs="Arial"/>
              </w:rPr>
            </w:pPr>
            <w:r>
              <w:rPr>
                <w:rFonts w:cs="Arial"/>
              </w:rPr>
              <w:t>&lt;&lt;</w:t>
            </w:r>
            <w:proofErr w:type="spellStart"/>
            <w:r>
              <w:rPr>
                <w:rFonts w:cs="Arial"/>
              </w:rPr>
              <w:t>er_defendantCaseOffences</w:t>
            </w:r>
            <w:proofErr w:type="spellEnd"/>
            <w:r>
              <w:rPr>
                <w:rFonts w:cs="Arial"/>
              </w:rPr>
              <w:t>&gt;&gt;</w:t>
            </w:r>
          </w:p>
        </w:tc>
      </w:tr>
      <w:tr w:rsidR="009660A5" w:rsidRPr="00096897" w14:paraId="54B62CC6" w14:textId="77777777" w:rsidTr="00BA7BC3">
        <w:trPr>
          <w:cantSplit/>
          <w:trHeight w:hRule="exact" w:val="425"/>
        </w:trPr>
        <w:tc>
          <w:tcPr>
            <w:tcW w:w="10212" w:type="dxa"/>
            <w:gridSpan w:val="3"/>
            <w:tcMar>
              <w:left w:w="0" w:type="dxa"/>
            </w:tcMar>
          </w:tcPr>
          <w:p w14:paraId="43C0C0ED" w14:textId="77777777" w:rsidR="009660A5" w:rsidRPr="00096897" w:rsidRDefault="009660A5" w:rsidP="009F3A23">
            <w:pPr>
              <w:jc w:val="right"/>
              <w:rPr>
                <w:i/>
                <w:iCs/>
              </w:rPr>
            </w:pPr>
          </w:p>
        </w:tc>
      </w:tr>
      <w:tr w:rsidR="009660A5" w14:paraId="1D7224AA" w14:textId="77777777" w:rsidTr="00BA7BC3">
        <w:tc>
          <w:tcPr>
            <w:tcW w:w="10212" w:type="dxa"/>
            <w:gridSpan w:val="3"/>
          </w:tcPr>
          <w:p w14:paraId="6BE07840" w14:textId="77777777" w:rsidR="009660A5" w:rsidRDefault="009660A5" w:rsidP="009F3A23">
            <w:pPr>
              <w:keepNext/>
              <w:tabs>
                <w:tab w:val="right" w:pos="10198"/>
              </w:tabs>
              <w:contextualSpacing/>
              <w:rPr>
                <w:rFonts w:cs="Arial"/>
              </w:rPr>
            </w:pPr>
            <w:r>
              <w:rPr>
                <w:rFonts w:cs="Arial"/>
              </w:rPr>
              <w:t>&lt;&lt;</w:t>
            </w:r>
            <w:proofErr w:type="spellStart"/>
            <w:r>
              <w:rPr>
                <w:rFonts w:cs="Arial"/>
              </w:rPr>
              <w:t>er_cases</w:t>
            </w:r>
            <w:proofErr w:type="spellEnd"/>
            <w:r>
              <w:rPr>
                <w:rFonts w:cs="Arial"/>
              </w:rPr>
              <w:t>&gt;&gt;</w:t>
            </w:r>
          </w:p>
        </w:tc>
      </w:tr>
      <w:bookmarkEnd w:id="0"/>
      <w:tr w:rsidR="00A042F8" w:rsidRPr="00096897" w14:paraId="77A64F5F" w14:textId="77777777" w:rsidTr="00BA7BC3">
        <w:trPr>
          <w:cantSplit/>
          <w:trHeight w:hRule="exact" w:val="425"/>
        </w:trPr>
        <w:tc>
          <w:tcPr>
            <w:tcW w:w="10212" w:type="dxa"/>
            <w:gridSpan w:val="3"/>
            <w:tcMar>
              <w:left w:w="0" w:type="dxa"/>
            </w:tcMar>
          </w:tcPr>
          <w:p w14:paraId="1EEFFC14" w14:textId="77777777" w:rsidR="00A042F8" w:rsidRPr="00096897" w:rsidRDefault="00A042F8" w:rsidP="00A042F8">
            <w:pPr>
              <w:jc w:val="right"/>
              <w:rPr>
                <w:i/>
                <w:iCs/>
              </w:rPr>
            </w:pPr>
          </w:p>
        </w:tc>
      </w:tr>
    </w:tbl>
    <w:p w14:paraId="7B841F5D" w14:textId="67A7220A" w:rsidR="007D27B2" w:rsidRPr="00CF4665" w:rsidRDefault="007D27B2" w:rsidP="00416B3B">
      <w:pPr>
        <w:spacing w:line="14" w:lineRule="exact"/>
        <w:contextualSpacing/>
        <w:rPr>
          <w:vanish/>
          <w:sz w:val="2"/>
        </w:rPr>
      </w:pPr>
    </w:p>
    <w:sectPr w:rsidR="007D27B2" w:rsidRPr="00CF4665" w:rsidSect="00661C00">
      <w:headerReference w:type="even" r:id="rId7"/>
      <w:headerReference w:type="default" r:id="rId8"/>
      <w:footerReference w:type="even" r:id="rId9"/>
      <w:footerReference w:type="default" r:id="rId10"/>
      <w:headerReference w:type="first" r:id="rId11"/>
      <w:footerReference w:type="first" r:id="rId12"/>
      <w:pgSz w:w="11901" w:h="16817"/>
      <w:pgMar w:top="0" w:right="851" w:bottom="284" w:left="851"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34075" w14:textId="77777777" w:rsidR="00E179A5" w:rsidRDefault="00E179A5" w:rsidP="00CE1AF0">
      <w:pPr>
        <w:spacing w:line="240" w:lineRule="auto"/>
      </w:pPr>
      <w:r>
        <w:separator/>
      </w:r>
    </w:p>
  </w:endnote>
  <w:endnote w:type="continuationSeparator" w:id="0">
    <w:p w14:paraId="2208910A" w14:textId="77777777" w:rsidR="00E179A5" w:rsidRDefault="00E179A5"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DS Transport Website Light">
    <w:altName w:val="Calibri"/>
    <w:panose1 w:val="020B0604020202020204"/>
    <w:charset w:val="4D"/>
    <w:family w:val="auto"/>
    <w:pitch w:val="variable"/>
    <w:sig w:usb0="00000001"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2C3D2" w14:textId="77777777" w:rsidR="00A77E3A" w:rsidRDefault="00A77E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4"/>
      <w:gridCol w:w="5094"/>
    </w:tblGrid>
    <w:tr w:rsidR="00965901" w:rsidRPr="00794902" w14:paraId="6767B6AD" w14:textId="77777777" w:rsidTr="00DE381E">
      <w:trPr>
        <w:trHeight w:val="576"/>
      </w:trPr>
      <w:tc>
        <w:tcPr>
          <w:tcW w:w="5094" w:type="dxa"/>
          <w:vAlign w:val="bottom"/>
        </w:tcPr>
        <w:p w14:paraId="51A1F7E3" w14:textId="77777777" w:rsidR="00965901" w:rsidRPr="000D2480" w:rsidRDefault="00965901" w:rsidP="007A7351">
          <w:pPr>
            <w:pStyle w:val="Footer"/>
            <w:spacing w:after="80"/>
            <w:ind w:right="360"/>
            <w:rPr>
              <w:rFonts w:ascii="GDS Transport Website Light" w:hAnsi="GDS Transport Website Light"/>
            </w:rPr>
          </w:pPr>
          <w:r w:rsidRPr="000D2480">
            <w:rPr>
              <w:rFonts w:cs="Arial"/>
            </w:rPr>
            <w:t>&lt;&lt;</w:t>
          </w:r>
          <w:r>
            <w:rPr>
              <w:rFonts w:cs="Arial"/>
            </w:rPr>
            <w:t>defendant</w:t>
          </w:r>
          <w:r w:rsidRPr="000D2480">
            <w:rPr>
              <w:rFonts w:cs="Arial"/>
            </w:rPr>
            <w:t>.name&gt;&gt;</w:t>
          </w:r>
        </w:p>
      </w:tc>
      <w:tc>
        <w:tcPr>
          <w:tcW w:w="5094" w:type="dxa"/>
          <w:vAlign w:val="bottom"/>
        </w:tcPr>
        <w:p w14:paraId="4DAFAC09" w14:textId="77777777" w:rsidR="00965901" w:rsidRPr="000D2480" w:rsidRDefault="00965901" w:rsidP="007A7351">
          <w:pPr>
            <w:pStyle w:val="Footer"/>
            <w:spacing w:after="80"/>
            <w:jc w:val="right"/>
            <w:rPr>
              <w:rFonts w:cs="Arial"/>
            </w:rPr>
          </w:pPr>
          <w:r>
            <w:rPr>
              <w:rFonts w:cs="Arial"/>
            </w:rPr>
            <w:t>Page</w:t>
          </w:r>
          <w:r w:rsidRPr="000D2480">
            <w:rPr>
              <w:rFonts w:cs="Arial"/>
            </w:rPr>
            <w:t xml:space="preserve"> </w:t>
          </w:r>
          <w:r w:rsidRPr="000D2480">
            <w:fldChar w:fldCharType="begin"/>
          </w:r>
          <w:r w:rsidRPr="000D2480">
            <w:rPr>
              <w:rFonts w:cs="Arial"/>
            </w:rPr>
            <w:instrText xml:space="preserve"> PAGE </w:instrText>
          </w:r>
          <w:r w:rsidRPr="000D2480">
            <w:fldChar w:fldCharType="separate"/>
          </w:r>
          <w:r>
            <w:rPr>
              <w:rFonts w:cs="Arial"/>
            </w:rPr>
            <w:t>2</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3</w:t>
          </w:r>
          <w:r w:rsidRPr="000D2480">
            <w:fldChar w:fldCharType="end"/>
          </w:r>
        </w:p>
      </w:tc>
    </w:tr>
  </w:tbl>
  <w:p w14:paraId="2DFAE2A8" w14:textId="77777777" w:rsidR="00EC769C" w:rsidRPr="00423D35" w:rsidRDefault="00EC769C">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30466" w14:textId="77777777" w:rsidR="00A77E3A" w:rsidRDefault="00A77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7E2FA" w14:textId="77777777" w:rsidR="00E179A5" w:rsidRDefault="00E179A5" w:rsidP="00CE1AF0">
      <w:pPr>
        <w:spacing w:line="240" w:lineRule="auto"/>
      </w:pPr>
      <w:r>
        <w:separator/>
      </w:r>
    </w:p>
  </w:footnote>
  <w:footnote w:type="continuationSeparator" w:id="0">
    <w:p w14:paraId="608C33E2" w14:textId="77777777" w:rsidR="00E179A5" w:rsidRDefault="00E179A5"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2EDD1" w14:textId="77777777" w:rsidR="00A77E3A" w:rsidRDefault="00A77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1"/>
      <w:gridCol w:w="1842"/>
      <w:gridCol w:w="6523"/>
    </w:tblGrid>
    <w:tr w:rsidR="00EC769C" w:rsidRPr="00C83ABA" w14:paraId="53F0D2FE" w14:textId="77777777" w:rsidTr="0086474B">
      <w:trPr>
        <w:trHeight w:hRule="exact" w:val="1701"/>
      </w:trPr>
      <w:tc>
        <w:tcPr>
          <w:tcW w:w="1841" w:type="dxa"/>
          <w:tcMar>
            <w:left w:w="0" w:type="dxa"/>
            <w:right w:w="0" w:type="dxa"/>
          </w:tcMar>
        </w:tcPr>
        <w:p w14:paraId="4548AEF9" w14:textId="77777777" w:rsidR="00EC769C" w:rsidRPr="009663FC" w:rsidRDefault="00EC769C" w:rsidP="00C83ABA">
          <w:pPr>
            <w:rPr>
              <w:sz w:val="22"/>
            </w:rPr>
          </w:pPr>
          <w:r w:rsidRPr="009663FC">
            <w:rPr>
              <w:noProof/>
              <w:sz w:val="22"/>
            </w:rPr>
            <w:drawing>
              <wp:inline distT="0" distB="0" distL="0" distR="0" wp14:anchorId="7036A27E" wp14:editId="7B04AFAF">
                <wp:extent cx="794544" cy="629014"/>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1842" w:type="dxa"/>
        </w:tcPr>
        <w:p w14:paraId="106D7308" w14:textId="77777777" w:rsidR="00EC769C" w:rsidRPr="009663FC" w:rsidRDefault="00EC769C" w:rsidP="00C83ABA">
          <w:pPr>
            <w:rPr>
              <w:sz w:val="22"/>
            </w:rPr>
          </w:pPr>
        </w:p>
      </w:tc>
      <w:tc>
        <w:tcPr>
          <w:tcW w:w="6523" w:type="dxa"/>
          <w:tcMar>
            <w:left w:w="0" w:type="dxa"/>
            <w:right w:w="0" w:type="dxa"/>
          </w:tcMar>
        </w:tcPr>
        <w:p w14:paraId="5EE10BA9" w14:textId="77777777" w:rsidR="00A77E3A" w:rsidRDefault="00A77E3A" w:rsidP="00A77E3A">
          <w:pPr>
            <w:tabs>
              <w:tab w:val="right" w:pos="6518"/>
            </w:tabs>
            <w:jc w:val="right"/>
            <w:rPr>
              <w:rFonts w:cs="Arial"/>
              <w:w w:val="109"/>
              <w:szCs w:val="24"/>
            </w:rPr>
          </w:pPr>
          <w:r w:rsidRPr="004B21F3">
            <w:rPr>
              <w:rFonts w:cs="Arial"/>
              <w:w w:val="109"/>
              <w:sz w:val="12"/>
              <w:szCs w:val="12"/>
            </w:rPr>
            <w:t>&lt;&lt;cs_{</w:t>
          </w:r>
          <w:proofErr w:type="gramStart"/>
          <w:r>
            <w:rPr>
              <w:rFonts w:cs="Arial"/>
              <w:w w:val="109"/>
              <w:sz w:val="12"/>
              <w:szCs w:val="12"/>
            </w:rPr>
            <w:t>length(</w:t>
          </w:r>
          <w:proofErr w:type="gramEnd"/>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p>
        <w:p w14:paraId="7A892D21" w14:textId="77777777" w:rsidR="00A77E3A" w:rsidRDefault="00A77E3A" w:rsidP="00A77E3A">
          <w:pPr>
            <w:tabs>
              <w:tab w:val="right" w:pos="6518"/>
            </w:tabs>
            <w:jc w:val="right"/>
            <w:rPr>
              <w:rFonts w:cs="Arial"/>
              <w:w w:val="109"/>
              <w:sz w:val="12"/>
              <w:szCs w:val="12"/>
            </w:rPr>
          </w:pPr>
          <w:r w:rsidRPr="004B21F3">
            <w:rPr>
              <w:rFonts w:cs="Arial"/>
              <w:w w:val="109"/>
              <w:sz w:val="12"/>
              <w:szCs w:val="12"/>
            </w:rPr>
            <w:t>&lt;&lt;es_&gt;&gt;&lt;&lt;cs_{</w:t>
          </w:r>
          <w:proofErr w:type="gramStart"/>
          <w:r>
            <w:rPr>
              <w:rFonts w:cs="Arial"/>
              <w:w w:val="109"/>
              <w:sz w:val="12"/>
              <w:szCs w:val="12"/>
            </w:rPr>
            <w:t>length(</w:t>
          </w:r>
          <w:proofErr w:type="spellStart"/>
          <w:proofErr w:type="gramEnd"/>
          <w:r w:rsidRPr="004B21F3">
            <w:rPr>
              <w:rFonts w:cs="Arial"/>
              <w:w w:val="109"/>
              <w:sz w:val="12"/>
              <w:szCs w:val="12"/>
            </w:rPr>
            <w:t>orderingCourt.</w:t>
          </w:r>
          <w:r>
            <w:rPr>
              <w:rFonts w:cs="Arial"/>
              <w:w w:val="109"/>
              <w:sz w:val="12"/>
              <w:szCs w:val="12"/>
            </w:rPr>
            <w:t>ljaCode</w:t>
          </w:r>
          <w:proofErr w:type="spellEnd"/>
          <w:r>
            <w:rPr>
              <w:rFonts w:cs="Arial"/>
              <w:w w:val="109"/>
              <w:sz w:val="12"/>
              <w:szCs w:val="12"/>
            </w:rPr>
            <w:t>)&gt;0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proofErr w:type="spellStart"/>
          <w:r w:rsidRPr="00A73C66">
            <w:rPr>
              <w:rFonts w:cs="Arial"/>
              <w:w w:val="109"/>
              <w:sz w:val="12"/>
              <w:szCs w:val="12"/>
            </w:rPr>
            <w:t>orderingCourt.ljaCode</w:t>
          </w:r>
          <w:proofErr w:type="spellEnd"/>
          <w:r w:rsidRPr="00D33FFB">
            <w:rPr>
              <w:rFonts w:cs="Arial"/>
              <w:w w:val="109"/>
              <w:szCs w:val="24"/>
            </w:rPr>
            <w:t>&gt;&gt;</w:t>
          </w:r>
          <w:r w:rsidRPr="004B21F3">
            <w:rPr>
              <w:rFonts w:cs="Arial"/>
              <w:w w:val="109"/>
              <w:sz w:val="12"/>
              <w:szCs w:val="12"/>
            </w:rPr>
            <w:t>&lt;&lt;es_&gt;&gt;</w:t>
          </w:r>
        </w:p>
        <w:p w14:paraId="42B5CFC7" w14:textId="7B9549EA" w:rsidR="00EC769C" w:rsidRPr="00C83ABA" w:rsidRDefault="00A77E3A" w:rsidP="00A77E3A">
          <w:pPr>
            <w:tabs>
              <w:tab w:val="right" w:pos="6518"/>
            </w:tabs>
            <w:jc w:val="right"/>
            <w:rPr>
              <w:w w:val="109"/>
              <w:sz w:val="12"/>
              <w:szCs w:val="12"/>
            </w:rPr>
          </w:pPr>
          <w:r w:rsidRPr="004B21F3">
            <w:rPr>
              <w:rFonts w:cs="Arial"/>
              <w:w w:val="109"/>
              <w:sz w:val="12"/>
              <w:szCs w:val="12"/>
            </w:rPr>
            <w:t>&lt;&lt;cs_{</w:t>
          </w:r>
          <w:proofErr w:type="gramStart"/>
          <w:r>
            <w:rPr>
              <w:rFonts w:cs="Arial"/>
              <w:w w:val="109"/>
              <w:sz w:val="12"/>
              <w:szCs w:val="12"/>
            </w:rPr>
            <w:t>length(</w:t>
          </w:r>
          <w:proofErr w:type="spellStart"/>
          <w:proofErr w:type="gramEnd"/>
          <w:r w:rsidRPr="004B21F3">
            <w:rPr>
              <w:rFonts w:cs="Arial"/>
              <w:w w:val="109"/>
              <w:sz w:val="12"/>
              <w:szCs w:val="12"/>
            </w:rPr>
            <w:t>orderingCourt.</w:t>
          </w:r>
          <w:r>
            <w:rPr>
              <w:rFonts w:cs="Arial"/>
              <w:w w:val="109"/>
              <w:sz w:val="12"/>
              <w:szCs w:val="12"/>
            </w:rPr>
            <w:t>courtCentreName</w:t>
          </w:r>
          <w:proofErr w:type="spellEnd"/>
          <w:r>
            <w:rPr>
              <w:rFonts w:cs="Arial"/>
              <w:w w:val="109"/>
              <w:sz w:val="12"/>
              <w:szCs w:val="12"/>
            </w:rPr>
            <w:t>)&gt;0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proofErr w:type="spellStart"/>
          <w:r w:rsidRPr="00A73C66">
            <w:rPr>
              <w:rFonts w:cs="Arial"/>
              <w:sz w:val="12"/>
              <w:szCs w:val="12"/>
            </w:rPr>
            <w:t>orderingCourt.courtCentreName</w:t>
          </w:r>
          <w:proofErr w:type="spellEnd"/>
          <w:r w:rsidRPr="00D33FFB">
            <w:rPr>
              <w:rFonts w:cs="Arial"/>
              <w:szCs w:val="24"/>
            </w:rPr>
            <w:t>&gt;</w:t>
          </w:r>
          <w:r>
            <w:rPr>
              <w:rFonts w:cs="Arial"/>
              <w:szCs w:val="24"/>
            </w:rPr>
            <w:t>&gt;</w:t>
          </w:r>
          <w:r w:rsidRPr="009F4C43">
            <w:rPr>
              <w:rFonts w:cs="Arial"/>
              <w:sz w:val="12"/>
              <w:szCs w:val="12"/>
            </w:rPr>
            <w:t>&lt;&lt;es_&gt;&gt;</w:t>
          </w:r>
        </w:p>
      </w:tc>
    </w:tr>
  </w:tbl>
  <w:p w14:paraId="58DB4D70" w14:textId="77777777" w:rsidR="00EC769C" w:rsidRPr="00AE041A" w:rsidRDefault="00EC769C" w:rsidP="00974E41">
    <w:pPr>
      <w:pStyle w:val="Header"/>
      <w:spacing w:after="8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7496C" w14:textId="77777777" w:rsidR="00A77E3A" w:rsidRDefault="00A77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A91256"/>
    <w:multiLevelType w:val="hybridMultilevel"/>
    <w:tmpl w:val="45183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67737">
    <w:abstractNumId w:val="0"/>
  </w:num>
  <w:num w:numId="2" w16cid:durableId="1842620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13F62"/>
    <w:rsid w:val="0002065A"/>
    <w:rsid w:val="00026F97"/>
    <w:rsid w:val="00032AA5"/>
    <w:rsid w:val="000365D0"/>
    <w:rsid w:val="0004007C"/>
    <w:rsid w:val="00043F43"/>
    <w:rsid w:val="00044A28"/>
    <w:rsid w:val="0006511A"/>
    <w:rsid w:val="00065DB5"/>
    <w:rsid w:val="0007412E"/>
    <w:rsid w:val="000A16E5"/>
    <w:rsid w:val="000A6F76"/>
    <w:rsid w:val="000B424A"/>
    <w:rsid w:val="000B6D2A"/>
    <w:rsid w:val="000C3F79"/>
    <w:rsid w:val="000D0C24"/>
    <w:rsid w:val="000D3322"/>
    <w:rsid w:val="000E15A0"/>
    <w:rsid w:val="000E161E"/>
    <w:rsid w:val="000F6687"/>
    <w:rsid w:val="0010367E"/>
    <w:rsid w:val="0010456D"/>
    <w:rsid w:val="00112750"/>
    <w:rsid w:val="0012078C"/>
    <w:rsid w:val="00120FC2"/>
    <w:rsid w:val="0013000E"/>
    <w:rsid w:val="001334DA"/>
    <w:rsid w:val="00140B7F"/>
    <w:rsid w:val="0014302F"/>
    <w:rsid w:val="00153424"/>
    <w:rsid w:val="00163D69"/>
    <w:rsid w:val="001641AA"/>
    <w:rsid w:val="00193AE7"/>
    <w:rsid w:val="00194DB9"/>
    <w:rsid w:val="00197059"/>
    <w:rsid w:val="001973D7"/>
    <w:rsid w:val="001A1337"/>
    <w:rsid w:val="001A6277"/>
    <w:rsid w:val="001A753F"/>
    <w:rsid w:val="001B13F9"/>
    <w:rsid w:val="001B3360"/>
    <w:rsid w:val="001B78F6"/>
    <w:rsid w:val="001C3FAC"/>
    <w:rsid w:val="001C54E8"/>
    <w:rsid w:val="001C66B8"/>
    <w:rsid w:val="001D18B2"/>
    <w:rsid w:val="001D51FB"/>
    <w:rsid w:val="00207F15"/>
    <w:rsid w:val="00213BCC"/>
    <w:rsid w:val="00224C16"/>
    <w:rsid w:val="00231AE9"/>
    <w:rsid w:val="00236CBC"/>
    <w:rsid w:val="00236D4E"/>
    <w:rsid w:val="002545E9"/>
    <w:rsid w:val="002547BB"/>
    <w:rsid w:val="00262206"/>
    <w:rsid w:val="00267E50"/>
    <w:rsid w:val="002733C1"/>
    <w:rsid w:val="0028235A"/>
    <w:rsid w:val="00282BC3"/>
    <w:rsid w:val="00285992"/>
    <w:rsid w:val="00285F68"/>
    <w:rsid w:val="00290422"/>
    <w:rsid w:val="00291F7E"/>
    <w:rsid w:val="002951E0"/>
    <w:rsid w:val="00296BFC"/>
    <w:rsid w:val="002B61F9"/>
    <w:rsid w:val="002C0D28"/>
    <w:rsid w:val="002C4173"/>
    <w:rsid w:val="002C46D4"/>
    <w:rsid w:val="002D3552"/>
    <w:rsid w:val="002D7CAD"/>
    <w:rsid w:val="002E2C8D"/>
    <w:rsid w:val="002E2E99"/>
    <w:rsid w:val="002E37BD"/>
    <w:rsid w:val="002E3CE5"/>
    <w:rsid w:val="002F56C6"/>
    <w:rsid w:val="002F6A18"/>
    <w:rsid w:val="0032101A"/>
    <w:rsid w:val="00327604"/>
    <w:rsid w:val="00327A3F"/>
    <w:rsid w:val="003449EB"/>
    <w:rsid w:val="00346995"/>
    <w:rsid w:val="00351137"/>
    <w:rsid w:val="003527E3"/>
    <w:rsid w:val="003555E0"/>
    <w:rsid w:val="00355EBA"/>
    <w:rsid w:val="003667F8"/>
    <w:rsid w:val="003677B9"/>
    <w:rsid w:val="00375AE7"/>
    <w:rsid w:val="003925D0"/>
    <w:rsid w:val="00395B4F"/>
    <w:rsid w:val="003A06D7"/>
    <w:rsid w:val="003A326A"/>
    <w:rsid w:val="003B5038"/>
    <w:rsid w:val="003B695D"/>
    <w:rsid w:val="003C0AC8"/>
    <w:rsid w:val="003C4F30"/>
    <w:rsid w:val="003D4D8E"/>
    <w:rsid w:val="003D6E68"/>
    <w:rsid w:val="003E5BCB"/>
    <w:rsid w:val="003E6CCF"/>
    <w:rsid w:val="003F7C81"/>
    <w:rsid w:val="00402B9B"/>
    <w:rsid w:val="0040609A"/>
    <w:rsid w:val="00416B3B"/>
    <w:rsid w:val="00423D35"/>
    <w:rsid w:val="004260E1"/>
    <w:rsid w:val="00432819"/>
    <w:rsid w:val="00436C78"/>
    <w:rsid w:val="00447E06"/>
    <w:rsid w:val="00455D8B"/>
    <w:rsid w:val="00460033"/>
    <w:rsid w:val="00472781"/>
    <w:rsid w:val="004729B3"/>
    <w:rsid w:val="004814CF"/>
    <w:rsid w:val="00483BA3"/>
    <w:rsid w:val="00485E77"/>
    <w:rsid w:val="004902F2"/>
    <w:rsid w:val="00491A44"/>
    <w:rsid w:val="004A6188"/>
    <w:rsid w:val="004B17D0"/>
    <w:rsid w:val="004B4360"/>
    <w:rsid w:val="004D5147"/>
    <w:rsid w:val="004F0CEB"/>
    <w:rsid w:val="004F58E1"/>
    <w:rsid w:val="004F5970"/>
    <w:rsid w:val="004F76C7"/>
    <w:rsid w:val="00501104"/>
    <w:rsid w:val="00516CC9"/>
    <w:rsid w:val="00526ED3"/>
    <w:rsid w:val="00550734"/>
    <w:rsid w:val="0055080F"/>
    <w:rsid w:val="00553A85"/>
    <w:rsid w:val="00561C96"/>
    <w:rsid w:val="00566AC1"/>
    <w:rsid w:val="00571DA2"/>
    <w:rsid w:val="00573A49"/>
    <w:rsid w:val="00573F8C"/>
    <w:rsid w:val="005754F2"/>
    <w:rsid w:val="005846F3"/>
    <w:rsid w:val="00596E8C"/>
    <w:rsid w:val="005A4DD8"/>
    <w:rsid w:val="005A7508"/>
    <w:rsid w:val="005A7F63"/>
    <w:rsid w:val="005C1C47"/>
    <w:rsid w:val="005C6426"/>
    <w:rsid w:val="005D1621"/>
    <w:rsid w:val="005E1742"/>
    <w:rsid w:val="005E5C3D"/>
    <w:rsid w:val="005E6801"/>
    <w:rsid w:val="005F4152"/>
    <w:rsid w:val="005F5DBA"/>
    <w:rsid w:val="005F7CF9"/>
    <w:rsid w:val="006141A6"/>
    <w:rsid w:val="006248AE"/>
    <w:rsid w:val="00624C1E"/>
    <w:rsid w:val="006251B2"/>
    <w:rsid w:val="00640678"/>
    <w:rsid w:val="0064754C"/>
    <w:rsid w:val="0065139F"/>
    <w:rsid w:val="00652D06"/>
    <w:rsid w:val="00656056"/>
    <w:rsid w:val="00661C00"/>
    <w:rsid w:val="006718E4"/>
    <w:rsid w:val="006839B2"/>
    <w:rsid w:val="00685D42"/>
    <w:rsid w:val="0069005A"/>
    <w:rsid w:val="00696084"/>
    <w:rsid w:val="006A5BE6"/>
    <w:rsid w:val="006B1ADE"/>
    <w:rsid w:val="006B58DB"/>
    <w:rsid w:val="006C1B3B"/>
    <w:rsid w:val="006C3578"/>
    <w:rsid w:val="006C7298"/>
    <w:rsid w:val="006D781A"/>
    <w:rsid w:val="006E3C16"/>
    <w:rsid w:val="006E52E7"/>
    <w:rsid w:val="006F4A53"/>
    <w:rsid w:val="00701552"/>
    <w:rsid w:val="00705126"/>
    <w:rsid w:val="0071757E"/>
    <w:rsid w:val="00740D55"/>
    <w:rsid w:val="00745C09"/>
    <w:rsid w:val="007543B0"/>
    <w:rsid w:val="0075547F"/>
    <w:rsid w:val="00765C8C"/>
    <w:rsid w:val="00771301"/>
    <w:rsid w:val="00790AC7"/>
    <w:rsid w:val="007934DE"/>
    <w:rsid w:val="00794850"/>
    <w:rsid w:val="00797C41"/>
    <w:rsid w:val="007A7351"/>
    <w:rsid w:val="007A76CA"/>
    <w:rsid w:val="007B64D2"/>
    <w:rsid w:val="007C3695"/>
    <w:rsid w:val="007D27B2"/>
    <w:rsid w:val="007D7A2E"/>
    <w:rsid w:val="007E09A8"/>
    <w:rsid w:val="007F28C6"/>
    <w:rsid w:val="00800E07"/>
    <w:rsid w:val="00801325"/>
    <w:rsid w:val="00802864"/>
    <w:rsid w:val="0080475B"/>
    <w:rsid w:val="0081384C"/>
    <w:rsid w:val="00817C13"/>
    <w:rsid w:val="0083391A"/>
    <w:rsid w:val="00835EC3"/>
    <w:rsid w:val="00836CDB"/>
    <w:rsid w:val="00840816"/>
    <w:rsid w:val="0084194F"/>
    <w:rsid w:val="00845D03"/>
    <w:rsid w:val="00846C97"/>
    <w:rsid w:val="008474C5"/>
    <w:rsid w:val="00850964"/>
    <w:rsid w:val="00850A77"/>
    <w:rsid w:val="00854FA8"/>
    <w:rsid w:val="00857763"/>
    <w:rsid w:val="0086474B"/>
    <w:rsid w:val="00873312"/>
    <w:rsid w:val="008844F8"/>
    <w:rsid w:val="008903EE"/>
    <w:rsid w:val="00890656"/>
    <w:rsid w:val="00893EC8"/>
    <w:rsid w:val="008A421F"/>
    <w:rsid w:val="008B16D2"/>
    <w:rsid w:val="008B567C"/>
    <w:rsid w:val="008C133F"/>
    <w:rsid w:val="008D00F5"/>
    <w:rsid w:val="008D04B2"/>
    <w:rsid w:val="008E233F"/>
    <w:rsid w:val="008E23CA"/>
    <w:rsid w:val="008F102A"/>
    <w:rsid w:val="008F6928"/>
    <w:rsid w:val="008F7A2D"/>
    <w:rsid w:val="009079D8"/>
    <w:rsid w:val="009116D8"/>
    <w:rsid w:val="00920CF4"/>
    <w:rsid w:val="009337D0"/>
    <w:rsid w:val="009345D2"/>
    <w:rsid w:val="00936C52"/>
    <w:rsid w:val="009602E4"/>
    <w:rsid w:val="00965901"/>
    <w:rsid w:val="009660A5"/>
    <w:rsid w:val="009663FC"/>
    <w:rsid w:val="00971BA4"/>
    <w:rsid w:val="00974E41"/>
    <w:rsid w:val="009845B7"/>
    <w:rsid w:val="009907A8"/>
    <w:rsid w:val="00997BB9"/>
    <w:rsid w:val="009A1C92"/>
    <w:rsid w:val="009B3FA7"/>
    <w:rsid w:val="009B76B2"/>
    <w:rsid w:val="009D186F"/>
    <w:rsid w:val="009E004D"/>
    <w:rsid w:val="009E7416"/>
    <w:rsid w:val="00A017B2"/>
    <w:rsid w:val="00A042F8"/>
    <w:rsid w:val="00A144B4"/>
    <w:rsid w:val="00A153F3"/>
    <w:rsid w:val="00A210A6"/>
    <w:rsid w:val="00A21425"/>
    <w:rsid w:val="00A237B5"/>
    <w:rsid w:val="00A30F13"/>
    <w:rsid w:val="00A40416"/>
    <w:rsid w:val="00A406B1"/>
    <w:rsid w:val="00A43E69"/>
    <w:rsid w:val="00A5544B"/>
    <w:rsid w:val="00A62CE9"/>
    <w:rsid w:val="00A71912"/>
    <w:rsid w:val="00A76159"/>
    <w:rsid w:val="00A77E3A"/>
    <w:rsid w:val="00A91FE6"/>
    <w:rsid w:val="00A95649"/>
    <w:rsid w:val="00AA0805"/>
    <w:rsid w:val="00AA10AA"/>
    <w:rsid w:val="00AA3AF8"/>
    <w:rsid w:val="00AA523D"/>
    <w:rsid w:val="00AA6D21"/>
    <w:rsid w:val="00AA7936"/>
    <w:rsid w:val="00AB7222"/>
    <w:rsid w:val="00AD25A5"/>
    <w:rsid w:val="00AE041A"/>
    <w:rsid w:val="00AE1243"/>
    <w:rsid w:val="00AE5D56"/>
    <w:rsid w:val="00AE6874"/>
    <w:rsid w:val="00AF0260"/>
    <w:rsid w:val="00B04975"/>
    <w:rsid w:val="00B1002A"/>
    <w:rsid w:val="00B301DF"/>
    <w:rsid w:val="00B3076A"/>
    <w:rsid w:val="00B41BD1"/>
    <w:rsid w:val="00B45809"/>
    <w:rsid w:val="00B45CEA"/>
    <w:rsid w:val="00B5567D"/>
    <w:rsid w:val="00B56E12"/>
    <w:rsid w:val="00B65F50"/>
    <w:rsid w:val="00B70673"/>
    <w:rsid w:val="00B70822"/>
    <w:rsid w:val="00B70FB2"/>
    <w:rsid w:val="00B715B6"/>
    <w:rsid w:val="00B74A31"/>
    <w:rsid w:val="00B823ED"/>
    <w:rsid w:val="00B84D9C"/>
    <w:rsid w:val="00B91B64"/>
    <w:rsid w:val="00BA4A38"/>
    <w:rsid w:val="00BA5EC4"/>
    <w:rsid w:val="00BA7441"/>
    <w:rsid w:val="00BA7BC3"/>
    <w:rsid w:val="00BB48A3"/>
    <w:rsid w:val="00BC0545"/>
    <w:rsid w:val="00BC54FA"/>
    <w:rsid w:val="00BE6F79"/>
    <w:rsid w:val="00BF2EEB"/>
    <w:rsid w:val="00BF3B04"/>
    <w:rsid w:val="00BF5065"/>
    <w:rsid w:val="00BF55D1"/>
    <w:rsid w:val="00C023CE"/>
    <w:rsid w:val="00C06D78"/>
    <w:rsid w:val="00C070AA"/>
    <w:rsid w:val="00C10E49"/>
    <w:rsid w:val="00C16691"/>
    <w:rsid w:val="00C26337"/>
    <w:rsid w:val="00C2792B"/>
    <w:rsid w:val="00C30B6A"/>
    <w:rsid w:val="00C31F5A"/>
    <w:rsid w:val="00C320B1"/>
    <w:rsid w:val="00C36640"/>
    <w:rsid w:val="00C57CEF"/>
    <w:rsid w:val="00C60E18"/>
    <w:rsid w:val="00C61CF8"/>
    <w:rsid w:val="00C62EF0"/>
    <w:rsid w:val="00C70563"/>
    <w:rsid w:val="00C72EEA"/>
    <w:rsid w:val="00C73015"/>
    <w:rsid w:val="00C743A4"/>
    <w:rsid w:val="00C77DB9"/>
    <w:rsid w:val="00C83ABA"/>
    <w:rsid w:val="00C932A4"/>
    <w:rsid w:val="00CA7717"/>
    <w:rsid w:val="00CB5AA0"/>
    <w:rsid w:val="00CC32FE"/>
    <w:rsid w:val="00CC4C60"/>
    <w:rsid w:val="00CC7CE7"/>
    <w:rsid w:val="00CD19F4"/>
    <w:rsid w:val="00CD7A76"/>
    <w:rsid w:val="00CE1AF0"/>
    <w:rsid w:val="00CE4620"/>
    <w:rsid w:val="00CE75C2"/>
    <w:rsid w:val="00CF1290"/>
    <w:rsid w:val="00CF4665"/>
    <w:rsid w:val="00CF63DA"/>
    <w:rsid w:val="00CF739F"/>
    <w:rsid w:val="00D059C5"/>
    <w:rsid w:val="00D05B31"/>
    <w:rsid w:val="00D0796C"/>
    <w:rsid w:val="00D12AF1"/>
    <w:rsid w:val="00D24434"/>
    <w:rsid w:val="00D36FE5"/>
    <w:rsid w:val="00D4084A"/>
    <w:rsid w:val="00D408E6"/>
    <w:rsid w:val="00D56D1F"/>
    <w:rsid w:val="00D60154"/>
    <w:rsid w:val="00D62037"/>
    <w:rsid w:val="00D62050"/>
    <w:rsid w:val="00D62963"/>
    <w:rsid w:val="00D65D81"/>
    <w:rsid w:val="00D749E2"/>
    <w:rsid w:val="00D800A9"/>
    <w:rsid w:val="00D80F19"/>
    <w:rsid w:val="00D84F11"/>
    <w:rsid w:val="00DC7827"/>
    <w:rsid w:val="00DD254C"/>
    <w:rsid w:val="00DD49B8"/>
    <w:rsid w:val="00DE3D0E"/>
    <w:rsid w:val="00DE575F"/>
    <w:rsid w:val="00DF138F"/>
    <w:rsid w:val="00DF48AB"/>
    <w:rsid w:val="00DF4DB0"/>
    <w:rsid w:val="00E02039"/>
    <w:rsid w:val="00E033AA"/>
    <w:rsid w:val="00E03C7D"/>
    <w:rsid w:val="00E12CF8"/>
    <w:rsid w:val="00E138ED"/>
    <w:rsid w:val="00E179A5"/>
    <w:rsid w:val="00E234F2"/>
    <w:rsid w:val="00E35D42"/>
    <w:rsid w:val="00E4552C"/>
    <w:rsid w:val="00E50997"/>
    <w:rsid w:val="00E55451"/>
    <w:rsid w:val="00E65537"/>
    <w:rsid w:val="00E723BF"/>
    <w:rsid w:val="00E95772"/>
    <w:rsid w:val="00E97F68"/>
    <w:rsid w:val="00EA1482"/>
    <w:rsid w:val="00EA3075"/>
    <w:rsid w:val="00EA6619"/>
    <w:rsid w:val="00EB20BB"/>
    <w:rsid w:val="00EB3E54"/>
    <w:rsid w:val="00EC4728"/>
    <w:rsid w:val="00EC769C"/>
    <w:rsid w:val="00ED24DC"/>
    <w:rsid w:val="00ED5441"/>
    <w:rsid w:val="00ED6E15"/>
    <w:rsid w:val="00ED70E7"/>
    <w:rsid w:val="00EF1F10"/>
    <w:rsid w:val="00EF2BA7"/>
    <w:rsid w:val="00F100B2"/>
    <w:rsid w:val="00F116A0"/>
    <w:rsid w:val="00F167C6"/>
    <w:rsid w:val="00F168BF"/>
    <w:rsid w:val="00F2154D"/>
    <w:rsid w:val="00F3116D"/>
    <w:rsid w:val="00F318EA"/>
    <w:rsid w:val="00F36BF4"/>
    <w:rsid w:val="00F54C62"/>
    <w:rsid w:val="00F65143"/>
    <w:rsid w:val="00F66E03"/>
    <w:rsid w:val="00F71AFD"/>
    <w:rsid w:val="00F740F4"/>
    <w:rsid w:val="00F75626"/>
    <w:rsid w:val="00F90F71"/>
    <w:rsid w:val="00FA4550"/>
    <w:rsid w:val="00FB7D90"/>
    <w:rsid w:val="00FD781B"/>
    <w:rsid w:val="00FE19D0"/>
    <w:rsid w:val="00FE4A69"/>
    <w:rsid w:val="00FF0481"/>
    <w:rsid w:val="00FF3B94"/>
    <w:rsid w:val="00FF66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chartTrackingRefBased/>
  <w15:docId w15:val="{61C4374F-827E-4797-89E0-2E9E4DDB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57763"/>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7763"/>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857763"/>
    <w:rPr>
      <w:sz w:val="16"/>
      <w:szCs w:val="16"/>
    </w:rPr>
  </w:style>
  <w:style w:type="paragraph" w:styleId="CommentText">
    <w:name w:val="annotation text"/>
    <w:basedOn w:val="Normal"/>
    <w:link w:val="CommentTextChar"/>
    <w:uiPriority w:val="99"/>
    <w:semiHidden/>
    <w:unhideWhenUsed/>
    <w:rsid w:val="00857763"/>
    <w:pPr>
      <w:contextualSpacing/>
    </w:pPr>
    <w:rPr>
      <w:rFonts w:eastAsiaTheme="minorEastAsia" w:cs="Times New Roman"/>
      <w:color w:val="000000" w:themeColor="text1"/>
      <w:sz w:val="20"/>
      <w:szCs w:val="20"/>
      <w:lang w:eastAsia="en-GB"/>
    </w:rPr>
  </w:style>
  <w:style w:type="character" w:customStyle="1" w:styleId="CommentTextChar">
    <w:name w:val="Comment Text Char"/>
    <w:basedOn w:val="DefaultParagraphFont"/>
    <w:link w:val="CommentText"/>
    <w:uiPriority w:val="99"/>
    <w:semiHidden/>
    <w:rsid w:val="00857763"/>
    <w:rPr>
      <w:rFonts w:eastAsiaTheme="minorEastAsia" w:cs="Times New Roman"/>
      <w:color w:val="000000" w:themeColor="text1"/>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1721">
      <w:bodyDiv w:val="1"/>
      <w:marLeft w:val="0"/>
      <w:marRight w:val="0"/>
      <w:marTop w:val="0"/>
      <w:marBottom w:val="0"/>
      <w:divBdr>
        <w:top w:val="none" w:sz="0" w:space="0" w:color="auto"/>
        <w:left w:val="none" w:sz="0" w:space="0" w:color="auto"/>
        <w:bottom w:val="none" w:sz="0" w:space="0" w:color="auto"/>
        <w:right w:val="none" w:sz="0" w:space="0" w:color="auto"/>
      </w:divBdr>
    </w:div>
    <w:div w:id="244847075">
      <w:bodyDiv w:val="1"/>
      <w:marLeft w:val="0"/>
      <w:marRight w:val="0"/>
      <w:marTop w:val="0"/>
      <w:marBottom w:val="0"/>
      <w:divBdr>
        <w:top w:val="none" w:sz="0" w:space="0" w:color="auto"/>
        <w:left w:val="none" w:sz="0" w:space="0" w:color="auto"/>
        <w:bottom w:val="none" w:sz="0" w:space="0" w:color="auto"/>
        <w:right w:val="none" w:sz="0" w:space="0" w:color="auto"/>
      </w:divBdr>
    </w:div>
    <w:div w:id="472063831">
      <w:bodyDiv w:val="1"/>
      <w:marLeft w:val="0"/>
      <w:marRight w:val="0"/>
      <w:marTop w:val="0"/>
      <w:marBottom w:val="0"/>
      <w:divBdr>
        <w:top w:val="none" w:sz="0" w:space="0" w:color="auto"/>
        <w:left w:val="none" w:sz="0" w:space="0" w:color="auto"/>
        <w:bottom w:val="none" w:sz="0" w:space="0" w:color="auto"/>
        <w:right w:val="none" w:sz="0" w:space="0" w:color="auto"/>
      </w:divBdr>
    </w:div>
    <w:div w:id="706683262">
      <w:bodyDiv w:val="1"/>
      <w:marLeft w:val="0"/>
      <w:marRight w:val="0"/>
      <w:marTop w:val="0"/>
      <w:marBottom w:val="0"/>
      <w:divBdr>
        <w:top w:val="none" w:sz="0" w:space="0" w:color="auto"/>
        <w:left w:val="none" w:sz="0" w:space="0" w:color="auto"/>
        <w:bottom w:val="none" w:sz="0" w:space="0" w:color="auto"/>
        <w:right w:val="none" w:sz="0" w:space="0" w:color="auto"/>
      </w:divBdr>
    </w:div>
    <w:div w:id="1078745667">
      <w:bodyDiv w:val="1"/>
      <w:marLeft w:val="0"/>
      <w:marRight w:val="0"/>
      <w:marTop w:val="0"/>
      <w:marBottom w:val="0"/>
      <w:divBdr>
        <w:top w:val="none" w:sz="0" w:space="0" w:color="auto"/>
        <w:left w:val="none" w:sz="0" w:space="0" w:color="auto"/>
        <w:bottom w:val="none" w:sz="0" w:space="0" w:color="auto"/>
        <w:right w:val="none" w:sz="0" w:space="0" w:color="auto"/>
      </w:divBdr>
    </w:div>
    <w:div w:id="1154449228">
      <w:bodyDiv w:val="1"/>
      <w:marLeft w:val="0"/>
      <w:marRight w:val="0"/>
      <w:marTop w:val="0"/>
      <w:marBottom w:val="0"/>
      <w:divBdr>
        <w:top w:val="none" w:sz="0" w:space="0" w:color="auto"/>
        <w:left w:val="none" w:sz="0" w:space="0" w:color="auto"/>
        <w:bottom w:val="none" w:sz="0" w:space="0" w:color="auto"/>
        <w:right w:val="none" w:sz="0" w:space="0" w:color="auto"/>
      </w:divBdr>
    </w:div>
    <w:div w:id="1186018997">
      <w:bodyDiv w:val="1"/>
      <w:marLeft w:val="0"/>
      <w:marRight w:val="0"/>
      <w:marTop w:val="0"/>
      <w:marBottom w:val="0"/>
      <w:divBdr>
        <w:top w:val="none" w:sz="0" w:space="0" w:color="auto"/>
        <w:left w:val="none" w:sz="0" w:space="0" w:color="auto"/>
        <w:bottom w:val="none" w:sz="0" w:space="0" w:color="auto"/>
        <w:right w:val="none" w:sz="0" w:space="0" w:color="auto"/>
      </w:divBdr>
    </w:div>
    <w:div w:id="1710835569">
      <w:bodyDiv w:val="1"/>
      <w:marLeft w:val="0"/>
      <w:marRight w:val="0"/>
      <w:marTop w:val="0"/>
      <w:marBottom w:val="0"/>
      <w:divBdr>
        <w:top w:val="none" w:sz="0" w:space="0" w:color="auto"/>
        <w:left w:val="none" w:sz="0" w:space="0" w:color="auto"/>
        <w:bottom w:val="none" w:sz="0" w:space="0" w:color="auto"/>
        <w:right w:val="none" w:sz="0" w:space="0" w:color="auto"/>
      </w:divBdr>
    </w:div>
    <w:div w:id="191300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328</TotalTime>
  <Pages>2</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Puja Jain</cp:lastModifiedBy>
  <cp:revision>334</cp:revision>
  <dcterms:created xsi:type="dcterms:W3CDTF">2020-09-17T12:44:00Z</dcterms:created>
  <dcterms:modified xsi:type="dcterms:W3CDTF">2023-11-14T16:52:00Z</dcterms:modified>
</cp:coreProperties>
</file>