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D6AAE" w14:textId="464944CF" w:rsidR="0040609A" w:rsidRDefault="00BF3B04" w:rsidP="0040609A">
      <w:pPr>
        <w:spacing w:after="80" w:line="240" w:lineRule="auto"/>
        <w:jc w:val="center"/>
      </w:pPr>
      <w:r w:rsidRPr="00D80DC3">
        <w:rPr>
          <w:b/>
          <w:bCs/>
          <w:sz w:val="36"/>
          <w:szCs w:val="36"/>
        </w:rPr>
        <w:t>&lt;&lt;</w:t>
      </w:r>
      <w:r>
        <w:rPr>
          <w:b/>
          <w:bCs/>
          <w:sz w:val="36"/>
          <w:szCs w:val="36"/>
        </w:rPr>
        <w:t>o</w:t>
      </w:r>
      <w:r w:rsidRPr="00CB1331">
        <w:rPr>
          <w:b/>
          <w:bCs/>
          <w:sz w:val="36"/>
          <w:szCs w:val="36"/>
        </w:rPr>
        <w:t>rderName</w:t>
      </w:r>
      <w:r w:rsidRPr="00D80DC3">
        <w:rPr>
          <w:b/>
          <w:bCs/>
          <w:sz w:val="36"/>
          <w:szCs w:val="36"/>
        </w:rPr>
        <w:t>&gt;&gt;</w:t>
      </w:r>
    </w:p>
    <w:tbl>
      <w:tblPr>
        <w:tblStyle w:val="TableGrid"/>
        <w:tblW w:w="10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63"/>
        <w:gridCol w:w="522"/>
        <w:gridCol w:w="5421"/>
        <w:gridCol w:w="6"/>
      </w:tblGrid>
      <w:tr w:rsidR="0040609A" w:rsidRPr="00485D92" w14:paraId="546C7379" w14:textId="77777777" w:rsidTr="006173CB">
        <w:trPr>
          <w:gridAfter w:val="1"/>
          <w:wAfter w:w="6" w:type="dxa"/>
          <w:cantSplit/>
        </w:trPr>
        <w:tc>
          <w:tcPr>
            <w:tcW w:w="10206" w:type="dxa"/>
            <w:gridSpan w:val="3"/>
          </w:tcPr>
          <w:p w14:paraId="340239B4" w14:textId="77777777" w:rsidR="0040609A" w:rsidRPr="003A55FD" w:rsidRDefault="0040609A" w:rsidP="00632AC9">
            <w:pPr>
              <w:contextualSpacing/>
              <w:rPr>
                <w:b/>
                <w:bCs/>
                <w:color w:val="000000"/>
              </w:rPr>
            </w:pPr>
          </w:p>
        </w:tc>
      </w:tr>
      <w:tr w:rsidR="005A79E4" w:rsidRPr="00485D92" w14:paraId="3A024B41" w14:textId="77777777" w:rsidTr="006173CB">
        <w:trPr>
          <w:gridAfter w:val="1"/>
          <w:wAfter w:w="6" w:type="dxa"/>
          <w:cantSplit/>
        </w:trPr>
        <w:tc>
          <w:tcPr>
            <w:tcW w:w="10206" w:type="dxa"/>
            <w:gridSpan w:val="3"/>
          </w:tcPr>
          <w:p w14:paraId="4E414BB5" w14:textId="1D3BEEFC" w:rsidR="005A79E4" w:rsidRPr="003A55FD" w:rsidRDefault="00414FED" w:rsidP="00632AC9">
            <w:pPr>
              <w:contextualSpacing/>
              <w:rPr>
                <w:b/>
                <w:bCs/>
                <w:color w:val="000000"/>
              </w:rPr>
            </w:pPr>
            <w:r w:rsidRPr="001E5F55">
              <w:rPr>
                <w:rFonts w:cs="Arial"/>
              </w:rPr>
              <w:t xml:space="preserve">To: </w:t>
            </w:r>
            <w:r w:rsidRPr="00A5165C">
              <w:rPr>
                <w:rFonts w:cs="Arial"/>
              </w:rPr>
              <w:t>&lt;&lt;</w:t>
            </w:r>
            <w:r>
              <w:rPr>
                <w:rFonts w:cs="Arial"/>
              </w:rPr>
              <w:t>dp.value(‘</w:t>
            </w:r>
            <w:r w:rsidRPr="009C72D9">
              <w:rPr>
                <w:rFonts w:cs="Arial"/>
              </w:rPr>
              <w:t>conveyorcustodiannameOrganisationName</w:t>
            </w:r>
            <w:r>
              <w:rPr>
                <w:rFonts w:cs="Arial"/>
              </w:rPr>
              <w:t>’)&gt;&gt; and the Governor of &lt;&lt;dp.value(‘prisonOrganisationName’)&gt;&gt;</w:t>
            </w:r>
          </w:p>
        </w:tc>
      </w:tr>
      <w:tr w:rsidR="005A79E4" w:rsidRPr="00485D92" w14:paraId="6D62157D" w14:textId="77777777" w:rsidTr="006173CB">
        <w:trPr>
          <w:gridAfter w:val="1"/>
          <w:wAfter w:w="6" w:type="dxa"/>
          <w:cantSplit/>
        </w:trPr>
        <w:tc>
          <w:tcPr>
            <w:tcW w:w="10206" w:type="dxa"/>
            <w:gridSpan w:val="3"/>
          </w:tcPr>
          <w:p w14:paraId="7CB2AB49" w14:textId="77777777" w:rsidR="005A79E4" w:rsidRPr="003A55FD" w:rsidRDefault="005A79E4" w:rsidP="00632AC9">
            <w:pPr>
              <w:contextualSpacing/>
              <w:rPr>
                <w:b/>
                <w:bCs/>
                <w:color w:val="000000"/>
              </w:rPr>
            </w:pPr>
          </w:p>
        </w:tc>
      </w:tr>
      <w:tr w:rsidR="00414FED" w:rsidRPr="00485D92" w14:paraId="4F2BBBE4" w14:textId="77777777" w:rsidTr="006173CB">
        <w:trPr>
          <w:gridAfter w:val="1"/>
          <w:wAfter w:w="6" w:type="dxa"/>
          <w:cantSplit/>
        </w:trPr>
        <w:tc>
          <w:tcPr>
            <w:tcW w:w="10206" w:type="dxa"/>
            <w:gridSpan w:val="3"/>
          </w:tcPr>
          <w:p w14:paraId="32A7170A" w14:textId="77777777" w:rsidR="00414FED" w:rsidRPr="007261B9" w:rsidRDefault="00414FED" w:rsidP="007A357F">
            <w:pPr>
              <w:contextualSpacing/>
              <w:rPr>
                <w:rFonts w:cs="Arial"/>
                <w:b/>
                <w:bCs/>
                <w:color w:val="000000"/>
              </w:rPr>
            </w:pPr>
            <w:r w:rsidRPr="007261B9">
              <w:rPr>
                <w:rFonts w:cs="Arial"/>
                <w:b/>
                <w:bCs/>
              </w:rPr>
              <w:t xml:space="preserve">Date of </w:t>
            </w:r>
            <w:r>
              <w:rPr>
                <w:rFonts w:cs="Arial"/>
                <w:b/>
                <w:bCs/>
              </w:rPr>
              <w:t>warrant</w:t>
            </w:r>
            <w:r w:rsidRPr="007261B9">
              <w:rPr>
                <w:rFonts w:cs="Arial"/>
              </w:rPr>
              <w:t xml:space="preserve"> &lt;&lt;{dateFormat(orderDate, ‘dd MMMM yyyy’, ‘yyyy-MM-dd’)}&gt;&gt;</w:t>
            </w:r>
            <w:r w:rsidRPr="007261B9">
              <w:rPr>
                <w:rFonts w:eastAsia="Arial" w:cs="Arial"/>
              </w:rPr>
              <w:t xml:space="preserve">&lt;&lt;cs_{amendmentDate &gt; 0}&gt;&gt;    </w:t>
            </w:r>
            <w:r w:rsidRPr="007261B9">
              <w:rPr>
                <w:rFonts w:eastAsia="Arial" w:cs="Arial"/>
                <w:b/>
              </w:rPr>
              <w:t>Amended on</w:t>
            </w:r>
            <w:r w:rsidRPr="007261B9">
              <w:rPr>
                <w:rFonts w:eastAsia="Arial" w:cs="Arial"/>
              </w:rPr>
              <w:t xml:space="preserve"> &lt;&lt;{dateFormat(amendmentDate, ‘dd MMMM yyyy’, ‘yyyy-MM-dd’)}&gt;&gt;&lt;&lt;es_&gt;&gt;</w:t>
            </w:r>
          </w:p>
        </w:tc>
      </w:tr>
      <w:tr w:rsidR="00414FED" w:rsidRPr="00485D92" w14:paraId="6BE4880D" w14:textId="77777777" w:rsidTr="006173CB">
        <w:trPr>
          <w:gridAfter w:val="1"/>
          <w:wAfter w:w="6" w:type="dxa"/>
          <w:cantSplit/>
          <w:trHeight w:hRule="exact" w:val="425"/>
        </w:trPr>
        <w:tc>
          <w:tcPr>
            <w:tcW w:w="10206" w:type="dxa"/>
            <w:gridSpan w:val="3"/>
          </w:tcPr>
          <w:p w14:paraId="5BD3EAD3" w14:textId="77777777" w:rsidR="00414FED" w:rsidRPr="002D3552" w:rsidRDefault="00414FED" w:rsidP="007A357F">
            <w:pPr>
              <w:contextualSpacing/>
              <w:rPr>
                <w:color w:val="000000"/>
              </w:rPr>
            </w:pPr>
          </w:p>
        </w:tc>
      </w:tr>
      <w:tr w:rsidR="00414FED" w14:paraId="145DF53D" w14:textId="77777777" w:rsidTr="006173CB">
        <w:tc>
          <w:tcPr>
            <w:tcW w:w="4263" w:type="dxa"/>
            <w:tcMar>
              <w:left w:w="0" w:type="dxa"/>
              <w:right w:w="0" w:type="dxa"/>
            </w:tcMar>
          </w:tcPr>
          <w:p w14:paraId="39444E0A" w14:textId="77777777" w:rsidR="00414FED" w:rsidRDefault="00414FED" w:rsidP="007A357F">
            <w:pPr>
              <w:contextualSpacing/>
              <w:rPr>
                <w:rFonts w:cs="Arial"/>
                <w:b/>
                <w:bCs/>
              </w:rPr>
            </w:pPr>
            <w:r>
              <w:rPr>
                <w:rFonts w:cs="Arial"/>
                <w:b/>
                <w:bCs/>
              </w:rPr>
              <w:t>Person</w:t>
            </w:r>
          </w:p>
          <w:p w14:paraId="0C729E18" w14:textId="77777777" w:rsidR="00414FED" w:rsidRDefault="00414FED" w:rsidP="007A357F">
            <w:pPr>
              <w:contextualSpacing/>
              <w:rPr>
                <w:rFonts w:cs="Arial"/>
                <w:b/>
                <w:bCs/>
              </w:rPr>
            </w:pPr>
            <w:r w:rsidRPr="00A5165C">
              <w:rPr>
                <w:rFonts w:cs="Arial"/>
              </w:rPr>
              <w:t>&lt;&lt;defendant.name&gt;&gt;</w:t>
            </w:r>
          </w:p>
          <w:p w14:paraId="2427A4A2" w14:textId="77777777" w:rsidR="00414FED" w:rsidRDefault="00414FED" w:rsidP="007A357F">
            <w:pPr>
              <w:contextualSpacing/>
              <w:rPr>
                <w:rFonts w:cs="Arial"/>
                <w:b/>
                <w:bCs/>
              </w:rPr>
            </w:pPr>
            <w:r w:rsidRPr="00A5165C">
              <w:rPr>
                <w:rFonts w:cs="Arial"/>
              </w:rPr>
              <w:t>&lt;&lt;defendant.address.line1&gt;&gt;</w:t>
            </w:r>
          </w:p>
          <w:p w14:paraId="1FE3B13F" w14:textId="77777777" w:rsidR="00414FED" w:rsidRDefault="00414FED" w:rsidP="007A357F">
            <w:pPr>
              <w:contextualSpacing/>
              <w:rPr>
                <w:rFonts w:cs="Arial"/>
                <w:b/>
                <w:bCs/>
              </w:rPr>
            </w:pPr>
            <w:r w:rsidRPr="00A5165C">
              <w:rPr>
                <w:rFonts w:cs="Arial"/>
              </w:rPr>
              <w:t>&lt;&lt;op:defendant.address.line2&gt;&gt;</w:t>
            </w:r>
          </w:p>
          <w:p w14:paraId="7D1381EB" w14:textId="77777777" w:rsidR="00414FED" w:rsidRDefault="00414FED" w:rsidP="007A357F">
            <w:pPr>
              <w:contextualSpacing/>
              <w:rPr>
                <w:rFonts w:cs="Arial"/>
                <w:b/>
                <w:bCs/>
              </w:rPr>
            </w:pPr>
            <w:r w:rsidRPr="00A5165C">
              <w:rPr>
                <w:rFonts w:cs="Arial"/>
              </w:rPr>
              <w:t>&lt;&lt;op:defendant.address.line3&gt;&gt;</w:t>
            </w:r>
          </w:p>
          <w:p w14:paraId="706C11E0" w14:textId="77777777" w:rsidR="00414FED" w:rsidRDefault="00414FED" w:rsidP="007A357F">
            <w:pPr>
              <w:contextualSpacing/>
              <w:rPr>
                <w:rFonts w:cs="Arial"/>
                <w:b/>
                <w:bCs/>
              </w:rPr>
            </w:pPr>
            <w:r w:rsidRPr="00A5165C">
              <w:rPr>
                <w:rFonts w:cs="Arial"/>
              </w:rPr>
              <w:t>&lt;&lt;op:defendant.address.line4&gt;&gt;</w:t>
            </w:r>
          </w:p>
          <w:p w14:paraId="7CF6A1CD" w14:textId="77777777" w:rsidR="00414FED" w:rsidRDefault="00414FED" w:rsidP="007A357F">
            <w:pPr>
              <w:contextualSpacing/>
              <w:rPr>
                <w:rFonts w:cs="Arial"/>
                <w:b/>
                <w:bCs/>
              </w:rPr>
            </w:pPr>
            <w:r w:rsidRPr="00A5165C">
              <w:rPr>
                <w:rFonts w:cs="Arial"/>
              </w:rPr>
              <w:t>&lt;&lt;op:defendant.address.line5&gt;&gt;</w:t>
            </w:r>
          </w:p>
          <w:p w14:paraId="1CAA372D" w14:textId="77777777" w:rsidR="00414FED" w:rsidRPr="00A94C16" w:rsidRDefault="00414FED" w:rsidP="007A357F">
            <w:r w:rsidRPr="00A5165C">
              <w:rPr>
                <w:rFonts w:cs="Arial"/>
              </w:rPr>
              <w:t>&lt;&lt;defendant.address.postCode&gt;&gt;</w:t>
            </w:r>
          </w:p>
        </w:tc>
        <w:tc>
          <w:tcPr>
            <w:tcW w:w="522" w:type="dxa"/>
            <w:tcMar>
              <w:left w:w="0" w:type="dxa"/>
              <w:right w:w="0" w:type="dxa"/>
            </w:tcMar>
          </w:tcPr>
          <w:p w14:paraId="49137D02" w14:textId="77777777" w:rsidR="00414FED" w:rsidRPr="00A94C16" w:rsidRDefault="00414FED" w:rsidP="007A357F">
            <w:pPr>
              <w:jc w:val="right"/>
            </w:pPr>
          </w:p>
        </w:tc>
        <w:tc>
          <w:tcPr>
            <w:tcW w:w="5427" w:type="dxa"/>
            <w:gridSpan w:val="2"/>
            <w:tcMar>
              <w:left w:w="0" w:type="dxa"/>
              <w:right w:w="0" w:type="dxa"/>
            </w:tcMar>
          </w:tcPr>
          <w:p w14:paraId="7B83F2C9" w14:textId="77777777" w:rsidR="00B511A5" w:rsidRPr="004F0B1B" w:rsidRDefault="00B511A5" w:rsidP="00B511A5">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10061537" w14:textId="77777777" w:rsidR="00B511A5" w:rsidRPr="004F0B1B" w:rsidRDefault="00B511A5" w:rsidP="00B511A5">
            <w:pPr>
              <w:jc w:val="right"/>
              <w:rPr>
                <w:rFonts w:cs="Arial"/>
              </w:rPr>
            </w:pPr>
            <w:r w:rsidRPr="004F0B1B">
              <w:rPr>
                <w:rFonts w:cs="Arial"/>
              </w:rPr>
              <w:t>&lt;&lt;$this&gt;&gt;</w:t>
            </w:r>
            <w:r w:rsidRPr="009A3792">
              <w:rPr>
                <w:rFonts w:cs="Arial"/>
                <w:sz w:val="16"/>
                <w:szCs w:val="16"/>
              </w:rPr>
              <w:t>&lt;&lt;es_&gt;&gt;&lt;&lt;es_&gt;&gt;</w:t>
            </w:r>
          </w:p>
          <w:p w14:paraId="54688CC3" w14:textId="77777777" w:rsidR="00B511A5" w:rsidRDefault="00B511A5" w:rsidP="00B511A5">
            <w:pPr>
              <w:jc w:val="right"/>
              <w:rPr>
                <w:rFonts w:cs="Arial"/>
                <w:b/>
                <w:bCs/>
              </w:rPr>
            </w:pPr>
            <w:r w:rsidRPr="008C2BB7">
              <w:rPr>
                <w:rFonts w:cs="Arial"/>
                <w:sz w:val="16"/>
                <w:szCs w:val="16"/>
              </w:rPr>
              <w:t>&lt;&lt;cs_{length(defendant.dateOfBirth)&gt;0}&gt;&gt;</w:t>
            </w:r>
          </w:p>
          <w:p w14:paraId="49ECEE01" w14:textId="77777777" w:rsidR="00B511A5" w:rsidRPr="00ED6587" w:rsidRDefault="00B511A5" w:rsidP="00B511A5">
            <w:pPr>
              <w:jc w:val="right"/>
              <w:rPr>
                <w:rFonts w:cs="Arial"/>
              </w:rPr>
            </w:pPr>
            <w:r>
              <w:rPr>
                <w:rFonts w:cs="Arial"/>
                <w:b/>
                <w:bCs/>
              </w:rPr>
              <w:t>D</w:t>
            </w:r>
            <w:r w:rsidRPr="004F0B1B">
              <w:rPr>
                <w:rFonts w:cs="Arial"/>
                <w:b/>
                <w:bCs/>
              </w:rPr>
              <w:t>ate of birth</w:t>
            </w:r>
            <w:r w:rsidRPr="004F0B1B">
              <w:rPr>
                <w:rFonts w:cs="Arial"/>
              </w:rPr>
              <w:t xml:space="preserve"> &lt;&lt;</w:t>
            </w:r>
            <w:r w:rsidRPr="00734302">
              <w:rPr>
                <w:rFonts w:cs="Arial"/>
                <w:sz w:val="16"/>
                <w:szCs w:val="16"/>
              </w:rPr>
              <w:t>{dateFormat(op:defendant.dateOfBirth, ‘dd MMMM yyyy’,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 xml:space="preserve">Nationality </w:t>
            </w:r>
            <w:r w:rsidRPr="007261B9">
              <w:rPr>
                <w:rFonts w:cs="Arial"/>
              </w:rPr>
              <w:t>&lt;&lt;{defendant.nationality}&gt;&gt;&lt;&lt;es_&gt;&gt;&lt;&lt;cs_{length(defendant.pncId)&gt;0}&gt;&gt;</w:t>
            </w:r>
            <w:r>
              <w:t xml:space="preserve"> </w:t>
            </w:r>
            <w:r w:rsidRPr="00132939">
              <w:rPr>
                <w:rFonts w:cs="Arial"/>
              </w:rPr>
              <w:t>&lt;&lt;$nl&gt;&gt;</w:t>
            </w:r>
            <w:r w:rsidRPr="007261B9">
              <w:rPr>
                <w:rFonts w:cs="Arial"/>
                <w:b/>
                <w:bCs/>
              </w:rPr>
              <w:t>PNC ID</w:t>
            </w:r>
            <w:r w:rsidRPr="007261B9">
              <w:rPr>
                <w:rFonts w:cs="Arial"/>
              </w:rPr>
              <w:t xml:space="preserve"> &lt;&lt;{defendant.pncId}&gt;&gt;&lt;&lt;es_&gt;&gt;&lt;&lt;cs_{dp.exists(‘nCAReference’)}&gt;&gt;</w:t>
            </w:r>
            <w:r>
              <w:t xml:space="preserve"> </w:t>
            </w:r>
            <w:r w:rsidRPr="00132939">
              <w:rPr>
                <w:rFonts w:cs="Arial"/>
              </w:rPr>
              <w:t>&lt;&lt;$nl&gt;&gt;</w:t>
            </w:r>
            <w:r w:rsidRPr="007261B9">
              <w:rPr>
                <w:rFonts w:cs="Arial"/>
                <w:b/>
                <w:bCs/>
              </w:rPr>
              <w:t xml:space="preserve">NCA ref </w:t>
            </w:r>
            <w:r w:rsidRPr="007261B9">
              <w:rPr>
                <w:rFonts w:cs="Arial"/>
              </w:rPr>
              <w:t>&lt;&lt;dp.value(‘nCAReference’)&gt;&gt;&lt;&lt;es_&gt;&gt;</w:t>
            </w:r>
          </w:p>
          <w:p w14:paraId="60DCDED8" w14:textId="77777777" w:rsidR="00414FED" w:rsidRPr="00A94C16" w:rsidRDefault="00414FED" w:rsidP="007A357F">
            <w:pPr>
              <w:contextualSpacing/>
              <w:jc w:val="right"/>
            </w:pPr>
          </w:p>
        </w:tc>
      </w:tr>
      <w:tr w:rsidR="00414FED" w14:paraId="58C3FE71" w14:textId="77777777" w:rsidTr="006173CB">
        <w:trPr>
          <w:trHeight w:hRule="exact" w:val="425"/>
        </w:trPr>
        <w:tc>
          <w:tcPr>
            <w:tcW w:w="10212" w:type="dxa"/>
            <w:gridSpan w:val="4"/>
            <w:tcMar>
              <w:left w:w="0" w:type="dxa"/>
              <w:right w:w="0" w:type="dxa"/>
            </w:tcMar>
          </w:tcPr>
          <w:p w14:paraId="7395E6CB" w14:textId="77777777" w:rsidR="00414FED" w:rsidRDefault="00414FED" w:rsidP="007A357F">
            <w:pPr>
              <w:jc w:val="right"/>
            </w:pPr>
          </w:p>
        </w:tc>
      </w:tr>
      <w:tr w:rsidR="00414FED" w:rsidRPr="0008792F" w14:paraId="4B0CE4FA" w14:textId="77777777" w:rsidTr="006173CB">
        <w:tc>
          <w:tcPr>
            <w:tcW w:w="10212" w:type="dxa"/>
            <w:gridSpan w:val="4"/>
            <w:tcMar>
              <w:left w:w="0" w:type="dxa"/>
              <w:right w:w="0" w:type="dxa"/>
            </w:tcMar>
          </w:tcPr>
          <w:p w14:paraId="72052943" w14:textId="77777777" w:rsidR="00414FED" w:rsidRPr="0008792F" w:rsidRDefault="00414FED" w:rsidP="007A357F">
            <w:r w:rsidRPr="003561D6">
              <w:t>Being a person in respect of whom a Part 1 Warrant has been issued by a judicial authority of a category 1 territory, namely &lt;</w:t>
            </w:r>
            <w:r>
              <w:t>&lt;dp.value(‘country’)&gt;</w:t>
            </w:r>
            <w:r w:rsidRPr="003561D6">
              <w:t>&gt; (hereinafter called the person) and having appeared or been brought before me, the appropriate judge for the extradition hearing.</w:t>
            </w:r>
          </w:p>
        </w:tc>
      </w:tr>
      <w:tr w:rsidR="00414FED" w:rsidRPr="00D35BB0" w14:paraId="02C8AD2C" w14:textId="77777777" w:rsidTr="006173CB">
        <w:tc>
          <w:tcPr>
            <w:tcW w:w="10212" w:type="dxa"/>
            <w:gridSpan w:val="4"/>
          </w:tcPr>
          <w:p w14:paraId="48B92B8D" w14:textId="77777777" w:rsidR="00414FED" w:rsidRPr="00D35BB0" w:rsidRDefault="00414FED" w:rsidP="007A357F">
            <w:pPr>
              <w:tabs>
                <w:tab w:val="right" w:pos="10198"/>
              </w:tabs>
              <w:contextualSpacing/>
              <w:rPr>
                <w:rFonts w:cs="Arial"/>
              </w:rPr>
            </w:pPr>
          </w:p>
        </w:tc>
      </w:tr>
      <w:tr w:rsidR="00414FED" w:rsidRPr="005705DC" w14:paraId="3926CD8F" w14:textId="77777777" w:rsidTr="006173CB">
        <w:trPr>
          <w:trHeight w:val="122"/>
        </w:trPr>
        <w:tc>
          <w:tcPr>
            <w:tcW w:w="10212" w:type="dxa"/>
            <w:gridSpan w:val="4"/>
            <w:tcMar>
              <w:left w:w="0" w:type="dxa"/>
              <w:right w:w="0" w:type="dxa"/>
            </w:tcMar>
          </w:tcPr>
          <w:p w14:paraId="67A82881" w14:textId="77777777" w:rsidR="00414FED" w:rsidRPr="005705DC" w:rsidRDefault="00414FED" w:rsidP="007A357F">
            <w:r w:rsidRPr="00CC17E8">
              <w:t>The person was discharged, and immediately the authority gave notice of intention to appeal against it under section 28 of the Extradition Act 2003.</w:t>
            </w:r>
          </w:p>
        </w:tc>
      </w:tr>
      <w:tr w:rsidR="00414FED" w:rsidRPr="005705DC" w14:paraId="03BF8528" w14:textId="77777777" w:rsidTr="006173CB">
        <w:tc>
          <w:tcPr>
            <w:tcW w:w="10212" w:type="dxa"/>
            <w:gridSpan w:val="4"/>
          </w:tcPr>
          <w:p w14:paraId="20A8B8A0" w14:textId="77777777" w:rsidR="00414FED" w:rsidRPr="005705DC" w:rsidRDefault="00414FED" w:rsidP="007A357F"/>
        </w:tc>
      </w:tr>
      <w:tr w:rsidR="00414FED" w:rsidRPr="00F654E6" w14:paraId="4716A972" w14:textId="77777777" w:rsidTr="006173CB">
        <w:tc>
          <w:tcPr>
            <w:tcW w:w="10212" w:type="dxa"/>
            <w:gridSpan w:val="4"/>
            <w:tcMar>
              <w:left w:w="0" w:type="dxa"/>
              <w:right w:w="0" w:type="dxa"/>
            </w:tcMar>
          </w:tcPr>
          <w:p w14:paraId="6563F764" w14:textId="77777777" w:rsidR="00414FED" w:rsidRPr="00DF365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5705DC">
              <w:rPr>
                <w:color w:val="000000"/>
              </w:rPr>
              <w:t>&lt;</w:t>
            </w:r>
            <w:r>
              <w:rPr>
                <w:color w:val="000000"/>
              </w:rPr>
              <w:t>&lt;dp.label(‘</w:t>
            </w:r>
            <w:r w:rsidRPr="00DF3658">
              <w:rPr>
                <w:color w:val="000000"/>
              </w:rPr>
              <w:t>remandBasisProceedingsUnderTheExtraditionAct2003Section’</w:t>
            </w:r>
            <w:r>
              <w:rPr>
                <w:color w:val="000000"/>
              </w:rPr>
              <w:t>)</w:t>
            </w:r>
            <w:r w:rsidRPr="00DF3658">
              <w:rPr>
                <w:color w:val="000000"/>
              </w:rPr>
              <w:t>&gt;&gt;</w:t>
            </w:r>
            <w:r>
              <w:rPr>
                <w:color w:val="000000"/>
              </w:rPr>
              <w:t xml:space="preserve"> &lt;&lt;dp.value(‘</w:t>
            </w:r>
            <w:r w:rsidRPr="00DF3658">
              <w:rPr>
                <w:color w:val="000000"/>
              </w:rPr>
              <w:t>remandBasisProceedingsUnderTheExtraditionAct2003Section</w:t>
            </w:r>
            <w:r>
              <w:rPr>
                <w:color w:val="000000"/>
              </w:rPr>
              <w:t>’)&gt;&gt;.</w:t>
            </w:r>
          </w:p>
        </w:tc>
      </w:tr>
      <w:tr w:rsidR="00414FED" w:rsidRPr="00F654E6" w14:paraId="06EC4B37" w14:textId="77777777" w:rsidTr="006173CB">
        <w:tc>
          <w:tcPr>
            <w:tcW w:w="10212" w:type="dxa"/>
            <w:gridSpan w:val="4"/>
            <w:tcMar>
              <w:left w:w="0" w:type="dxa"/>
              <w:right w:w="0" w:type="dxa"/>
            </w:tcMar>
          </w:tcPr>
          <w:p w14:paraId="4B6F4664"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tr w:rsidR="00414FED" w:rsidRPr="005705DC" w14:paraId="6499B35B" w14:textId="77777777" w:rsidTr="006173CB">
        <w:tc>
          <w:tcPr>
            <w:tcW w:w="10212" w:type="dxa"/>
            <w:gridSpan w:val="4"/>
            <w:tcMar>
              <w:left w:w="0" w:type="dxa"/>
              <w:right w:w="0" w:type="dxa"/>
            </w:tcMar>
          </w:tcPr>
          <w:p w14:paraId="320E2B23"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sidRPr="00CC17E8">
              <w:rPr>
                <w:rFonts w:cs="Arial"/>
                <w:b/>
                <w:bCs/>
                <w:color w:val="000000"/>
                <w:sz w:val="28"/>
                <w:szCs w:val="28"/>
              </w:rPr>
              <w:t>Bail exceptions</w:t>
            </w:r>
            <w:r w:rsidRPr="005705DC">
              <w:rPr>
                <w:rFonts w:cs="Arial"/>
                <w:color w:val="000000"/>
              </w:rPr>
              <w:br/>
            </w:r>
            <w:r w:rsidRPr="005705DC">
              <w:rPr>
                <w:rFonts w:cs="Arial"/>
                <w:color w:val="000000"/>
              </w:rPr>
              <w:br/>
            </w:r>
            <w:r>
              <w:rPr>
                <w:rFonts w:cs="Arial"/>
                <w:color w:val="000000"/>
              </w:rPr>
              <w:t>&lt;&lt;dp.value(‘</w:t>
            </w:r>
            <w:r w:rsidRPr="00306F25">
              <w:rPr>
                <w:rFonts w:cs="Arial"/>
                <w:color w:val="000000"/>
              </w:rPr>
              <w:t>bailException</w:t>
            </w:r>
            <w:r>
              <w:rPr>
                <w:rFonts w:cs="Arial"/>
                <w:color w:val="000000"/>
              </w:rPr>
              <w:t>’)&gt;&gt;</w:t>
            </w:r>
          </w:p>
        </w:tc>
      </w:tr>
      <w:tr w:rsidR="00414FED" w:rsidRPr="005705DC" w14:paraId="6894577D" w14:textId="77777777" w:rsidTr="006173CB">
        <w:tc>
          <w:tcPr>
            <w:tcW w:w="10212" w:type="dxa"/>
            <w:gridSpan w:val="4"/>
            <w:tcMar>
              <w:left w:w="0" w:type="dxa"/>
              <w:right w:w="0" w:type="dxa"/>
            </w:tcMar>
          </w:tcPr>
          <w:p w14:paraId="77829B7F"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p>
        </w:tc>
      </w:tr>
      <w:tr w:rsidR="00414FED" w:rsidRPr="005705DC" w14:paraId="5C090308" w14:textId="77777777" w:rsidTr="006173CB">
        <w:tc>
          <w:tcPr>
            <w:tcW w:w="10212" w:type="dxa"/>
            <w:gridSpan w:val="4"/>
            <w:tcMar>
              <w:left w:w="0" w:type="dxa"/>
              <w:right w:w="0" w:type="dxa"/>
            </w:tcMar>
          </w:tcPr>
          <w:p w14:paraId="1DED3619"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sidRPr="00CC17E8">
              <w:rPr>
                <w:rFonts w:cs="Arial"/>
                <w:b/>
                <w:bCs/>
                <w:color w:val="000000"/>
                <w:sz w:val="28"/>
                <w:szCs w:val="28"/>
              </w:rPr>
              <w:t>Reasons</w:t>
            </w:r>
            <w:r w:rsidRPr="005705DC">
              <w:rPr>
                <w:rFonts w:cs="Arial"/>
                <w:color w:val="000000"/>
              </w:rPr>
              <w:br/>
            </w:r>
            <w:r w:rsidRPr="005705DC">
              <w:rPr>
                <w:rFonts w:cs="Arial"/>
                <w:color w:val="000000"/>
              </w:rPr>
              <w:br/>
              <w:t>&lt;</w:t>
            </w:r>
            <w:r>
              <w:rPr>
                <w:rFonts w:cs="Arial"/>
                <w:color w:val="000000"/>
              </w:rPr>
              <w:t>&lt;dp.value(‘</w:t>
            </w:r>
            <w:r w:rsidRPr="00306F25">
              <w:rPr>
                <w:rFonts w:cs="Arial"/>
                <w:color w:val="000000"/>
              </w:rPr>
              <w:t>bailExceptionReason</w:t>
            </w:r>
            <w:r>
              <w:rPr>
                <w:rFonts w:cs="Arial"/>
                <w:color w:val="000000"/>
              </w:rPr>
              <w:t>’)&gt;&gt;</w:t>
            </w:r>
          </w:p>
          <w:p w14:paraId="30410ED6" w14:textId="77777777" w:rsidR="00414FED"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Pr>
                <w:rFonts w:cs="Arial"/>
                <w:color w:val="000000"/>
              </w:rPr>
              <w:t>&lt;&lt;cs</w:t>
            </w:r>
            <w:r w:rsidRPr="00CC17E8">
              <w:rPr>
                <w:rFonts w:cs="Arial"/>
                <w:color w:val="000000"/>
                <w:bdr w:val="single" w:sz="4" w:space="0" w:color="auto"/>
              </w:rPr>
              <w:t>_{</w:t>
            </w:r>
            <w:r>
              <w:rPr>
                <w:rFonts w:cs="Arial"/>
                <w:color w:val="000000"/>
              </w:rPr>
              <w:t>dp.exists(‘</w:t>
            </w:r>
            <w:r w:rsidRPr="00306F25">
              <w:rPr>
                <w:rFonts w:cs="Arial"/>
                <w:color w:val="000000"/>
              </w:rPr>
              <w:t>additionalReasons</w:t>
            </w:r>
            <w:r>
              <w:rPr>
                <w:rFonts w:cs="Arial"/>
                <w:color w:val="000000"/>
              </w:rPr>
              <w:t>’)}&gt;&gt;</w:t>
            </w:r>
          </w:p>
          <w:p w14:paraId="4AE2F298"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p>
          <w:p w14:paraId="7F819CAA" w14:textId="77777777" w:rsidR="00414FED"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Pr>
                <w:rFonts w:cs="Arial"/>
                <w:color w:val="000000"/>
              </w:rPr>
              <w:t>&lt;&lt;dp.value(‘</w:t>
            </w:r>
            <w:r w:rsidRPr="00306F25">
              <w:rPr>
                <w:rFonts w:cs="Arial"/>
                <w:color w:val="000000"/>
              </w:rPr>
              <w:t>additionalReasons</w:t>
            </w:r>
            <w:r>
              <w:rPr>
                <w:rFonts w:cs="Arial"/>
                <w:color w:val="000000"/>
              </w:rPr>
              <w:t>’)&gt;&gt;</w:t>
            </w:r>
          </w:p>
          <w:p w14:paraId="2A6411BB"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Pr>
                <w:rFonts w:cs="Arial"/>
                <w:color w:val="000000"/>
              </w:rPr>
              <w:t>&lt;&lt;es_&gt;&gt;</w:t>
            </w:r>
          </w:p>
        </w:tc>
      </w:tr>
      <w:tr w:rsidR="00414FED" w:rsidRPr="005705DC" w14:paraId="2D55FC8D" w14:textId="77777777" w:rsidTr="006173CB">
        <w:trPr>
          <w:trHeight w:hRule="exact" w:val="425"/>
        </w:trPr>
        <w:tc>
          <w:tcPr>
            <w:tcW w:w="10212" w:type="dxa"/>
            <w:gridSpan w:val="4"/>
            <w:tcMar>
              <w:left w:w="0" w:type="dxa"/>
              <w:right w:w="0" w:type="dxa"/>
            </w:tcMar>
          </w:tcPr>
          <w:p w14:paraId="60C62A6A" w14:textId="77777777" w:rsidR="00414FED" w:rsidRPr="005705DC"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p>
        </w:tc>
      </w:tr>
      <w:tr w:rsidR="00414FED" w:rsidRPr="005705DC" w14:paraId="15EE0861" w14:textId="77777777" w:rsidTr="006173CB">
        <w:trPr>
          <w:cantSplit/>
        </w:trPr>
        <w:tc>
          <w:tcPr>
            <w:tcW w:w="10212" w:type="dxa"/>
            <w:gridSpan w:val="4"/>
            <w:tcMar>
              <w:left w:w="0" w:type="dxa"/>
              <w:right w:w="0" w:type="dxa"/>
            </w:tcMar>
          </w:tcPr>
          <w:p w14:paraId="56C6711B" w14:textId="77777777" w:rsidR="00414FED" w:rsidRPr="00CC17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1F0DED">
              <w:rPr>
                <w:b/>
                <w:bCs/>
                <w:sz w:val="28"/>
                <w:szCs w:val="28"/>
              </w:rPr>
              <w:t>Direction</w:t>
            </w:r>
            <w:r w:rsidRPr="00CC17E8">
              <w:br/>
              <w:t>The person shall be taken to the above prison establishment and held in custody until delivered in due course of law, and is to be held in custody whilst the appeal is pending or until they are granted bail by this court or the High Court or is conveyed to the said territory to which they are to be extradited under the Extradition Act 2003.</w:t>
            </w:r>
          </w:p>
        </w:tc>
      </w:tr>
      <w:tr w:rsidR="00414FED" w:rsidRPr="00576FE8" w14:paraId="6D6A9380" w14:textId="77777777" w:rsidTr="006173CB">
        <w:trPr>
          <w:trHeight w:hRule="exact" w:val="425"/>
        </w:trPr>
        <w:tc>
          <w:tcPr>
            <w:tcW w:w="10212" w:type="dxa"/>
            <w:gridSpan w:val="4"/>
            <w:tcMar>
              <w:left w:w="0" w:type="dxa"/>
            </w:tcMar>
          </w:tcPr>
          <w:p w14:paraId="67C43678" w14:textId="77777777" w:rsidR="00414FED" w:rsidRPr="00576F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bookmarkStart w:id="0" w:name="_Hlk48740453"/>
          </w:p>
        </w:tc>
      </w:tr>
      <w:tr w:rsidR="00414FED" w:rsidRPr="00576FE8" w14:paraId="7E2C2B60" w14:textId="77777777" w:rsidTr="006173CB">
        <w:trPr>
          <w:trHeight w:hRule="exact" w:val="20"/>
        </w:trPr>
        <w:tc>
          <w:tcPr>
            <w:tcW w:w="10212" w:type="dxa"/>
            <w:gridSpan w:val="4"/>
            <w:tcBorders>
              <w:bottom w:val="single" w:sz="8" w:space="0" w:color="AEAAAA" w:themeColor="background2" w:themeShade="BF"/>
            </w:tcBorders>
            <w:tcMar>
              <w:left w:w="0" w:type="dxa"/>
            </w:tcMar>
          </w:tcPr>
          <w:p w14:paraId="2CA983A5" w14:textId="77777777" w:rsidR="00414FED" w:rsidRPr="00576F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tr w:rsidR="00414FED" w:rsidRPr="00576FE8" w14:paraId="47831B2E" w14:textId="77777777" w:rsidTr="006173CB">
        <w:tc>
          <w:tcPr>
            <w:tcW w:w="10212" w:type="dxa"/>
            <w:gridSpan w:val="4"/>
            <w:tcBorders>
              <w:top w:val="single" w:sz="8" w:space="0" w:color="AEAAAA" w:themeColor="background2" w:themeShade="BF"/>
            </w:tcBorders>
            <w:tcMar>
              <w:left w:w="0" w:type="dxa"/>
            </w:tcMar>
          </w:tcPr>
          <w:p w14:paraId="7F890B4A" w14:textId="77777777" w:rsidR="00414FED" w:rsidRPr="00576FE8" w:rsidRDefault="00414FE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bookmarkEnd w:id="0"/>
      <w:tr w:rsidR="00414FED" w14:paraId="76302294" w14:textId="77777777" w:rsidTr="006173CB">
        <w:tc>
          <w:tcPr>
            <w:tcW w:w="10212" w:type="dxa"/>
            <w:gridSpan w:val="4"/>
          </w:tcPr>
          <w:p w14:paraId="0BB692F3" w14:textId="77777777" w:rsidR="00414FED" w:rsidRDefault="00414FED" w:rsidP="007A357F">
            <w:pPr>
              <w:keepNext/>
              <w:tabs>
                <w:tab w:val="right" w:pos="10198"/>
              </w:tabs>
              <w:contextualSpacing/>
              <w:rPr>
                <w:rFonts w:cs="Arial"/>
              </w:rPr>
            </w:pPr>
            <w:r>
              <w:rPr>
                <w:rFonts w:cs="Arial"/>
              </w:rPr>
              <w:t>&lt;&lt;rr_cases&gt;&gt;</w:t>
            </w:r>
          </w:p>
        </w:tc>
      </w:tr>
      <w:tr w:rsidR="00414FED" w14:paraId="6401B607" w14:textId="77777777" w:rsidTr="006173CB">
        <w:tc>
          <w:tcPr>
            <w:tcW w:w="10212" w:type="dxa"/>
            <w:gridSpan w:val="4"/>
          </w:tcPr>
          <w:p w14:paraId="2CE45BB9" w14:textId="77777777" w:rsidR="00676B44" w:rsidRDefault="00676B44" w:rsidP="00676B44">
            <w:pPr>
              <w:keepNext/>
              <w:tabs>
                <w:tab w:val="right" w:pos="10198"/>
              </w:tabs>
              <w:rPr>
                <w:rFonts w:cs="Arial"/>
                <w:sz w:val="28"/>
                <w:szCs w:val="28"/>
              </w:rPr>
            </w:pPr>
            <w:r w:rsidRPr="00F34DE5">
              <w:rPr>
                <w:rFonts w:cs="Arial"/>
                <w:b/>
                <w:bCs/>
                <w:sz w:val="28"/>
                <w:szCs w:val="28"/>
              </w:rPr>
              <w:t>Case reference:</w:t>
            </w:r>
            <w:r w:rsidRPr="00F34DE5">
              <w:rPr>
                <w:rFonts w:cs="Arial"/>
                <w:sz w:val="28"/>
                <w:szCs w:val="28"/>
              </w:rPr>
              <w:t xml:space="preserve"> &lt;&lt;reference&gt;&gt;</w:t>
            </w:r>
          </w:p>
          <w:p w14:paraId="4F9F81FA" w14:textId="77777777" w:rsidR="00676B44" w:rsidRDefault="00676B44" w:rsidP="00676B44">
            <w:pPr>
              <w:keepNext/>
              <w:tabs>
                <w:tab w:val="right" w:pos="10198"/>
              </w:tabs>
              <w:rPr>
                <w:rFonts w:cs="Arial"/>
              </w:rPr>
            </w:pPr>
            <w:r w:rsidRPr="00642337">
              <w:rPr>
                <w:rFonts w:cs="Arial"/>
              </w:rPr>
              <w:t>&lt;&lt;c</w:t>
            </w:r>
            <w:r>
              <w:rPr>
                <w:rFonts w:cs="Arial"/>
              </w:rPr>
              <w:t>s</w:t>
            </w:r>
            <w:r w:rsidRPr="00642337">
              <w:rPr>
                <w:rFonts w:cs="Arial"/>
              </w:rPr>
              <w:t>_{caseMarkers.length&gt;0}&gt;&gt;</w:t>
            </w:r>
          </w:p>
          <w:p w14:paraId="354A2F62" w14:textId="77777777" w:rsidR="00676B44" w:rsidRDefault="00676B44" w:rsidP="00676B44">
            <w:pPr>
              <w:keepNext/>
              <w:tabs>
                <w:tab w:val="right" w:pos="10198"/>
              </w:tabs>
              <w:rPr>
                <w:rFonts w:cs="Arial"/>
              </w:rPr>
            </w:pPr>
            <w:r w:rsidRPr="004C54F1">
              <w:rPr>
                <w:rFonts w:cs="Arial"/>
                <w:b/>
                <w:bCs/>
              </w:rPr>
              <w:t>Case marker(s):</w:t>
            </w:r>
            <w:r w:rsidRPr="001968EC">
              <w:rPr>
                <w:rFonts w:cs="Arial"/>
              </w:rPr>
              <w:t xml:space="preserve"> &lt;&lt;rs_caseMarkers&gt;&gt;&lt;&lt;$this&gt;&gt;&lt;&lt;cs_{$idx&lt;($size-1)}&gt;&gt;, &lt;&lt;es_&gt;&gt;&lt;&lt;es_&gt;&gt;</w:t>
            </w:r>
          </w:p>
          <w:p w14:paraId="2FAB91B6" w14:textId="7A089B17" w:rsidR="00414FED" w:rsidRPr="00D82705" w:rsidRDefault="00676B44" w:rsidP="00676B44">
            <w:pPr>
              <w:keepNext/>
              <w:tabs>
                <w:tab w:val="right" w:pos="10198"/>
              </w:tabs>
              <w:contextualSpacing/>
              <w:rPr>
                <w:rFonts w:cs="Arial"/>
                <w:sz w:val="28"/>
                <w:szCs w:val="28"/>
              </w:rPr>
            </w:pPr>
            <w:r w:rsidRPr="004B3E3A">
              <w:rPr>
                <w:rFonts w:cs="Arial"/>
              </w:rPr>
              <w:t>&lt;&lt;e</w:t>
            </w:r>
            <w:r>
              <w:rPr>
                <w:rFonts w:cs="Arial"/>
              </w:rPr>
              <w:t>s</w:t>
            </w:r>
            <w:r w:rsidRPr="004B3E3A">
              <w:rPr>
                <w:rFonts w:cs="Arial"/>
              </w:rPr>
              <w:t>_{caseMarkers.length&gt;0}&gt;&gt;</w:t>
            </w:r>
          </w:p>
        </w:tc>
      </w:tr>
      <w:tr w:rsidR="00676B44" w:rsidRPr="005705DC" w14:paraId="7D9822F2" w14:textId="77777777" w:rsidTr="006173CB">
        <w:tc>
          <w:tcPr>
            <w:tcW w:w="10212" w:type="dxa"/>
            <w:gridSpan w:val="4"/>
          </w:tcPr>
          <w:p w14:paraId="41087C5F" w14:textId="77777777" w:rsidR="00676B44" w:rsidRPr="005705DC" w:rsidRDefault="00676B44" w:rsidP="007A357F"/>
        </w:tc>
      </w:tr>
      <w:tr w:rsidR="00414FED" w14:paraId="253DB486" w14:textId="77777777" w:rsidTr="006173CB">
        <w:tc>
          <w:tcPr>
            <w:tcW w:w="10212" w:type="dxa"/>
            <w:gridSpan w:val="4"/>
          </w:tcPr>
          <w:p w14:paraId="1B18E609" w14:textId="77777777" w:rsidR="00414FED" w:rsidRPr="00E624B5" w:rsidRDefault="00414FED" w:rsidP="007A357F">
            <w:pPr>
              <w:keepNext/>
              <w:tabs>
                <w:tab w:val="right" w:pos="10198"/>
              </w:tabs>
              <w:contextualSpacing/>
              <w:rPr>
                <w:rFonts w:cs="Arial"/>
              </w:rPr>
            </w:pPr>
            <w:r w:rsidRPr="00E624B5">
              <w:rPr>
                <w:rFonts w:cs="Arial"/>
              </w:rPr>
              <w:t>&lt;&lt;rr_defendantCaseOffences&gt;&gt;</w:t>
            </w:r>
          </w:p>
        </w:tc>
      </w:tr>
      <w:tr w:rsidR="00414FED" w14:paraId="1F3F3F16" w14:textId="77777777" w:rsidTr="006173CB">
        <w:tc>
          <w:tcPr>
            <w:tcW w:w="10212" w:type="dxa"/>
            <w:gridSpan w:val="4"/>
          </w:tcPr>
          <w:p w14:paraId="4B433692" w14:textId="77777777" w:rsidR="00414FED" w:rsidRDefault="00414FED" w:rsidP="007A357F">
            <w:pPr>
              <w:tabs>
                <w:tab w:val="right" w:pos="10198"/>
              </w:tabs>
              <w:contextualSpacing/>
              <w:rPr>
                <w:rFonts w:cs="Arial"/>
              </w:rPr>
            </w:pPr>
            <w:r w:rsidRPr="00AE7C0C">
              <w:rPr>
                <w:rFonts w:cs="Arial"/>
              </w:rPr>
              <w:t>&lt;&lt;wording&gt;&gt;</w:t>
            </w:r>
          </w:p>
          <w:p w14:paraId="6C915A39" w14:textId="77777777" w:rsidR="00414FED" w:rsidRDefault="00414FED" w:rsidP="007A357F">
            <w:pPr>
              <w:tabs>
                <w:tab w:val="right" w:pos="10198"/>
              </w:tabs>
              <w:contextualSpacing/>
              <w:rPr>
                <w:rFonts w:cs="Arial"/>
              </w:rPr>
            </w:pPr>
          </w:p>
        </w:tc>
      </w:tr>
      <w:tr w:rsidR="00414FED" w14:paraId="0B4463A6" w14:textId="77777777" w:rsidTr="006173CB">
        <w:tc>
          <w:tcPr>
            <w:tcW w:w="10212" w:type="dxa"/>
            <w:gridSpan w:val="4"/>
            <w:tcBorders>
              <w:bottom w:val="single" w:sz="8" w:space="0" w:color="BFBFBF" w:themeColor="background1" w:themeShade="BF"/>
            </w:tcBorders>
          </w:tcPr>
          <w:p w14:paraId="5863E491" w14:textId="77777777" w:rsidR="00414FED" w:rsidRDefault="00414FED" w:rsidP="007A357F">
            <w:pPr>
              <w:tabs>
                <w:tab w:val="right" w:pos="10198"/>
              </w:tabs>
              <w:contextualSpacing/>
              <w:rPr>
                <w:rFonts w:cs="Arial"/>
              </w:rPr>
            </w:pPr>
            <w:r>
              <w:rPr>
                <w:rFonts w:cs="Arial"/>
              </w:rPr>
              <w:t>&lt;&lt;er_defendantCaseOffences&gt;&gt;</w:t>
            </w:r>
          </w:p>
        </w:tc>
      </w:tr>
      <w:tr w:rsidR="00414FED" w14:paraId="3E4F2D9F" w14:textId="77777777" w:rsidTr="006173CB">
        <w:tc>
          <w:tcPr>
            <w:tcW w:w="10212" w:type="dxa"/>
            <w:gridSpan w:val="4"/>
            <w:tcBorders>
              <w:top w:val="single" w:sz="8" w:space="0" w:color="BFBFBF" w:themeColor="background1" w:themeShade="BF"/>
            </w:tcBorders>
          </w:tcPr>
          <w:p w14:paraId="59AF8A08" w14:textId="77777777" w:rsidR="00414FED" w:rsidRDefault="00414FED" w:rsidP="007A357F">
            <w:pPr>
              <w:keepNext/>
              <w:tabs>
                <w:tab w:val="right" w:pos="10198"/>
              </w:tabs>
              <w:contextualSpacing/>
              <w:rPr>
                <w:rFonts w:cs="Arial"/>
              </w:rPr>
            </w:pPr>
          </w:p>
        </w:tc>
      </w:tr>
      <w:tr w:rsidR="00414FED" w14:paraId="5CE40F7A" w14:textId="77777777" w:rsidTr="006173CB">
        <w:tc>
          <w:tcPr>
            <w:tcW w:w="10212" w:type="dxa"/>
            <w:gridSpan w:val="4"/>
          </w:tcPr>
          <w:p w14:paraId="7E9608FF" w14:textId="77777777" w:rsidR="00414FED" w:rsidRDefault="00414FED" w:rsidP="007A357F">
            <w:pPr>
              <w:keepNext/>
              <w:tabs>
                <w:tab w:val="right" w:pos="10198"/>
              </w:tabs>
              <w:contextualSpacing/>
              <w:rPr>
                <w:rFonts w:cs="Arial"/>
              </w:rPr>
            </w:pPr>
            <w:r>
              <w:rPr>
                <w:rFonts w:cs="Arial"/>
              </w:rPr>
              <w:t>&lt;&lt;er_cases&gt;&gt;</w:t>
            </w:r>
          </w:p>
        </w:tc>
      </w:tr>
    </w:tbl>
    <w:p w14:paraId="7B841F5D" w14:textId="67A7220A" w:rsidR="007D27B2" w:rsidRPr="00440C15" w:rsidRDefault="007D27B2" w:rsidP="006B7785">
      <w:pPr>
        <w:contextualSpacing/>
        <w:rPr>
          <w:vanish/>
        </w:rPr>
      </w:pPr>
    </w:p>
    <w:sectPr w:rsidR="007D27B2" w:rsidRPr="00440C15" w:rsidSect="00902DE6">
      <w:headerReference w:type="even" r:id="rId7"/>
      <w:headerReference w:type="default" r:id="rId8"/>
      <w:footerReference w:type="even" r:id="rId9"/>
      <w:footerReference w:type="default" r:id="rId10"/>
      <w:headerReference w:type="first" r:id="rId11"/>
      <w:footerReference w:type="first" r:id="rId12"/>
      <w:pgSz w:w="11901" w:h="16817"/>
      <w:pgMar w:top="0" w:right="850" w:bottom="864" w:left="850" w:header="28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050A7" w14:textId="77777777" w:rsidR="0040443E" w:rsidRDefault="0040443E" w:rsidP="00CE1AF0">
      <w:pPr>
        <w:spacing w:line="240" w:lineRule="auto"/>
      </w:pPr>
      <w:r>
        <w:separator/>
      </w:r>
    </w:p>
  </w:endnote>
  <w:endnote w:type="continuationSeparator" w:id="0">
    <w:p w14:paraId="68492E27" w14:textId="77777777" w:rsidR="0040443E" w:rsidRDefault="0040443E"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DS Transport Website Light">
    <w:altName w:val="Calibri"/>
    <w:panose1 w:val="020B0604020202020204"/>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EE7F9" w14:textId="77777777" w:rsidR="00D90370" w:rsidRDefault="00D903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965901" w:rsidRPr="00794902" w14:paraId="6767B6AD" w14:textId="77777777" w:rsidTr="00CE40E5">
      <w:trPr>
        <w:cantSplit/>
        <w:trHeight w:val="576"/>
        <w:jc w:val="center"/>
      </w:trPr>
      <w:tc>
        <w:tcPr>
          <w:tcW w:w="8505" w:type="dxa"/>
          <w:vAlign w:val="bottom"/>
        </w:tcPr>
        <w:p w14:paraId="51A1F7E3" w14:textId="77777777" w:rsidR="00965901" w:rsidRPr="000D2480" w:rsidRDefault="00965901" w:rsidP="007A7351">
          <w:pPr>
            <w:pStyle w:val="Footer"/>
            <w:spacing w:after="80"/>
            <w:ind w:right="360"/>
            <w:rPr>
              <w:rFonts w:ascii="GDS Transport Website Light" w:hAnsi="GDS Transport Website Light"/>
            </w:rPr>
          </w:pPr>
          <w:r w:rsidRPr="000D2480">
            <w:rPr>
              <w:rFonts w:cs="Arial"/>
            </w:rPr>
            <w:t>&lt;&lt;</w:t>
          </w:r>
          <w:r>
            <w:rPr>
              <w:rFonts w:cs="Arial"/>
            </w:rPr>
            <w:t>defendant</w:t>
          </w:r>
          <w:r w:rsidRPr="000D2480">
            <w:rPr>
              <w:rFonts w:cs="Arial"/>
            </w:rPr>
            <w:t>.name&gt;&gt;</w:t>
          </w:r>
        </w:p>
      </w:tc>
      <w:tc>
        <w:tcPr>
          <w:tcW w:w="1701" w:type="dxa"/>
          <w:vAlign w:val="bottom"/>
        </w:tcPr>
        <w:p w14:paraId="4DAFAC09" w14:textId="77777777" w:rsidR="00965901" w:rsidRPr="000D2480" w:rsidRDefault="00965901" w:rsidP="007A7351">
          <w:pPr>
            <w:pStyle w:val="Footer"/>
            <w:spacing w:after="80"/>
            <w:jc w:val="right"/>
            <w:rPr>
              <w:rFonts w:cs="Arial"/>
            </w:rPr>
          </w:pPr>
          <w:r>
            <w:rPr>
              <w:rFonts w:cs="Arial"/>
            </w:rPr>
            <w:t>Page</w:t>
          </w:r>
          <w:r w:rsidRPr="000D2480">
            <w:rPr>
              <w:rFonts w:cs="Arial"/>
            </w:rPr>
            <w:t xml:space="preserve"> </w:t>
          </w:r>
          <w:r w:rsidRPr="000D2480">
            <w:fldChar w:fldCharType="begin"/>
          </w:r>
          <w:r w:rsidRPr="000D2480">
            <w:rPr>
              <w:rFonts w:cs="Arial"/>
            </w:rPr>
            <w:instrText xml:space="preserve"> PAGE </w:instrText>
          </w:r>
          <w:r w:rsidRPr="000D2480">
            <w:fldChar w:fldCharType="separate"/>
          </w:r>
          <w:r>
            <w:rPr>
              <w:rFonts w:cs="Arial"/>
            </w:rPr>
            <w:t>2</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3</w:t>
          </w:r>
          <w:r w:rsidRPr="000D2480">
            <w:fldChar w:fldCharType="end"/>
          </w:r>
        </w:p>
      </w:tc>
    </w:tr>
  </w:tbl>
  <w:p w14:paraId="2DFAE2A8" w14:textId="77777777" w:rsidR="00EC769C" w:rsidRPr="00423D35" w:rsidRDefault="00EC769C">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3DF14" w14:textId="77777777" w:rsidR="00D90370" w:rsidRDefault="00D90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E039E" w14:textId="77777777" w:rsidR="0040443E" w:rsidRDefault="0040443E" w:rsidP="00CE1AF0">
      <w:pPr>
        <w:spacing w:line="240" w:lineRule="auto"/>
      </w:pPr>
      <w:r>
        <w:separator/>
      </w:r>
    </w:p>
  </w:footnote>
  <w:footnote w:type="continuationSeparator" w:id="0">
    <w:p w14:paraId="4A8CA24C" w14:textId="77777777" w:rsidR="0040443E" w:rsidRDefault="0040443E"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40AC7" w14:textId="77777777" w:rsidR="00D90370" w:rsidRDefault="00D903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1"/>
      <w:gridCol w:w="1842"/>
      <w:gridCol w:w="6523"/>
    </w:tblGrid>
    <w:tr w:rsidR="00EC769C" w:rsidRPr="00C83ABA" w14:paraId="53F0D2FE" w14:textId="77777777" w:rsidTr="0086474B">
      <w:trPr>
        <w:trHeight w:hRule="exact" w:val="1701"/>
      </w:trPr>
      <w:tc>
        <w:tcPr>
          <w:tcW w:w="1841" w:type="dxa"/>
          <w:tcMar>
            <w:left w:w="0" w:type="dxa"/>
            <w:right w:w="0" w:type="dxa"/>
          </w:tcMar>
        </w:tcPr>
        <w:p w14:paraId="4548AEF9" w14:textId="77777777" w:rsidR="00EC769C" w:rsidRPr="009663FC" w:rsidRDefault="00EC769C" w:rsidP="00C83ABA">
          <w:pPr>
            <w:rPr>
              <w:sz w:val="22"/>
            </w:rPr>
          </w:pPr>
          <w:r w:rsidRPr="009663FC">
            <w:rPr>
              <w:noProof/>
              <w:sz w:val="22"/>
            </w:rPr>
            <w:drawing>
              <wp:inline distT="0" distB="0" distL="0" distR="0" wp14:anchorId="7036A27E" wp14:editId="7B04AFAF">
                <wp:extent cx="794544" cy="629014"/>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1842" w:type="dxa"/>
        </w:tcPr>
        <w:p w14:paraId="106D7308" w14:textId="77777777" w:rsidR="00EC769C" w:rsidRPr="009663FC" w:rsidRDefault="00EC769C" w:rsidP="00C83ABA">
          <w:pPr>
            <w:rPr>
              <w:sz w:val="22"/>
            </w:rPr>
          </w:pPr>
        </w:p>
      </w:tc>
      <w:tc>
        <w:tcPr>
          <w:tcW w:w="6523" w:type="dxa"/>
          <w:tcMar>
            <w:left w:w="0" w:type="dxa"/>
            <w:right w:w="0" w:type="dxa"/>
          </w:tcMar>
        </w:tcPr>
        <w:p w14:paraId="4D973BB4" w14:textId="77777777" w:rsidR="00D90370" w:rsidRDefault="00D90370" w:rsidP="00D90370">
          <w:pPr>
            <w:tabs>
              <w:tab w:val="right" w:pos="6518"/>
            </w:tabs>
            <w:jc w:val="right"/>
            <w:rPr>
              <w:rFonts w:cs="Arial"/>
              <w:w w:val="109"/>
              <w:szCs w:val="24"/>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3DDA47ED" w14:textId="77777777" w:rsidR="00D90370" w:rsidRDefault="00D90370" w:rsidP="00D90370">
          <w:pPr>
            <w:tabs>
              <w:tab w:val="right" w:pos="6518"/>
            </w:tabs>
            <w:jc w:val="right"/>
            <w:rPr>
              <w:rFonts w:cs="Arial"/>
              <w:w w:val="109"/>
              <w:sz w:val="12"/>
              <w:szCs w:val="12"/>
            </w:rPr>
          </w:pP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ljaCode)&gt;0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r w:rsidRPr="00A73C66">
            <w:rPr>
              <w:rFonts w:cs="Arial"/>
              <w:w w:val="109"/>
              <w:sz w:val="12"/>
              <w:szCs w:val="12"/>
            </w:rPr>
            <w:t>orderingCourt.ljaCode</w:t>
          </w:r>
          <w:r w:rsidRPr="00D33FFB">
            <w:rPr>
              <w:rFonts w:cs="Arial"/>
              <w:w w:val="109"/>
              <w:szCs w:val="24"/>
            </w:rPr>
            <w:t>&gt;&gt;</w:t>
          </w:r>
          <w:r w:rsidRPr="004B21F3">
            <w:rPr>
              <w:rFonts w:cs="Arial"/>
              <w:w w:val="109"/>
              <w:sz w:val="12"/>
              <w:szCs w:val="12"/>
            </w:rPr>
            <w:t>&lt;&lt;es_&gt;&gt;</w:t>
          </w:r>
        </w:p>
        <w:p w14:paraId="42B5CFC7" w14:textId="7A061946" w:rsidR="00EC769C" w:rsidRPr="00C83ABA" w:rsidRDefault="00D90370" w:rsidP="00D90370">
          <w:pPr>
            <w:tabs>
              <w:tab w:val="right" w:pos="6518"/>
            </w:tabs>
            <w:jc w:val="right"/>
            <w:rPr>
              <w:w w:val="109"/>
              <w:sz w:val="12"/>
              <w:szCs w:val="12"/>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w:t>
          </w:r>
          <w:r>
            <w:rPr>
              <w:rFonts w:cs="Arial"/>
              <w:w w:val="109"/>
              <w:sz w:val="12"/>
              <w:szCs w:val="12"/>
            </w:rPr>
            <w:t>courtCentreName)&gt;0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r w:rsidRPr="00A73C66">
            <w:rPr>
              <w:rFonts w:cs="Arial"/>
              <w:sz w:val="12"/>
              <w:szCs w:val="12"/>
            </w:rPr>
            <w:t>orderingCourt.courtCentreName</w:t>
          </w:r>
          <w:r w:rsidRPr="00D33FFB">
            <w:rPr>
              <w:rFonts w:cs="Arial"/>
              <w:szCs w:val="24"/>
            </w:rPr>
            <w:t>&gt;</w:t>
          </w:r>
          <w:r>
            <w:rPr>
              <w:rFonts w:cs="Arial"/>
              <w:szCs w:val="24"/>
            </w:rPr>
            <w:t>&gt;</w:t>
          </w:r>
          <w:r w:rsidRPr="009F4C43">
            <w:rPr>
              <w:rFonts w:cs="Arial"/>
              <w:sz w:val="12"/>
              <w:szCs w:val="12"/>
            </w:rPr>
            <w:t>&lt;&lt;es_&gt;&gt;</w:t>
          </w:r>
        </w:p>
      </w:tc>
    </w:tr>
  </w:tbl>
  <w:p w14:paraId="58DB4D70" w14:textId="77777777" w:rsidR="00EC769C" w:rsidRPr="00AE041A" w:rsidRDefault="00EC769C" w:rsidP="00974E41">
    <w:pPr>
      <w:pStyle w:val="Header"/>
      <w:spacing w:after="8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797FC" w14:textId="77777777" w:rsidR="00D90370" w:rsidRDefault="00D903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A91256"/>
    <w:multiLevelType w:val="hybridMultilevel"/>
    <w:tmpl w:val="45183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5842873">
    <w:abstractNumId w:val="0"/>
  </w:num>
  <w:num w:numId="2" w16cid:durableId="110916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13F62"/>
    <w:rsid w:val="00032AA5"/>
    <w:rsid w:val="000365D0"/>
    <w:rsid w:val="00043F43"/>
    <w:rsid w:val="00044A28"/>
    <w:rsid w:val="0006511A"/>
    <w:rsid w:val="00065DB5"/>
    <w:rsid w:val="0007412E"/>
    <w:rsid w:val="000A16E5"/>
    <w:rsid w:val="000A6F76"/>
    <w:rsid w:val="000B424A"/>
    <w:rsid w:val="000B6D2A"/>
    <w:rsid w:val="000D0C24"/>
    <w:rsid w:val="000D3322"/>
    <w:rsid w:val="000E161E"/>
    <w:rsid w:val="000F6687"/>
    <w:rsid w:val="0010367E"/>
    <w:rsid w:val="00112750"/>
    <w:rsid w:val="0012078C"/>
    <w:rsid w:val="00120FC2"/>
    <w:rsid w:val="0013000E"/>
    <w:rsid w:val="001334DA"/>
    <w:rsid w:val="00134904"/>
    <w:rsid w:val="00140B7F"/>
    <w:rsid w:val="0014302F"/>
    <w:rsid w:val="00153424"/>
    <w:rsid w:val="00163D69"/>
    <w:rsid w:val="001641AA"/>
    <w:rsid w:val="00193AE7"/>
    <w:rsid w:val="00194DB9"/>
    <w:rsid w:val="00197059"/>
    <w:rsid w:val="001A1337"/>
    <w:rsid w:val="001A5439"/>
    <w:rsid w:val="001A6277"/>
    <w:rsid w:val="001B13F9"/>
    <w:rsid w:val="001B3360"/>
    <w:rsid w:val="001B78F6"/>
    <w:rsid w:val="001C3FAC"/>
    <w:rsid w:val="001C54E8"/>
    <w:rsid w:val="001C66B8"/>
    <w:rsid w:val="001D18B2"/>
    <w:rsid w:val="00207F15"/>
    <w:rsid w:val="00213BCC"/>
    <w:rsid w:val="00224C16"/>
    <w:rsid w:val="00236CBC"/>
    <w:rsid w:val="00236D4E"/>
    <w:rsid w:val="002545E9"/>
    <w:rsid w:val="002547BB"/>
    <w:rsid w:val="0026162A"/>
    <w:rsid w:val="00262206"/>
    <w:rsid w:val="00267E50"/>
    <w:rsid w:val="002733C1"/>
    <w:rsid w:val="0028235A"/>
    <w:rsid w:val="00282BC3"/>
    <w:rsid w:val="00285992"/>
    <w:rsid w:val="00290422"/>
    <w:rsid w:val="00291F7E"/>
    <w:rsid w:val="002951E0"/>
    <w:rsid w:val="00296BFC"/>
    <w:rsid w:val="002B61F9"/>
    <w:rsid w:val="002C0D28"/>
    <w:rsid w:val="002C4173"/>
    <w:rsid w:val="002D3552"/>
    <w:rsid w:val="002E2E99"/>
    <w:rsid w:val="002E3CE5"/>
    <w:rsid w:val="002F56C6"/>
    <w:rsid w:val="002F601F"/>
    <w:rsid w:val="002F6A18"/>
    <w:rsid w:val="0032101A"/>
    <w:rsid w:val="00327604"/>
    <w:rsid w:val="00327A3F"/>
    <w:rsid w:val="003449EB"/>
    <w:rsid w:val="00346995"/>
    <w:rsid w:val="00351137"/>
    <w:rsid w:val="003527E3"/>
    <w:rsid w:val="00353471"/>
    <w:rsid w:val="003555E0"/>
    <w:rsid w:val="00355EBA"/>
    <w:rsid w:val="003677B9"/>
    <w:rsid w:val="00375AE7"/>
    <w:rsid w:val="00392C31"/>
    <w:rsid w:val="003A06D7"/>
    <w:rsid w:val="003A326A"/>
    <w:rsid w:val="003B5038"/>
    <w:rsid w:val="003B695D"/>
    <w:rsid w:val="003C0AC8"/>
    <w:rsid w:val="003D4D8E"/>
    <w:rsid w:val="003D6E68"/>
    <w:rsid w:val="003E5BCB"/>
    <w:rsid w:val="003F7C81"/>
    <w:rsid w:val="00402B9B"/>
    <w:rsid w:val="0040443E"/>
    <w:rsid w:val="0040609A"/>
    <w:rsid w:val="00414FED"/>
    <w:rsid w:val="00423D35"/>
    <w:rsid w:val="004260E1"/>
    <w:rsid w:val="00432819"/>
    <w:rsid w:val="00440C15"/>
    <w:rsid w:val="00447E06"/>
    <w:rsid w:val="00460033"/>
    <w:rsid w:val="00472781"/>
    <w:rsid w:val="004729B3"/>
    <w:rsid w:val="004814CF"/>
    <w:rsid w:val="00483BA3"/>
    <w:rsid w:val="00485E77"/>
    <w:rsid w:val="00491A44"/>
    <w:rsid w:val="004A6188"/>
    <w:rsid w:val="004B17D0"/>
    <w:rsid w:val="004B4360"/>
    <w:rsid w:val="004C085C"/>
    <w:rsid w:val="004D5147"/>
    <w:rsid w:val="004E4C30"/>
    <w:rsid w:val="004F0CEB"/>
    <w:rsid w:val="004F76C7"/>
    <w:rsid w:val="00501104"/>
    <w:rsid w:val="00516D24"/>
    <w:rsid w:val="00526ED3"/>
    <w:rsid w:val="00550734"/>
    <w:rsid w:val="0055080F"/>
    <w:rsid w:val="00553A85"/>
    <w:rsid w:val="00561C96"/>
    <w:rsid w:val="00571DA2"/>
    <w:rsid w:val="00573A49"/>
    <w:rsid w:val="00573F8C"/>
    <w:rsid w:val="00596E8C"/>
    <w:rsid w:val="005A4DD8"/>
    <w:rsid w:val="005A7508"/>
    <w:rsid w:val="005A79E4"/>
    <w:rsid w:val="005A7F63"/>
    <w:rsid w:val="005C1C47"/>
    <w:rsid w:val="005C5D84"/>
    <w:rsid w:val="005C6426"/>
    <w:rsid w:val="005E1742"/>
    <w:rsid w:val="005E5C3D"/>
    <w:rsid w:val="005E6801"/>
    <w:rsid w:val="005F4152"/>
    <w:rsid w:val="005F5DBA"/>
    <w:rsid w:val="005F7CF9"/>
    <w:rsid w:val="006141A6"/>
    <w:rsid w:val="006173CB"/>
    <w:rsid w:val="00620880"/>
    <w:rsid w:val="006248AE"/>
    <w:rsid w:val="00624C1E"/>
    <w:rsid w:val="006251B2"/>
    <w:rsid w:val="00630241"/>
    <w:rsid w:val="00640678"/>
    <w:rsid w:val="0064754C"/>
    <w:rsid w:val="0065139F"/>
    <w:rsid w:val="00656056"/>
    <w:rsid w:val="00661C00"/>
    <w:rsid w:val="00666060"/>
    <w:rsid w:val="00676B44"/>
    <w:rsid w:val="006839B2"/>
    <w:rsid w:val="00685D42"/>
    <w:rsid w:val="0069005A"/>
    <w:rsid w:val="00696084"/>
    <w:rsid w:val="006A5BE6"/>
    <w:rsid w:val="006B1ADE"/>
    <w:rsid w:val="006B58DB"/>
    <w:rsid w:val="006B7785"/>
    <w:rsid w:val="006C1B3B"/>
    <w:rsid w:val="006C3578"/>
    <w:rsid w:val="006E3C16"/>
    <w:rsid w:val="006F4A53"/>
    <w:rsid w:val="00705126"/>
    <w:rsid w:val="0071757E"/>
    <w:rsid w:val="00740D55"/>
    <w:rsid w:val="007543B0"/>
    <w:rsid w:val="0075547F"/>
    <w:rsid w:val="00765C8C"/>
    <w:rsid w:val="00771301"/>
    <w:rsid w:val="00790AC7"/>
    <w:rsid w:val="00794850"/>
    <w:rsid w:val="00797C41"/>
    <w:rsid w:val="007A7351"/>
    <w:rsid w:val="007A76CA"/>
    <w:rsid w:val="007B64D2"/>
    <w:rsid w:val="007C3695"/>
    <w:rsid w:val="007D27B2"/>
    <w:rsid w:val="007D7A2E"/>
    <w:rsid w:val="00800E07"/>
    <w:rsid w:val="00801325"/>
    <w:rsid w:val="00802864"/>
    <w:rsid w:val="0080475B"/>
    <w:rsid w:val="0081384C"/>
    <w:rsid w:val="00817C13"/>
    <w:rsid w:val="0083391A"/>
    <w:rsid w:val="00835EC3"/>
    <w:rsid w:val="00836CDB"/>
    <w:rsid w:val="00840816"/>
    <w:rsid w:val="00844CC0"/>
    <w:rsid w:val="00845D03"/>
    <w:rsid w:val="00850964"/>
    <w:rsid w:val="00850A77"/>
    <w:rsid w:val="00854FA8"/>
    <w:rsid w:val="0086474B"/>
    <w:rsid w:val="00873312"/>
    <w:rsid w:val="008844F8"/>
    <w:rsid w:val="008903EE"/>
    <w:rsid w:val="00893EC8"/>
    <w:rsid w:val="008A421F"/>
    <w:rsid w:val="008B16D2"/>
    <w:rsid w:val="008B567C"/>
    <w:rsid w:val="008C133F"/>
    <w:rsid w:val="008D00F5"/>
    <w:rsid w:val="008D18CD"/>
    <w:rsid w:val="008E233F"/>
    <w:rsid w:val="008E3314"/>
    <w:rsid w:val="008F102A"/>
    <w:rsid w:val="008F6928"/>
    <w:rsid w:val="00902DE6"/>
    <w:rsid w:val="009116D8"/>
    <w:rsid w:val="00920CF4"/>
    <w:rsid w:val="00924446"/>
    <w:rsid w:val="009337D0"/>
    <w:rsid w:val="009345D2"/>
    <w:rsid w:val="009602E4"/>
    <w:rsid w:val="00965901"/>
    <w:rsid w:val="009663FC"/>
    <w:rsid w:val="00971BA4"/>
    <w:rsid w:val="00974E41"/>
    <w:rsid w:val="009845B7"/>
    <w:rsid w:val="009907A8"/>
    <w:rsid w:val="00997BB9"/>
    <w:rsid w:val="009A1C92"/>
    <w:rsid w:val="009B3FA7"/>
    <w:rsid w:val="009B76B2"/>
    <w:rsid w:val="009D186F"/>
    <w:rsid w:val="009E004D"/>
    <w:rsid w:val="009E5ADF"/>
    <w:rsid w:val="00A017B2"/>
    <w:rsid w:val="00A11BA3"/>
    <w:rsid w:val="00A144B4"/>
    <w:rsid w:val="00A153F3"/>
    <w:rsid w:val="00A210A6"/>
    <w:rsid w:val="00A40416"/>
    <w:rsid w:val="00A43E69"/>
    <w:rsid w:val="00A5544B"/>
    <w:rsid w:val="00A71912"/>
    <w:rsid w:val="00A76159"/>
    <w:rsid w:val="00A91FE6"/>
    <w:rsid w:val="00A95649"/>
    <w:rsid w:val="00AA0805"/>
    <w:rsid w:val="00AA3AF8"/>
    <w:rsid w:val="00AA523D"/>
    <w:rsid w:val="00AA7936"/>
    <w:rsid w:val="00AB7222"/>
    <w:rsid w:val="00AD25A5"/>
    <w:rsid w:val="00AD6F73"/>
    <w:rsid w:val="00AE041A"/>
    <w:rsid w:val="00AE1243"/>
    <w:rsid w:val="00AE5D56"/>
    <w:rsid w:val="00AF0260"/>
    <w:rsid w:val="00B04975"/>
    <w:rsid w:val="00B1002A"/>
    <w:rsid w:val="00B301DF"/>
    <w:rsid w:val="00B3076A"/>
    <w:rsid w:val="00B314FE"/>
    <w:rsid w:val="00B41BD1"/>
    <w:rsid w:val="00B45CEA"/>
    <w:rsid w:val="00B47CE0"/>
    <w:rsid w:val="00B511A5"/>
    <w:rsid w:val="00B5567D"/>
    <w:rsid w:val="00B56E12"/>
    <w:rsid w:val="00B65F50"/>
    <w:rsid w:val="00B70673"/>
    <w:rsid w:val="00B70822"/>
    <w:rsid w:val="00B70FB2"/>
    <w:rsid w:val="00B71950"/>
    <w:rsid w:val="00B720B4"/>
    <w:rsid w:val="00B823ED"/>
    <w:rsid w:val="00B84D9C"/>
    <w:rsid w:val="00B91B64"/>
    <w:rsid w:val="00BA4A38"/>
    <w:rsid w:val="00BA5EC4"/>
    <w:rsid w:val="00BB48A3"/>
    <w:rsid w:val="00BC0545"/>
    <w:rsid w:val="00BC54FA"/>
    <w:rsid w:val="00BE6F79"/>
    <w:rsid w:val="00BF3B04"/>
    <w:rsid w:val="00BF5065"/>
    <w:rsid w:val="00C023CE"/>
    <w:rsid w:val="00C06D78"/>
    <w:rsid w:val="00C070AA"/>
    <w:rsid w:val="00C10E49"/>
    <w:rsid w:val="00C16691"/>
    <w:rsid w:val="00C26337"/>
    <w:rsid w:val="00C30B6A"/>
    <w:rsid w:val="00C3141C"/>
    <w:rsid w:val="00C31F5A"/>
    <w:rsid w:val="00C320B1"/>
    <w:rsid w:val="00C36640"/>
    <w:rsid w:val="00C57CEF"/>
    <w:rsid w:val="00C60E18"/>
    <w:rsid w:val="00C61CF8"/>
    <w:rsid w:val="00C62EF0"/>
    <w:rsid w:val="00C70563"/>
    <w:rsid w:val="00C72EEA"/>
    <w:rsid w:val="00C73015"/>
    <w:rsid w:val="00C743A4"/>
    <w:rsid w:val="00C77DB9"/>
    <w:rsid w:val="00C83ABA"/>
    <w:rsid w:val="00CA7717"/>
    <w:rsid w:val="00CB5AA0"/>
    <w:rsid w:val="00CC32FE"/>
    <w:rsid w:val="00CC4C60"/>
    <w:rsid w:val="00CC7CE7"/>
    <w:rsid w:val="00CD19F4"/>
    <w:rsid w:val="00CD7A76"/>
    <w:rsid w:val="00CE1AF0"/>
    <w:rsid w:val="00CE40E5"/>
    <w:rsid w:val="00CE4620"/>
    <w:rsid w:val="00CE75C2"/>
    <w:rsid w:val="00CF1290"/>
    <w:rsid w:val="00CF4665"/>
    <w:rsid w:val="00CF63DA"/>
    <w:rsid w:val="00D059C5"/>
    <w:rsid w:val="00D0796C"/>
    <w:rsid w:val="00D12AF1"/>
    <w:rsid w:val="00D30813"/>
    <w:rsid w:val="00D36FE5"/>
    <w:rsid w:val="00D4084A"/>
    <w:rsid w:val="00D408E6"/>
    <w:rsid w:val="00D60154"/>
    <w:rsid w:val="00D62037"/>
    <w:rsid w:val="00D62050"/>
    <w:rsid w:val="00D62963"/>
    <w:rsid w:val="00D749E2"/>
    <w:rsid w:val="00D75CF2"/>
    <w:rsid w:val="00D800A9"/>
    <w:rsid w:val="00D80F19"/>
    <w:rsid w:val="00D8153E"/>
    <w:rsid w:val="00D84F11"/>
    <w:rsid w:val="00D90370"/>
    <w:rsid w:val="00DC7827"/>
    <w:rsid w:val="00DD254C"/>
    <w:rsid w:val="00DE575F"/>
    <w:rsid w:val="00DF48AB"/>
    <w:rsid w:val="00DF4DB0"/>
    <w:rsid w:val="00E02039"/>
    <w:rsid w:val="00E033AA"/>
    <w:rsid w:val="00E03C7D"/>
    <w:rsid w:val="00E058F6"/>
    <w:rsid w:val="00E12CF8"/>
    <w:rsid w:val="00E234F2"/>
    <w:rsid w:val="00E35D42"/>
    <w:rsid w:val="00E4552C"/>
    <w:rsid w:val="00E55451"/>
    <w:rsid w:val="00E65537"/>
    <w:rsid w:val="00E95772"/>
    <w:rsid w:val="00EA1482"/>
    <w:rsid w:val="00EA3075"/>
    <w:rsid w:val="00EA6619"/>
    <w:rsid w:val="00EB3E54"/>
    <w:rsid w:val="00EC4728"/>
    <w:rsid w:val="00EC769C"/>
    <w:rsid w:val="00ED24DC"/>
    <w:rsid w:val="00ED5441"/>
    <w:rsid w:val="00ED6E15"/>
    <w:rsid w:val="00EF1F10"/>
    <w:rsid w:val="00EF2BA7"/>
    <w:rsid w:val="00F100B2"/>
    <w:rsid w:val="00F167C6"/>
    <w:rsid w:val="00F168BF"/>
    <w:rsid w:val="00F2154D"/>
    <w:rsid w:val="00F242B5"/>
    <w:rsid w:val="00F3116D"/>
    <w:rsid w:val="00F318EA"/>
    <w:rsid w:val="00F36BF4"/>
    <w:rsid w:val="00F66E03"/>
    <w:rsid w:val="00F740F4"/>
    <w:rsid w:val="00F75626"/>
    <w:rsid w:val="00F90F71"/>
    <w:rsid w:val="00FA4550"/>
    <w:rsid w:val="00FB7D90"/>
    <w:rsid w:val="00FD781B"/>
    <w:rsid w:val="00FE0FFF"/>
    <w:rsid w:val="00FE19D0"/>
    <w:rsid w:val="00FE4A69"/>
    <w:rsid w:val="00FF0481"/>
    <w:rsid w:val="00FF3B94"/>
    <w:rsid w:val="00FF66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1721">
      <w:bodyDiv w:val="1"/>
      <w:marLeft w:val="0"/>
      <w:marRight w:val="0"/>
      <w:marTop w:val="0"/>
      <w:marBottom w:val="0"/>
      <w:divBdr>
        <w:top w:val="none" w:sz="0" w:space="0" w:color="auto"/>
        <w:left w:val="none" w:sz="0" w:space="0" w:color="auto"/>
        <w:bottom w:val="none" w:sz="0" w:space="0" w:color="auto"/>
        <w:right w:val="none" w:sz="0" w:space="0" w:color="auto"/>
      </w:divBdr>
    </w:div>
    <w:div w:id="244847075">
      <w:bodyDiv w:val="1"/>
      <w:marLeft w:val="0"/>
      <w:marRight w:val="0"/>
      <w:marTop w:val="0"/>
      <w:marBottom w:val="0"/>
      <w:divBdr>
        <w:top w:val="none" w:sz="0" w:space="0" w:color="auto"/>
        <w:left w:val="none" w:sz="0" w:space="0" w:color="auto"/>
        <w:bottom w:val="none" w:sz="0" w:space="0" w:color="auto"/>
        <w:right w:val="none" w:sz="0" w:space="0" w:color="auto"/>
      </w:divBdr>
    </w:div>
    <w:div w:id="706683262">
      <w:bodyDiv w:val="1"/>
      <w:marLeft w:val="0"/>
      <w:marRight w:val="0"/>
      <w:marTop w:val="0"/>
      <w:marBottom w:val="0"/>
      <w:divBdr>
        <w:top w:val="none" w:sz="0" w:space="0" w:color="auto"/>
        <w:left w:val="none" w:sz="0" w:space="0" w:color="auto"/>
        <w:bottom w:val="none" w:sz="0" w:space="0" w:color="auto"/>
        <w:right w:val="none" w:sz="0" w:space="0" w:color="auto"/>
      </w:divBdr>
    </w:div>
    <w:div w:id="1078745667">
      <w:bodyDiv w:val="1"/>
      <w:marLeft w:val="0"/>
      <w:marRight w:val="0"/>
      <w:marTop w:val="0"/>
      <w:marBottom w:val="0"/>
      <w:divBdr>
        <w:top w:val="none" w:sz="0" w:space="0" w:color="auto"/>
        <w:left w:val="none" w:sz="0" w:space="0" w:color="auto"/>
        <w:bottom w:val="none" w:sz="0" w:space="0" w:color="auto"/>
        <w:right w:val="none" w:sz="0" w:space="0" w:color="auto"/>
      </w:divBdr>
    </w:div>
    <w:div w:id="1154449228">
      <w:bodyDiv w:val="1"/>
      <w:marLeft w:val="0"/>
      <w:marRight w:val="0"/>
      <w:marTop w:val="0"/>
      <w:marBottom w:val="0"/>
      <w:divBdr>
        <w:top w:val="none" w:sz="0" w:space="0" w:color="auto"/>
        <w:left w:val="none" w:sz="0" w:space="0" w:color="auto"/>
        <w:bottom w:val="none" w:sz="0" w:space="0" w:color="auto"/>
        <w:right w:val="none" w:sz="0" w:space="0" w:color="auto"/>
      </w:divBdr>
    </w:div>
    <w:div w:id="1186018997">
      <w:bodyDiv w:val="1"/>
      <w:marLeft w:val="0"/>
      <w:marRight w:val="0"/>
      <w:marTop w:val="0"/>
      <w:marBottom w:val="0"/>
      <w:divBdr>
        <w:top w:val="none" w:sz="0" w:space="0" w:color="auto"/>
        <w:left w:val="none" w:sz="0" w:space="0" w:color="auto"/>
        <w:bottom w:val="none" w:sz="0" w:space="0" w:color="auto"/>
        <w:right w:val="none" w:sz="0" w:space="0" w:color="auto"/>
      </w:divBdr>
    </w:div>
    <w:div w:id="1710835569">
      <w:bodyDiv w:val="1"/>
      <w:marLeft w:val="0"/>
      <w:marRight w:val="0"/>
      <w:marTop w:val="0"/>
      <w:marBottom w:val="0"/>
      <w:divBdr>
        <w:top w:val="none" w:sz="0" w:space="0" w:color="auto"/>
        <w:left w:val="none" w:sz="0" w:space="0" w:color="auto"/>
        <w:bottom w:val="none" w:sz="0" w:space="0" w:color="auto"/>
        <w:right w:val="none" w:sz="0" w:space="0" w:color="auto"/>
      </w:divBdr>
    </w:div>
    <w:div w:id="191300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6</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Benan Aktas</cp:lastModifiedBy>
  <cp:revision>10</cp:revision>
  <dcterms:created xsi:type="dcterms:W3CDTF">2020-11-26T11:44:00Z</dcterms:created>
  <dcterms:modified xsi:type="dcterms:W3CDTF">2022-06-16T15:38:00Z</dcterms:modified>
</cp:coreProperties>
</file>